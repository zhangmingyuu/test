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231" w:rsidRPr="00650757" w:rsidRDefault="009970E5" w:rsidP="008F4231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bookmarkStart w:id="0" w:name="_GoBack"/>
      <w:bookmarkEnd w:id="0"/>
      <w:r>
        <w:rPr>
          <w:rFonts w:ascii="微软雅黑" w:eastAsia="微软雅黑" w:hAnsi="微软雅黑"/>
          <w:b/>
          <w:bCs/>
          <w:sz w:val="50"/>
          <w:szCs w:val="50"/>
        </w:rPr>
        <w:tab/>
      </w:r>
    </w:p>
    <w:p w:rsidR="008F4231" w:rsidRPr="002104A2" w:rsidRDefault="008F4231" w:rsidP="008F4231">
      <w:pPr>
        <w:pStyle w:val="ad"/>
        <w:jc w:val="left"/>
        <w:rPr>
          <w:rFonts w:ascii="微软雅黑" w:eastAsia="微软雅黑" w:hAnsi="微软雅黑"/>
        </w:rPr>
      </w:pPr>
      <w:r w:rsidRPr="002104A2">
        <w:rPr>
          <w:rFonts w:ascii="微软雅黑" w:eastAsia="微软雅黑" w:hAnsi="微软雅黑" w:hint="eastAsia"/>
        </w:rPr>
        <w:t>控制文档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790"/>
        <w:gridCol w:w="6570"/>
      </w:tblGrid>
      <w:tr w:rsidR="008F4231" w:rsidRPr="00650757" w:rsidTr="008F7A90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</w:p>
        </w:tc>
      </w:tr>
      <w:tr w:rsidR="008F4231" w:rsidRPr="00650757" w:rsidTr="008F7A90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</w:p>
        </w:tc>
      </w:tr>
      <w:tr w:rsidR="008F4231" w:rsidRPr="00650757" w:rsidTr="008F7A9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231" w:rsidRPr="00650757" w:rsidTr="008F7A90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批准人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93FE8" w:rsidRDefault="008F4231" w:rsidP="008F7A90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项目第一负责人</w:t>
            </w:r>
          </w:p>
        </w:tc>
      </w:tr>
      <w:tr w:rsidR="008F4231" w:rsidRPr="00650757" w:rsidTr="008F7A90">
        <w:trPr>
          <w:trHeight w:val="25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批准日期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Inpu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:rsidR="008F4231" w:rsidRPr="00650757" w:rsidRDefault="008F4231" w:rsidP="008F4231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50"/>
        <w:gridCol w:w="1344"/>
        <w:gridCol w:w="1275"/>
        <w:gridCol w:w="5391"/>
      </w:tblGrid>
      <w:tr w:rsidR="008F4231" w:rsidRPr="00650757" w:rsidTr="008F7A90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8F4231" w:rsidRPr="00650757" w:rsidTr="008F7A90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5056B5" w:rsidP="008F7A9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5056B5" w:rsidP="008F7A9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2015.</w:t>
            </w:r>
            <w:r w:rsidR="00842DEA">
              <w:rPr>
                <w:rFonts w:ascii="微软雅黑" w:eastAsia="微软雅黑" w:hAnsi="微软雅黑" w:hint="eastAsia"/>
              </w:rPr>
              <w:t>0</w:t>
            </w:r>
            <w:r>
              <w:rPr>
                <w:rFonts w:ascii="微软雅黑" w:eastAsia="微软雅黑" w:hAnsi="微软雅黑" w:hint="eastAsia"/>
              </w:rPr>
              <w:t>1.</w:t>
            </w:r>
            <w:r w:rsidR="00842DEA">
              <w:rPr>
                <w:rFonts w:ascii="微软雅黑" w:eastAsia="微软雅黑" w:hAnsi="微软雅黑" w:hint="eastAsia"/>
              </w:rPr>
              <w:t>0</w:t>
            </w: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5056B5" w:rsidP="008F7A9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郑耀华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5056B5" w:rsidP="008F7A90">
            <w:pPr>
              <w:pStyle w:val="Table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初始文档建立</w:t>
            </w:r>
          </w:p>
        </w:tc>
      </w:tr>
      <w:tr w:rsidR="008F4231" w:rsidRPr="00650757" w:rsidTr="008F7A90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8F4231" w:rsidRPr="00650757" w:rsidTr="008F7A90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Pr="00650757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8F4231" w:rsidRPr="00650757" w:rsidTr="008F7A90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231" w:rsidRDefault="008F4231" w:rsidP="008F7A90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8F4231" w:rsidRDefault="008F4231" w:rsidP="008F4231">
      <w:pPr>
        <w:rPr>
          <w:rFonts w:ascii="微软雅黑" w:eastAsia="微软雅黑" w:hAnsi="微软雅黑"/>
        </w:rPr>
      </w:pPr>
    </w:p>
    <w:p w:rsidR="008F4231" w:rsidRDefault="008F4231" w:rsidP="008F4231">
      <w:pPr>
        <w:rPr>
          <w:rFonts w:ascii="微软雅黑" w:eastAsia="微软雅黑" w:hAnsi="微软雅黑"/>
        </w:rPr>
      </w:pPr>
    </w:p>
    <w:p w:rsidR="008F4231" w:rsidRDefault="008F4231" w:rsidP="008F4231">
      <w:pPr>
        <w:rPr>
          <w:rFonts w:ascii="微软雅黑" w:eastAsia="微软雅黑" w:hAnsi="微软雅黑"/>
        </w:rPr>
      </w:pPr>
    </w:p>
    <w:p w:rsidR="008F4231" w:rsidRDefault="008F4231" w:rsidP="008F4231">
      <w:pPr>
        <w:rPr>
          <w:rFonts w:ascii="微软雅黑" w:eastAsia="微软雅黑" w:hAnsi="微软雅黑"/>
        </w:rPr>
      </w:pPr>
    </w:p>
    <w:p w:rsidR="008F4231" w:rsidRDefault="008F4231" w:rsidP="008F4231">
      <w:pPr>
        <w:rPr>
          <w:rFonts w:ascii="微软雅黑" w:eastAsia="微软雅黑" w:hAnsi="微软雅黑"/>
        </w:rPr>
      </w:pPr>
    </w:p>
    <w:p w:rsidR="008F4231" w:rsidRPr="00650757" w:rsidRDefault="008F4231" w:rsidP="008F4231">
      <w:pPr>
        <w:rPr>
          <w:rFonts w:ascii="微软雅黑" w:eastAsia="微软雅黑" w:hAnsi="微软雅黑"/>
        </w:rPr>
      </w:pPr>
    </w:p>
    <w:p w:rsidR="008F4231" w:rsidRPr="00650757" w:rsidRDefault="008F4231" w:rsidP="008F4231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       录</w:t>
      </w:r>
    </w:p>
    <w:p w:rsidR="008F4231" w:rsidRDefault="00CD053D" w:rsidP="008F423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8F4231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367609267" w:history="1">
        <w:r w:rsidR="008F4231" w:rsidRPr="00576D23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引言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68" w:history="1">
        <w:r w:rsidR="008F4231" w:rsidRPr="00576D23">
          <w:rPr>
            <w:rStyle w:val="a4"/>
            <w:rFonts w:ascii="微软雅黑" w:eastAsia="微软雅黑" w:hAnsi="微软雅黑"/>
            <w:b/>
            <w:bCs/>
            <w:noProof/>
          </w:rPr>
          <w:t>1.3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hint="eastAsia"/>
            <w:b/>
            <w:bCs/>
            <w:noProof/>
          </w:rPr>
          <w:t>文档目的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69" w:history="1">
        <w:r w:rsidR="008F4231" w:rsidRPr="00576D23">
          <w:rPr>
            <w:rStyle w:val="a4"/>
            <w:rFonts w:ascii="微软雅黑" w:eastAsia="微软雅黑" w:hAnsi="微软雅黑"/>
            <w:b/>
            <w:bCs/>
            <w:noProof/>
          </w:rPr>
          <w:t>1.4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hint="eastAsia"/>
            <w:b/>
            <w:bCs/>
            <w:noProof/>
          </w:rPr>
          <w:t>参考文档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0" w:history="1">
        <w:r w:rsidR="008F4231" w:rsidRPr="00576D23">
          <w:rPr>
            <w:rStyle w:val="a4"/>
            <w:rFonts w:ascii="微软雅黑" w:eastAsia="微软雅黑" w:hAnsi="微软雅黑"/>
            <w:b/>
            <w:bCs/>
            <w:noProof/>
          </w:rPr>
          <w:t>1.5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hint="eastAsia"/>
            <w:b/>
            <w:bCs/>
            <w:noProof/>
          </w:rPr>
          <w:t>目标读者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1" w:history="1">
        <w:r w:rsidR="008F4231" w:rsidRPr="00576D23">
          <w:rPr>
            <w:rStyle w:val="a4"/>
            <w:rFonts w:ascii="微软雅黑" w:eastAsia="微软雅黑" w:hAnsi="微软雅黑"/>
            <w:b/>
            <w:bCs/>
            <w:noProof/>
          </w:rPr>
          <w:t>1.6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hint="eastAsia"/>
            <w:b/>
            <w:bCs/>
            <w:noProof/>
          </w:rPr>
          <w:t>相关定义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2" w:history="1">
        <w:r w:rsidR="008F4231" w:rsidRPr="00576D23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测试用户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3" w:history="1">
        <w:r w:rsidR="008F4231" w:rsidRPr="00576D23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8F423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8F4231" w:rsidRPr="00576D23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测试用例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20"/>
        <w:tabs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4" w:history="1">
        <w:r w:rsidR="008F4231" w:rsidRPr="00576D23">
          <w:rPr>
            <w:rStyle w:val="a4"/>
            <w:rFonts w:ascii="微软雅黑" w:eastAsia="微软雅黑" w:hAnsi="微软雅黑"/>
            <w:b/>
            <w:bCs/>
            <w:noProof/>
          </w:rPr>
          <w:t>3.1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4231" w:rsidRDefault="00CD053D" w:rsidP="008F4231">
      <w:pPr>
        <w:pStyle w:val="31"/>
        <w:tabs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67609275" w:history="1">
        <w:r w:rsidR="008F4231" w:rsidRPr="00576D23">
          <w:rPr>
            <w:rStyle w:val="a4"/>
            <w:rFonts w:ascii="微软雅黑" w:eastAsia="微软雅黑" w:hAnsi="微软雅黑"/>
            <w:b/>
            <w:noProof/>
            <w:lang w:val="zh-CN"/>
          </w:rPr>
          <w:t>3.1.1</w:t>
        </w:r>
        <w:r w:rsidR="008F423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F4231">
          <w:rPr>
            <w:noProof/>
            <w:webHidden/>
          </w:rPr>
          <w:instrText xml:space="preserve"> PAGEREF _Toc367609275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423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4231" w:rsidRPr="00650757" w:rsidRDefault="00CD053D" w:rsidP="008F4231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8F4231" w:rsidRDefault="008F4231" w:rsidP="008F4231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8F4231" w:rsidRPr="003B6ED5" w:rsidRDefault="008F4231" w:rsidP="008F4231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1" w:name="_Toc367609267"/>
      <w:r w:rsidRPr="003B6ED5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引言</w:t>
      </w:r>
      <w:bookmarkEnd w:id="1"/>
    </w:p>
    <w:p w:rsidR="008F4231" w:rsidRPr="003B6ED5" w:rsidRDefault="008F4231" w:rsidP="008F4231">
      <w:pPr>
        <w:pStyle w:val="2"/>
        <w:numPr>
          <w:ilvl w:val="1"/>
          <w:numId w:val="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367609268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文档目的</w:t>
      </w:r>
      <w:bookmarkEnd w:id="2"/>
    </w:p>
    <w:p w:rsidR="008F4231" w:rsidRPr="001D7F72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 w:rsidRPr="001D7F72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E6357E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注明</w:t>
      </w:r>
      <w:r w:rsidRPr="00E6357E">
        <w:rPr>
          <w:rStyle w:val="af8"/>
          <w:rFonts w:ascii="微软雅黑" w:eastAsia="微软雅黑" w:hAnsi="微软雅黑" w:hint="eastAsia"/>
          <w:sz w:val="18"/>
          <w:szCs w:val="18"/>
        </w:rPr>
        <w:t>本次测试所属项目或系统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，</w:t>
      </w:r>
      <w:r w:rsidRPr="00E6357E">
        <w:rPr>
          <w:rStyle w:val="af8"/>
          <w:rFonts w:ascii="微软雅黑" w:eastAsia="微软雅黑" w:hAnsi="微软雅黑" w:hint="eastAsia"/>
          <w:sz w:val="18"/>
          <w:szCs w:val="18"/>
        </w:rPr>
        <w:t>测试所属阶段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，测试偏重要点。本文档主要为系统间和系统内的集成功能测试，可不带用户权限的测试</w:t>
      </w:r>
    </w:p>
    <w:p w:rsidR="008F4231" w:rsidRPr="003B6ED5" w:rsidRDefault="008F4231" w:rsidP="008F4231">
      <w:pPr>
        <w:pStyle w:val="2"/>
        <w:numPr>
          <w:ilvl w:val="1"/>
          <w:numId w:val="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3" w:name="_Toc367609269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参考文档</w:t>
      </w:r>
      <w:bookmarkEnd w:id="3"/>
    </w:p>
    <w:p w:rsidR="008F4231" w:rsidRPr="00C0131F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E6357E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E6357E">
        <w:rPr>
          <w:rStyle w:val="af8"/>
          <w:rFonts w:ascii="微软雅黑" w:eastAsia="微软雅黑" w:hAnsi="微软雅黑" w:hint="eastAsia"/>
          <w:sz w:val="18"/>
          <w:szCs w:val="18"/>
        </w:rPr>
        <w:t>本次测试参考的项目或系统其他相关文档名称</w:t>
      </w:r>
    </w:p>
    <w:p w:rsidR="008F4231" w:rsidRPr="003B6ED5" w:rsidRDefault="008F4231" w:rsidP="008F4231">
      <w:pPr>
        <w:pStyle w:val="2"/>
        <w:numPr>
          <w:ilvl w:val="1"/>
          <w:numId w:val="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" w:name="_Toc367609270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目标读者</w:t>
      </w:r>
      <w:bookmarkEnd w:id="4"/>
    </w:p>
    <w:p w:rsidR="008F4231" w:rsidRPr="00C0131F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BC6D25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 w:cs="宋体"/>
          <w:noProof/>
          <w:kern w:val="28"/>
          <w:sz w:val="18"/>
          <w:szCs w:val="18"/>
          <w:lang w:val="de-AT" w:eastAsia="de-DE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本次测试谁负责用例编制？谁负责测试执行并提交测试报告？谁负责对测试结果审核</w:t>
      </w:r>
      <w:r w:rsidRPr="00BC6D25">
        <w:rPr>
          <w:rStyle w:val="af8"/>
          <w:rFonts w:ascii="微软雅黑" w:eastAsia="微软雅黑" w:hAnsi="微软雅黑" w:hint="eastAsia"/>
          <w:sz w:val="18"/>
          <w:szCs w:val="18"/>
        </w:rPr>
        <w:t>，认可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？</w:t>
      </w:r>
    </w:p>
    <w:p w:rsidR="008F4231" w:rsidRPr="003B6ED5" w:rsidRDefault="008F4231" w:rsidP="008F4231">
      <w:pPr>
        <w:pStyle w:val="2"/>
        <w:numPr>
          <w:ilvl w:val="1"/>
          <w:numId w:val="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5" w:name="_Toc367609271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相关定义</w:t>
      </w:r>
      <w:bookmarkEnd w:id="5"/>
    </w:p>
    <w:p w:rsidR="008F4231" w:rsidRPr="00C0131F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  <w:highlight w:val="yellow"/>
        </w:rPr>
      </w:pPr>
      <w:bookmarkStart w:id="6" w:name="_Toc245805218"/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6B73DF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6B73DF">
        <w:rPr>
          <w:rStyle w:val="af8"/>
          <w:rFonts w:ascii="微软雅黑" w:eastAsia="微软雅黑" w:hAnsi="微软雅黑" w:hint="eastAsia"/>
          <w:sz w:val="18"/>
          <w:szCs w:val="18"/>
        </w:rPr>
        <w:t>本次测试中用到术语或专有名词。</w:t>
      </w:r>
    </w:p>
    <w:p w:rsidR="008F4231" w:rsidRPr="003B6ED5" w:rsidRDefault="008F4231" w:rsidP="008F4231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7" w:name="_Toc367609272"/>
      <w:r w:rsidRPr="003B6ED5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测试用户</w:t>
      </w:r>
      <w:bookmarkEnd w:id="7"/>
    </w:p>
    <w:tbl>
      <w:tblPr>
        <w:tblStyle w:val="af4"/>
        <w:tblW w:w="0" w:type="auto"/>
        <w:tblLook w:val="04A0"/>
      </w:tblPr>
      <w:tblGrid>
        <w:gridCol w:w="1196"/>
        <w:gridCol w:w="1052"/>
        <w:gridCol w:w="996"/>
        <w:gridCol w:w="796"/>
        <w:gridCol w:w="996"/>
      </w:tblGrid>
      <w:tr w:rsidR="008F4231" w:rsidTr="008F7A90">
        <w:tc>
          <w:tcPr>
            <w:tcW w:w="1196" w:type="dxa"/>
            <w:shd w:val="clear" w:color="auto" w:fill="D9D9D9" w:themeFill="background1" w:themeFillShade="D9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用户类型</w:t>
            </w:r>
          </w:p>
        </w:tc>
        <w:tc>
          <w:tcPr>
            <w:tcW w:w="1052" w:type="dxa"/>
            <w:shd w:val="clear" w:color="auto" w:fill="D9D9D9" w:themeFill="background1" w:themeFillShade="D9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组</w:t>
            </w:r>
            <w:r>
              <w:rPr>
                <w:rFonts w:hint="eastAsia"/>
                <w:lang w:val="en-GB"/>
              </w:rPr>
              <w:t>/</w:t>
            </w:r>
            <w:r>
              <w:rPr>
                <w:rFonts w:hint="eastAsia"/>
                <w:lang w:val="en-GB"/>
              </w:rPr>
              <w:t>角色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登录名</w:t>
            </w:r>
          </w:p>
        </w:tc>
        <w:tc>
          <w:tcPr>
            <w:tcW w:w="796" w:type="dxa"/>
            <w:shd w:val="clear" w:color="auto" w:fill="D9D9D9" w:themeFill="background1" w:themeFillShade="D9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密码</w:t>
            </w:r>
          </w:p>
        </w:tc>
        <w:tc>
          <w:tcPr>
            <w:tcW w:w="996" w:type="dxa"/>
            <w:shd w:val="clear" w:color="auto" w:fill="D9D9D9" w:themeFill="background1" w:themeFillShade="D9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用户名</w:t>
            </w:r>
          </w:p>
        </w:tc>
      </w:tr>
      <w:tr w:rsidR="008F4231" w:rsidTr="008F7A90">
        <w:tc>
          <w:tcPr>
            <w:tcW w:w="11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1052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9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7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9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</w:tr>
      <w:tr w:rsidR="008F4231" w:rsidTr="008F7A90">
        <w:tc>
          <w:tcPr>
            <w:tcW w:w="11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1052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9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7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  <w:tc>
          <w:tcPr>
            <w:tcW w:w="996" w:type="dxa"/>
            <w:vAlign w:val="center"/>
          </w:tcPr>
          <w:p w:rsidR="008F4231" w:rsidRDefault="008F4231" w:rsidP="008F7A90">
            <w:pPr>
              <w:spacing w:after="0"/>
              <w:rPr>
                <w:lang w:val="en-GB"/>
              </w:rPr>
            </w:pPr>
          </w:p>
        </w:tc>
      </w:tr>
      <w:bookmarkEnd w:id="6"/>
    </w:tbl>
    <w:p w:rsidR="008F4231" w:rsidRDefault="008F4231" w:rsidP="008F4231">
      <w:pP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</w:rPr>
      </w:pPr>
    </w:p>
    <w:p w:rsidR="008F4231" w:rsidRPr="00C0131F" w:rsidRDefault="008F4231" w:rsidP="008F423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502120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本次测试的测试账户</w:t>
      </w:r>
    </w:p>
    <w:p w:rsidR="008F4231" w:rsidRPr="003B6ED5" w:rsidRDefault="008F4231" w:rsidP="008F4231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8" w:name="_Toc367609273"/>
      <w:r w:rsidRPr="003B6ED5"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测试用例</w:t>
      </w:r>
      <w:bookmarkEnd w:id="8"/>
    </w:p>
    <w:p w:rsidR="008F4231" w:rsidRDefault="008F4231" w:rsidP="008F4231">
      <w:pPr>
        <w:pStyle w:val="2"/>
        <w:numPr>
          <w:ilvl w:val="1"/>
          <w:numId w:val="30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9" w:name="_Toc367609274"/>
      <w:bookmarkEnd w:id="9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（场景名称）</w:t>
      </w:r>
    </w:p>
    <w:tbl>
      <w:tblPr>
        <w:tblStyle w:val="af4"/>
        <w:tblW w:w="0" w:type="auto"/>
        <w:tblLook w:val="04A0"/>
      </w:tblPr>
      <w:tblGrid>
        <w:gridCol w:w="1196"/>
        <w:gridCol w:w="1196"/>
        <w:gridCol w:w="1196"/>
      </w:tblGrid>
      <w:tr w:rsidR="008F4231" w:rsidTr="008F7A90">
        <w:tc>
          <w:tcPr>
            <w:tcW w:w="1196" w:type="dxa"/>
            <w:shd w:val="clear" w:color="auto" w:fill="D9D9D9" w:themeFill="background1" w:themeFillShade="D9"/>
          </w:tcPr>
          <w:p w:rsidR="008F4231" w:rsidRDefault="008F4231" w:rsidP="008F7A90">
            <w:pPr>
              <w:spacing w:after="0"/>
            </w:pPr>
            <w:r>
              <w:rPr>
                <w:rFonts w:hint="eastAsia"/>
              </w:rPr>
              <w:t>场景编号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 w:rsidR="008F4231" w:rsidRDefault="008F4231" w:rsidP="008F7A90">
            <w:pPr>
              <w:spacing w:after="0"/>
            </w:pPr>
            <w:r>
              <w:rPr>
                <w:rFonts w:hint="eastAsia"/>
              </w:rPr>
              <w:t>场景名称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 w:rsidR="008F4231" w:rsidRDefault="008F4231" w:rsidP="008F7A90">
            <w:pPr>
              <w:spacing w:after="0"/>
            </w:pPr>
            <w:r>
              <w:rPr>
                <w:rFonts w:hint="eastAsia"/>
              </w:rPr>
              <w:t>测试结果</w:t>
            </w:r>
          </w:p>
        </w:tc>
      </w:tr>
      <w:tr w:rsidR="008F4231" w:rsidTr="008F7A90">
        <w:tc>
          <w:tcPr>
            <w:tcW w:w="1196" w:type="dxa"/>
          </w:tcPr>
          <w:p w:rsidR="008F4231" w:rsidRDefault="008F4231" w:rsidP="008F7A90">
            <w:pPr>
              <w:spacing w:after="0"/>
            </w:pPr>
          </w:p>
        </w:tc>
        <w:tc>
          <w:tcPr>
            <w:tcW w:w="1196" w:type="dxa"/>
          </w:tcPr>
          <w:p w:rsidR="008F4231" w:rsidRDefault="008F4231" w:rsidP="008F7A90">
            <w:pPr>
              <w:spacing w:after="0"/>
            </w:pPr>
          </w:p>
        </w:tc>
        <w:tc>
          <w:tcPr>
            <w:tcW w:w="1196" w:type="dxa"/>
          </w:tcPr>
          <w:p w:rsidR="008F4231" w:rsidRDefault="008F4231" w:rsidP="008F7A90">
            <w:pPr>
              <w:spacing w:after="0"/>
            </w:pPr>
          </w:p>
        </w:tc>
      </w:tr>
    </w:tbl>
    <w:p w:rsidR="008F4231" w:rsidRPr="00B279D4" w:rsidRDefault="008F4231" w:rsidP="008F4231"/>
    <w:p w:rsidR="008F4231" w:rsidRPr="00C0131F" w:rsidRDefault="008F4231" w:rsidP="008F423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C52A20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概要</w:t>
      </w:r>
      <w:r w:rsidRPr="00C52A20">
        <w:rPr>
          <w:rStyle w:val="af8"/>
          <w:rFonts w:ascii="微软雅黑" w:eastAsia="微软雅黑" w:hAnsi="微软雅黑" w:hint="eastAsia"/>
          <w:sz w:val="18"/>
          <w:szCs w:val="18"/>
        </w:rPr>
        <w:t>说明此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模块或场景下的业务子场景</w:t>
      </w:r>
    </w:p>
    <w:p w:rsidR="008F4231" w:rsidRPr="00827B92" w:rsidRDefault="008F4231" w:rsidP="008F4231">
      <w:pPr>
        <w:pStyle w:val="30"/>
        <w:keepLines/>
        <w:widowControl w:val="0"/>
        <w:numPr>
          <w:ilvl w:val="2"/>
          <w:numId w:val="2"/>
        </w:numPr>
        <w:shd w:val="clear" w:color="auto" w:fill="auto"/>
        <w:tabs>
          <w:tab w:val="clear" w:pos="720"/>
        </w:tabs>
        <w:spacing w:before="0" w:after="0" w:line="416" w:lineRule="auto"/>
        <w:ind w:left="425" w:hanging="425"/>
        <w:jc w:val="both"/>
        <w:rPr>
          <w:rFonts w:ascii="微软雅黑" w:eastAsia="微软雅黑" w:hAnsi="微软雅黑" w:cs="Times New Roman"/>
          <w:b/>
          <w:color w:val="1F497D"/>
          <w:kern w:val="2"/>
          <w:szCs w:val="32"/>
          <w:lang w:val="zh-CN"/>
        </w:rPr>
      </w:pPr>
      <w:bookmarkStart w:id="10" w:name="_Toc367609275"/>
      <w:bookmarkEnd w:id="10"/>
    </w:p>
    <w:tbl>
      <w:tblPr>
        <w:tblStyle w:val="af4"/>
        <w:tblW w:w="0" w:type="auto"/>
        <w:tblLook w:val="04A0"/>
      </w:tblPr>
      <w:tblGrid>
        <w:gridCol w:w="1779"/>
        <w:gridCol w:w="4451"/>
        <w:gridCol w:w="2495"/>
        <w:gridCol w:w="1407"/>
      </w:tblGrid>
      <w:tr w:rsidR="008F4231" w:rsidRPr="00115779" w:rsidTr="008F7A90">
        <w:tc>
          <w:tcPr>
            <w:tcW w:w="1779" w:type="dxa"/>
            <w:shd w:val="clear" w:color="auto" w:fill="D9D9D9" w:themeFill="background1" w:themeFillShade="D9"/>
          </w:tcPr>
          <w:p w:rsidR="008F4231" w:rsidRPr="00115779" w:rsidRDefault="008F4231" w:rsidP="008F7A9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11577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人员</w:t>
            </w:r>
          </w:p>
        </w:tc>
        <w:tc>
          <w:tcPr>
            <w:tcW w:w="4451" w:type="dxa"/>
            <w:shd w:val="clear" w:color="auto" w:fill="D9D9D9" w:themeFill="background1" w:themeFillShade="D9"/>
          </w:tcPr>
          <w:p w:rsidR="008F4231" w:rsidRPr="00115779" w:rsidRDefault="008F4231" w:rsidP="008F7A9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11577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动作</w:t>
            </w:r>
          </w:p>
        </w:tc>
        <w:tc>
          <w:tcPr>
            <w:tcW w:w="2495" w:type="dxa"/>
            <w:shd w:val="clear" w:color="auto" w:fill="D9D9D9" w:themeFill="background1" w:themeFillShade="D9"/>
          </w:tcPr>
          <w:p w:rsidR="008F4231" w:rsidRPr="00115779" w:rsidRDefault="008F4231" w:rsidP="008F7A9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11577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结果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:rsidR="008F4231" w:rsidRPr="00115779" w:rsidRDefault="008F4231" w:rsidP="008F7A9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PASS</w:t>
            </w:r>
            <w:r w:rsidRPr="00115779">
              <w:rPr>
                <w:rFonts w:ascii="微软雅黑" w:eastAsia="微软雅黑" w:hAnsi="微软雅黑"/>
                <w:b/>
                <w:sz w:val="18"/>
                <w:szCs w:val="18"/>
              </w:rPr>
              <w:t>/FAIL</w:t>
            </w:r>
          </w:p>
        </w:tc>
      </w:tr>
      <w:tr w:rsidR="008F4231" w:rsidRPr="00115779" w:rsidTr="008F7A90">
        <w:tc>
          <w:tcPr>
            <w:tcW w:w="1779" w:type="dxa"/>
          </w:tcPr>
          <w:p w:rsidR="008F4231" w:rsidRPr="00115779" w:rsidRDefault="008F4231" w:rsidP="008F7A90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451" w:type="dxa"/>
          </w:tcPr>
          <w:p w:rsidR="008F4231" w:rsidRPr="003A5936" w:rsidRDefault="008F4231" w:rsidP="008F7A90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495" w:type="dxa"/>
          </w:tcPr>
          <w:p w:rsidR="008F4231" w:rsidRPr="00CA6608" w:rsidRDefault="008F4231" w:rsidP="008F7A90">
            <w:pPr>
              <w:spacing w:after="200" w:line="276" w:lineRule="auto"/>
              <w:contextualSpacing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407" w:type="dxa"/>
          </w:tcPr>
          <w:p w:rsidR="008F4231" w:rsidRPr="00CA6608" w:rsidRDefault="008F4231" w:rsidP="008F7A90">
            <w:pPr>
              <w:spacing w:after="200" w:line="276" w:lineRule="auto"/>
              <w:contextualSpacing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</w:tbl>
    <w:p w:rsidR="008F4231" w:rsidRDefault="008F4231" w:rsidP="008F4231"/>
    <w:p w:rsidR="008F4231" w:rsidRPr="00C0131F" w:rsidRDefault="008F4231" w:rsidP="008F423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F4231" w:rsidRPr="00C52A20" w:rsidRDefault="008F4231" w:rsidP="008F4231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C52A20">
        <w:rPr>
          <w:rStyle w:val="af8"/>
          <w:rFonts w:ascii="微软雅黑" w:eastAsia="微软雅黑" w:hAnsi="微软雅黑" w:hint="eastAsia"/>
          <w:sz w:val="18"/>
          <w:szCs w:val="18"/>
        </w:rPr>
        <w:t>人员列写明参与的用户类型、动作列写明系统的操作步骤，结果列写明系统的提示语或根据上一步操作得到的业务结果</w:t>
      </w:r>
    </w:p>
    <w:p w:rsidR="008F4231" w:rsidRPr="000979A3" w:rsidRDefault="008F4231" w:rsidP="008F4231"/>
    <w:p w:rsidR="000979A3" w:rsidRPr="008F4231" w:rsidRDefault="000979A3" w:rsidP="008F4231">
      <w:pPr>
        <w:tabs>
          <w:tab w:val="center" w:pos="4958"/>
          <w:tab w:val="right" w:pos="9916"/>
        </w:tabs>
      </w:pPr>
    </w:p>
    <w:sectPr w:rsidR="000979A3" w:rsidRPr="008F4231" w:rsidSect="005F1D28">
      <w:headerReference w:type="default" r:id="rId8"/>
      <w:footerReference w:type="default" r:id="rId9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995" w:rsidRDefault="00CC4995">
      <w:r>
        <w:separator/>
      </w:r>
    </w:p>
  </w:endnote>
  <w:endnote w:type="continuationSeparator" w:id="1">
    <w:p w:rsidR="00CC4995" w:rsidRDefault="00CC49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KTypeRegular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640B" w:rsidRPr="005F1D28" w:rsidRDefault="00CD053D" w:rsidP="00BC280C">
            <w:pPr>
              <w:pStyle w:val="a9"/>
              <w:jc w:val="right"/>
            </w:pPr>
            <w:r>
              <w:rPr>
                <w:b/>
                <w:sz w:val="24"/>
              </w:rPr>
              <w:fldChar w:fldCharType="begin"/>
            </w:r>
            <w:r w:rsidR="0080640B">
              <w:rPr>
                <w:b/>
              </w:rPr>
              <w:instrText>PAGE</w:instrText>
            </w:r>
            <w:r>
              <w:rPr>
                <w:b/>
                <w:sz w:val="24"/>
              </w:rPr>
              <w:fldChar w:fldCharType="separate"/>
            </w:r>
            <w:r w:rsidR="00B6574F">
              <w:rPr>
                <w:b/>
                <w:noProof/>
              </w:rPr>
              <w:t>1</w:t>
            </w:r>
            <w:r>
              <w:rPr>
                <w:b/>
                <w:sz w:val="24"/>
              </w:rPr>
              <w:fldChar w:fldCharType="end"/>
            </w:r>
            <w:r w:rsidR="0080640B">
              <w:rPr>
                <w:lang w:val="zh-CN"/>
              </w:rPr>
              <w:t xml:space="preserve"> / </w:t>
            </w:r>
            <w:r>
              <w:rPr>
                <w:b/>
                <w:sz w:val="24"/>
              </w:rPr>
              <w:fldChar w:fldCharType="begin"/>
            </w:r>
            <w:r w:rsidR="0080640B">
              <w:rPr>
                <w:b/>
              </w:rPr>
              <w:instrText>NUMPAGES</w:instrText>
            </w:r>
            <w:r>
              <w:rPr>
                <w:b/>
                <w:sz w:val="24"/>
              </w:rPr>
              <w:fldChar w:fldCharType="separate"/>
            </w:r>
            <w:r w:rsidR="00B6574F">
              <w:rPr>
                <w:b/>
                <w:noProof/>
              </w:rPr>
              <w:t>4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995" w:rsidRDefault="00CC4995">
      <w:r>
        <w:separator/>
      </w:r>
    </w:p>
  </w:footnote>
  <w:footnote w:type="continuationSeparator" w:id="1">
    <w:p w:rsidR="00CC4995" w:rsidRDefault="00CC49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245"/>
      <w:gridCol w:w="2860"/>
    </w:tblGrid>
    <w:tr w:rsidR="0080640B" w:rsidRPr="00DA13FA" w:rsidTr="00126129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80640B" w:rsidRPr="00170350" w:rsidRDefault="000D671C" w:rsidP="005F1D28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 w:rsidR="0080640B">
            <w:rPr>
              <w:rFonts w:ascii="微软雅黑" w:eastAsia="微软雅黑" w:hAnsi="微软雅黑" w:hint="eastAsia"/>
              <w:b/>
              <w:sz w:val="36"/>
              <w:szCs w:val="36"/>
            </w:rPr>
            <w:t>项目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 xml:space="preserve"> 集成测试报告</w:t>
          </w:r>
        </w:p>
      </w:tc>
      <w:tc>
        <w:tcPr>
          <w:tcW w:w="2860" w:type="dxa"/>
          <w:vAlign w:val="center"/>
        </w:tcPr>
        <w:p w:rsidR="0080640B" w:rsidRPr="00126129" w:rsidRDefault="00D34747" w:rsidP="009E1BE0">
          <w:pPr>
            <w:pStyle w:val="a8"/>
            <w:spacing w:after="0"/>
            <w:rPr>
              <w:rFonts w:asciiTheme="majorEastAsia" w:eastAsiaTheme="majorEastAsia" w:hAnsiTheme="majorEastAsia"/>
              <w:szCs w:val="18"/>
            </w:rPr>
          </w:pPr>
          <w:r>
            <w:rPr>
              <w:rFonts w:asciiTheme="majorEastAsia" w:eastAsiaTheme="majorEastAsia" w:hAnsiTheme="majorEastAsia" w:hint="eastAsia"/>
              <w:bCs/>
              <w:szCs w:val="18"/>
            </w:rPr>
            <w:t>表</w:t>
          </w:r>
          <w:r w:rsidR="009E1BE0" w:rsidRPr="00126129">
            <w:rPr>
              <w:rFonts w:asciiTheme="majorEastAsia" w:eastAsiaTheme="majorEastAsia" w:hAnsiTheme="majorEastAsia" w:hint="eastAsia"/>
              <w:bCs/>
              <w:szCs w:val="18"/>
            </w:rPr>
            <w:t>号：</w:t>
          </w:r>
          <w:r w:rsidR="00712649">
            <w:rPr>
              <w:rFonts w:asciiTheme="majorEastAsia" w:eastAsiaTheme="majorEastAsia" w:hAnsiTheme="majorEastAsia" w:hint="eastAsia"/>
              <w:szCs w:val="18"/>
            </w:rPr>
            <w:t>360009F36</w:t>
          </w:r>
        </w:p>
      </w:tc>
    </w:tr>
    <w:tr w:rsidR="0080640B" w:rsidRPr="00DA13FA" w:rsidTr="00126129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80640B" w:rsidRPr="00126129" w:rsidRDefault="009E1BE0" w:rsidP="005056B5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126129">
            <w:rPr>
              <w:rFonts w:asciiTheme="majorEastAsia" w:eastAsiaTheme="majorEastAsia" w:hAnsiTheme="majorEastAsia" w:hint="eastAsia"/>
              <w:bCs/>
              <w:szCs w:val="18"/>
            </w:rPr>
            <w:t>生效期：</w:t>
          </w:r>
          <w:r w:rsidR="00376801" w:rsidRPr="00126129">
            <w:rPr>
              <w:rFonts w:asciiTheme="majorEastAsia" w:eastAsiaTheme="majorEastAsia" w:hAnsiTheme="majorEastAsia" w:hint="eastAsia"/>
              <w:bCs/>
              <w:szCs w:val="18"/>
            </w:rPr>
            <w:t>201</w:t>
          </w:r>
          <w:r w:rsidR="005056B5">
            <w:rPr>
              <w:rFonts w:asciiTheme="majorEastAsia" w:eastAsiaTheme="majorEastAsia" w:hAnsiTheme="majorEastAsia" w:hint="eastAsia"/>
              <w:bCs/>
              <w:szCs w:val="18"/>
            </w:rPr>
            <w:t>5</w:t>
          </w:r>
          <w:r w:rsidR="00376801" w:rsidRPr="00126129">
            <w:rPr>
              <w:rFonts w:asciiTheme="majorEastAsia" w:eastAsiaTheme="majorEastAsia" w:hAnsiTheme="majorEastAsia" w:hint="eastAsia"/>
              <w:bCs/>
              <w:szCs w:val="18"/>
            </w:rPr>
            <w:t>.</w:t>
          </w:r>
          <w:r w:rsidR="00340A0B">
            <w:rPr>
              <w:rFonts w:asciiTheme="majorEastAsia" w:eastAsiaTheme="majorEastAsia" w:hAnsiTheme="majorEastAsia" w:hint="eastAsia"/>
              <w:bCs/>
              <w:szCs w:val="18"/>
            </w:rPr>
            <w:t>0</w:t>
          </w:r>
          <w:r w:rsidR="00376801" w:rsidRPr="00126129">
            <w:rPr>
              <w:rFonts w:asciiTheme="majorEastAsia" w:eastAsiaTheme="majorEastAsia" w:hAnsiTheme="majorEastAsia" w:hint="eastAsia"/>
              <w:bCs/>
              <w:szCs w:val="18"/>
            </w:rPr>
            <w:t>1.</w:t>
          </w:r>
          <w:r w:rsidR="00340A0B">
            <w:rPr>
              <w:rFonts w:asciiTheme="majorEastAsia" w:eastAsiaTheme="majorEastAsia" w:hAnsiTheme="majorEastAsia" w:hint="eastAsia"/>
              <w:bCs/>
              <w:szCs w:val="18"/>
            </w:rPr>
            <w:t>0</w:t>
          </w:r>
          <w:r w:rsidR="005056B5">
            <w:rPr>
              <w:rFonts w:asciiTheme="majorEastAsia" w:eastAsiaTheme="majorEastAsia" w:hAnsiTheme="majorEastAsia" w:hint="eastAsia"/>
              <w:bCs/>
              <w:szCs w:val="18"/>
            </w:rPr>
            <w:t>1</w:t>
          </w:r>
        </w:p>
      </w:tc>
    </w:tr>
    <w:tr w:rsidR="00FC5C49" w:rsidRPr="00DA13FA" w:rsidTr="00126129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FC5C49" w:rsidRPr="00126129" w:rsidRDefault="009E1BE0" w:rsidP="00B6574F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126129">
            <w:rPr>
              <w:rFonts w:asciiTheme="majorEastAsia" w:eastAsiaTheme="majorEastAsia" w:hAnsiTheme="majorEastAsia" w:hint="eastAsia"/>
              <w:bCs/>
              <w:szCs w:val="18"/>
            </w:rPr>
            <w:t>密级：</w:t>
          </w:r>
          <w:r w:rsidR="00B6574F">
            <w:rPr>
              <w:rFonts w:asciiTheme="majorEastAsia" w:eastAsiaTheme="majorEastAsia" w:hAnsiTheme="majorEastAsia" w:hint="eastAsia"/>
              <w:bCs/>
              <w:szCs w:val="18"/>
            </w:rPr>
            <w:t>项目组</w:t>
          </w:r>
          <w:r w:rsidR="00376801" w:rsidRPr="00126129">
            <w:rPr>
              <w:rFonts w:asciiTheme="majorEastAsia" w:eastAsiaTheme="majorEastAsia" w:hAnsiTheme="majorEastAsia" w:hint="eastAsia"/>
              <w:bCs/>
              <w:szCs w:val="18"/>
            </w:rPr>
            <w:t>内部公开</w:t>
          </w:r>
        </w:p>
      </w:tc>
    </w:tr>
  </w:tbl>
  <w:p w:rsidR="0080640B" w:rsidRDefault="0080640B" w:rsidP="005F1D28">
    <w:pPr>
      <w:pStyle w:val="a8"/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16E0"/>
    <w:multiLevelType w:val="hybridMultilevel"/>
    <w:tmpl w:val="763693DE"/>
    <w:lvl w:ilvl="0" w:tplc="8E26EFC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302C6B0A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CB7AC400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B0009CA0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5650C10E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E3FE4E56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AFAE2E9C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6E88E168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B46F30A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18A51D70"/>
    <w:multiLevelType w:val="hybridMultilevel"/>
    <w:tmpl w:val="F2CE49F2"/>
    <w:lvl w:ilvl="0" w:tplc="42F88EA2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>
    <w:nsid w:val="27EB1A50"/>
    <w:multiLevelType w:val="hybridMultilevel"/>
    <w:tmpl w:val="4FD0361E"/>
    <w:lvl w:ilvl="0" w:tplc="35C41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93773F"/>
    <w:multiLevelType w:val="hybridMultilevel"/>
    <w:tmpl w:val="41F82F68"/>
    <w:lvl w:ilvl="0" w:tplc="E38AE89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7359BF"/>
    <w:multiLevelType w:val="hybridMultilevel"/>
    <w:tmpl w:val="5314AC42"/>
    <w:lvl w:ilvl="0" w:tplc="04090009">
      <w:start w:val="1"/>
      <w:numFmt w:val="bullet"/>
      <w:lvlText w:val="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6">
    <w:nsid w:val="314B3654"/>
    <w:multiLevelType w:val="hybridMultilevel"/>
    <w:tmpl w:val="E7E28658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533"/>
        </w:tabs>
        <w:ind w:left="5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</w:abstractNum>
  <w:abstractNum w:abstractNumId="7">
    <w:nsid w:val="34624D8F"/>
    <w:multiLevelType w:val="hybridMultilevel"/>
    <w:tmpl w:val="773A5928"/>
    <w:lvl w:ilvl="0" w:tplc="E7540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B16144"/>
    <w:multiLevelType w:val="multilevel"/>
    <w:tmpl w:val="91CE00E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9">
    <w:nsid w:val="4BE67E39"/>
    <w:multiLevelType w:val="hybridMultilevel"/>
    <w:tmpl w:val="2F60CDF2"/>
    <w:lvl w:ilvl="0" w:tplc="7744E7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1EE52E3"/>
    <w:multiLevelType w:val="hybridMultilevel"/>
    <w:tmpl w:val="25C2E5E4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5C113C27"/>
    <w:multiLevelType w:val="hybridMultilevel"/>
    <w:tmpl w:val="A83238EA"/>
    <w:lvl w:ilvl="0" w:tplc="1D942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C54D92"/>
    <w:multiLevelType w:val="hybridMultilevel"/>
    <w:tmpl w:val="31FA8F28"/>
    <w:lvl w:ilvl="0" w:tplc="E7F68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860E81"/>
    <w:multiLevelType w:val="multilevel"/>
    <w:tmpl w:val="736EB6B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3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5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790F139A"/>
    <w:multiLevelType w:val="multilevel"/>
    <w:tmpl w:val="C69E55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>
    <w:nsid w:val="7B607808"/>
    <w:multiLevelType w:val="hybridMultilevel"/>
    <w:tmpl w:val="4FDC289A"/>
    <w:lvl w:ilvl="0" w:tplc="77DCA920">
      <w:start w:val="1"/>
      <w:numFmt w:val="bullet"/>
      <w:lvlText w:val=""/>
      <w:lvlJc w:val="left"/>
      <w:pPr>
        <w:ind w:left="1265" w:hanging="420"/>
      </w:pPr>
      <w:rPr>
        <w:rFonts w:ascii="Wingdings" w:hAnsi="Wingdings" w:hint="default"/>
      </w:rPr>
    </w:lvl>
    <w:lvl w:ilvl="1" w:tplc="CF34ABBA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A2AC42AE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9CD8A854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2AB85FE0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97CCD92A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C764DB20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1B362722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A0AA1AF6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0"/>
  </w:num>
  <w:num w:numId="5">
    <w:abstractNumId w:val="6"/>
  </w:num>
  <w:num w:numId="6">
    <w:abstractNumId w:val="10"/>
  </w:num>
  <w:num w:numId="7">
    <w:abstractNumId w:val="2"/>
    <w:lvlOverride w:ilvl="0">
      <w:startOverride w:val="1"/>
    </w:lvlOverride>
  </w:num>
  <w:num w:numId="8">
    <w:abstractNumId w:val="5"/>
  </w:num>
  <w:num w:numId="9">
    <w:abstractNumId w:val="17"/>
  </w:num>
  <w:num w:numId="10">
    <w:abstractNumId w:val="16"/>
  </w:num>
  <w:num w:numId="11">
    <w:abstractNumId w:val="2"/>
  </w:num>
  <w:num w:numId="12">
    <w:abstractNumId w:val="1"/>
  </w:num>
  <w:num w:numId="13">
    <w:abstractNumId w:val="16"/>
  </w:num>
  <w:num w:numId="14">
    <w:abstractNumId w:val="16"/>
  </w:num>
  <w:num w:numId="15">
    <w:abstractNumId w:val="14"/>
  </w:num>
  <w:num w:numId="16">
    <w:abstractNumId w:val="9"/>
  </w:num>
  <w:num w:numId="17">
    <w:abstractNumId w:val="4"/>
  </w:num>
  <w:num w:numId="18">
    <w:abstractNumId w:val="16"/>
  </w:num>
  <w:num w:numId="19">
    <w:abstractNumId w:val="16"/>
  </w:num>
  <w:num w:numId="20">
    <w:abstractNumId w:val="16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6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13"/>
  </w:num>
  <w:num w:numId="33">
    <w:abstractNumId w:val="11"/>
  </w:num>
  <w:num w:numId="34">
    <w:abstractNumId w:val="7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37DFF"/>
    <w:rsid w:val="00000D2F"/>
    <w:rsid w:val="00001DBD"/>
    <w:rsid w:val="00002F94"/>
    <w:rsid w:val="00003947"/>
    <w:rsid w:val="00007C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0EF0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C05EA"/>
    <w:rsid w:val="000C07C4"/>
    <w:rsid w:val="000C0AF3"/>
    <w:rsid w:val="000C1210"/>
    <w:rsid w:val="000C1D39"/>
    <w:rsid w:val="000C20B7"/>
    <w:rsid w:val="000C303C"/>
    <w:rsid w:val="000C3E99"/>
    <w:rsid w:val="000C6841"/>
    <w:rsid w:val="000C78E9"/>
    <w:rsid w:val="000D03FB"/>
    <w:rsid w:val="000D09A4"/>
    <w:rsid w:val="000D1B79"/>
    <w:rsid w:val="000D235A"/>
    <w:rsid w:val="000D24B0"/>
    <w:rsid w:val="000D3F75"/>
    <w:rsid w:val="000D6020"/>
    <w:rsid w:val="000D671C"/>
    <w:rsid w:val="000D6DD5"/>
    <w:rsid w:val="000D7D9C"/>
    <w:rsid w:val="000E194E"/>
    <w:rsid w:val="000E2E88"/>
    <w:rsid w:val="000E358B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FBC"/>
    <w:rsid w:val="001208E0"/>
    <w:rsid w:val="001220F0"/>
    <w:rsid w:val="001238AD"/>
    <w:rsid w:val="00125205"/>
    <w:rsid w:val="00125279"/>
    <w:rsid w:val="00125AB6"/>
    <w:rsid w:val="00125D99"/>
    <w:rsid w:val="00125F81"/>
    <w:rsid w:val="00126129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7323"/>
    <w:rsid w:val="00147B57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3826"/>
    <w:rsid w:val="001774CC"/>
    <w:rsid w:val="00177789"/>
    <w:rsid w:val="00180445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13C2"/>
    <w:rsid w:val="001D7A25"/>
    <w:rsid w:val="001D7F72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F0BDC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6CDF"/>
    <w:rsid w:val="00217769"/>
    <w:rsid w:val="00220BDD"/>
    <w:rsid w:val="00220E73"/>
    <w:rsid w:val="00221B12"/>
    <w:rsid w:val="00222AEE"/>
    <w:rsid w:val="00223092"/>
    <w:rsid w:val="00231591"/>
    <w:rsid w:val="002344ED"/>
    <w:rsid w:val="002373A8"/>
    <w:rsid w:val="00241358"/>
    <w:rsid w:val="00244DF8"/>
    <w:rsid w:val="002543D3"/>
    <w:rsid w:val="0025480A"/>
    <w:rsid w:val="00254A33"/>
    <w:rsid w:val="002577D5"/>
    <w:rsid w:val="00260B36"/>
    <w:rsid w:val="00261252"/>
    <w:rsid w:val="00261C74"/>
    <w:rsid w:val="00261D0C"/>
    <w:rsid w:val="00262307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EED"/>
    <w:rsid w:val="002A13AE"/>
    <w:rsid w:val="002A2168"/>
    <w:rsid w:val="002A28AB"/>
    <w:rsid w:val="002A3BDB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73F6"/>
    <w:rsid w:val="002C3528"/>
    <w:rsid w:val="002C44E1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2B85"/>
    <w:rsid w:val="002E3227"/>
    <w:rsid w:val="002E5ABA"/>
    <w:rsid w:val="002E62AB"/>
    <w:rsid w:val="002E64E9"/>
    <w:rsid w:val="002E74DA"/>
    <w:rsid w:val="002F017F"/>
    <w:rsid w:val="002F0AFA"/>
    <w:rsid w:val="002F1091"/>
    <w:rsid w:val="002F217D"/>
    <w:rsid w:val="002F234C"/>
    <w:rsid w:val="002F33F6"/>
    <w:rsid w:val="002F3EB2"/>
    <w:rsid w:val="002F3F8E"/>
    <w:rsid w:val="002F42C2"/>
    <w:rsid w:val="002F44EC"/>
    <w:rsid w:val="002F5822"/>
    <w:rsid w:val="002F692B"/>
    <w:rsid w:val="003035BB"/>
    <w:rsid w:val="00304CAF"/>
    <w:rsid w:val="0031312A"/>
    <w:rsid w:val="00316585"/>
    <w:rsid w:val="00316BCC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91"/>
    <w:rsid w:val="003331E4"/>
    <w:rsid w:val="003331FA"/>
    <w:rsid w:val="00335B29"/>
    <w:rsid w:val="00337A65"/>
    <w:rsid w:val="00340A0B"/>
    <w:rsid w:val="00342828"/>
    <w:rsid w:val="003430C0"/>
    <w:rsid w:val="003433A8"/>
    <w:rsid w:val="00345ACA"/>
    <w:rsid w:val="00346788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6801"/>
    <w:rsid w:val="00377008"/>
    <w:rsid w:val="0038088D"/>
    <w:rsid w:val="00380B15"/>
    <w:rsid w:val="00380F01"/>
    <w:rsid w:val="003814F3"/>
    <w:rsid w:val="003827E9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91F"/>
    <w:rsid w:val="003D3BBA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A73"/>
    <w:rsid w:val="003F2D11"/>
    <w:rsid w:val="003F3887"/>
    <w:rsid w:val="003F3AA2"/>
    <w:rsid w:val="003F401C"/>
    <w:rsid w:val="003F484E"/>
    <w:rsid w:val="003F4C8C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3404D"/>
    <w:rsid w:val="00435FE0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2F7F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5785"/>
    <w:rsid w:val="004A60B1"/>
    <w:rsid w:val="004A61BE"/>
    <w:rsid w:val="004A6C55"/>
    <w:rsid w:val="004B0DE9"/>
    <w:rsid w:val="004B1142"/>
    <w:rsid w:val="004B297B"/>
    <w:rsid w:val="004B29CD"/>
    <w:rsid w:val="004B4B89"/>
    <w:rsid w:val="004C01D4"/>
    <w:rsid w:val="004C0750"/>
    <w:rsid w:val="004C44CB"/>
    <w:rsid w:val="004C4BEA"/>
    <w:rsid w:val="004C4D27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A68"/>
    <w:rsid w:val="005056B5"/>
    <w:rsid w:val="0050578C"/>
    <w:rsid w:val="00506BB8"/>
    <w:rsid w:val="0050787A"/>
    <w:rsid w:val="00507E55"/>
    <w:rsid w:val="0051215B"/>
    <w:rsid w:val="005131C1"/>
    <w:rsid w:val="005133E7"/>
    <w:rsid w:val="00513A14"/>
    <w:rsid w:val="00514640"/>
    <w:rsid w:val="00514A4A"/>
    <w:rsid w:val="00515870"/>
    <w:rsid w:val="00515CB4"/>
    <w:rsid w:val="005164EA"/>
    <w:rsid w:val="00517179"/>
    <w:rsid w:val="00520ABD"/>
    <w:rsid w:val="005217F0"/>
    <w:rsid w:val="00523290"/>
    <w:rsid w:val="00524C0E"/>
    <w:rsid w:val="00525178"/>
    <w:rsid w:val="00527E95"/>
    <w:rsid w:val="005300F5"/>
    <w:rsid w:val="00533723"/>
    <w:rsid w:val="00535F59"/>
    <w:rsid w:val="00536DE9"/>
    <w:rsid w:val="00540336"/>
    <w:rsid w:val="005406EA"/>
    <w:rsid w:val="005414F4"/>
    <w:rsid w:val="00544276"/>
    <w:rsid w:val="00547446"/>
    <w:rsid w:val="005503EF"/>
    <w:rsid w:val="00550816"/>
    <w:rsid w:val="005536DD"/>
    <w:rsid w:val="00553ED5"/>
    <w:rsid w:val="00554315"/>
    <w:rsid w:val="00556785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E5A"/>
    <w:rsid w:val="005814C0"/>
    <w:rsid w:val="0058186E"/>
    <w:rsid w:val="005819EE"/>
    <w:rsid w:val="00584C42"/>
    <w:rsid w:val="005858A3"/>
    <w:rsid w:val="00585E08"/>
    <w:rsid w:val="0058609F"/>
    <w:rsid w:val="00591E40"/>
    <w:rsid w:val="005923DD"/>
    <w:rsid w:val="00592D79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296F"/>
    <w:rsid w:val="005D2A61"/>
    <w:rsid w:val="005D45DF"/>
    <w:rsid w:val="005D45F6"/>
    <w:rsid w:val="005D4E1F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4295"/>
    <w:rsid w:val="006049B4"/>
    <w:rsid w:val="0060556D"/>
    <w:rsid w:val="00607381"/>
    <w:rsid w:val="00610261"/>
    <w:rsid w:val="00611619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34A5"/>
    <w:rsid w:val="0063629F"/>
    <w:rsid w:val="006366FE"/>
    <w:rsid w:val="00637598"/>
    <w:rsid w:val="00637B6A"/>
    <w:rsid w:val="006407C2"/>
    <w:rsid w:val="006413B4"/>
    <w:rsid w:val="00642EFA"/>
    <w:rsid w:val="006439B0"/>
    <w:rsid w:val="0064436F"/>
    <w:rsid w:val="00645839"/>
    <w:rsid w:val="00650757"/>
    <w:rsid w:val="00651CD0"/>
    <w:rsid w:val="00652A35"/>
    <w:rsid w:val="00652D06"/>
    <w:rsid w:val="00654337"/>
    <w:rsid w:val="00656CA2"/>
    <w:rsid w:val="006571C6"/>
    <w:rsid w:val="006572FE"/>
    <w:rsid w:val="00657646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000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2649"/>
    <w:rsid w:val="0071341B"/>
    <w:rsid w:val="0071549F"/>
    <w:rsid w:val="00720271"/>
    <w:rsid w:val="007208C0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87B"/>
    <w:rsid w:val="00761B0D"/>
    <w:rsid w:val="0076266E"/>
    <w:rsid w:val="00762852"/>
    <w:rsid w:val="00763694"/>
    <w:rsid w:val="0076661E"/>
    <w:rsid w:val="00766C9F"/>
    <w:rsid w:val="00767273"/>
    <w:rsid w:val="00767B99"/>
    <w:rsid w:val="00770004"/>
    <w:rsid w:val="00772178"/>
    <w:rsid w:val="00772C6D"/>
    <w:rsid w:val="00774454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498B"/>
    <w:rsid w:val="007A660B"/>
    <w:rsid w:val="007B03F1"/>
    <w:rsid w:val="007B407F"/>
    <w:rsid w:val="007B5230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39F"/>
    <w:rsid w:val="00842DEA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3AD2"/>
    <w:rsid w:val="00855742"/>
    <w:rsid w:val="008618AF"/>
    <w:rsid w:val="008631E7"/>
    <w:rsid w:val="00865453"/>
    <w:rsid w:val="008661C8"/>
    <w:rsid w:val="008669A9"/>
    <w:rsid w:val="00870E62"/>
    <w:rsid w:val="0087103D"/>
    <w:rsid w:val="00872A60"/>
    <w:rsid w:val="00873EDB"/>
    <w:rsid w:val="00875B8D"/>
    <w:rsid w:val="00880548"/>
    <w:rsid w:val="008806F4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47E4"/>
    <w:rsid w:val="008E53E5"/>
    <w:rsid w:val="008F0B5A"/>
    <w:rsid w:val="008F179D"/>
    <w:rsid w:val="008F280F"/>
    <w:rsid w:val="008F3B54"/>
    <w:rsid w:val="008F3BF4"/>
    <w:rsid w:val="008F4231"/>
    <w:rsid w:val="008F42E7"/>
    <w:rsid w:val="008F4561"/>
    <w:rsid w:val="008F4BEE"/>
    <w:rsid w:val="0090156F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1B02"/>
    <w:rsid w:val="009121CF"/>
    <w:rsid w:val="0091443B"/>
    <w:rsid w:val="00916C08"/>
    <w:rsid w:val="00920320"/>
    <w:rsid w:val="00920381"/>
    <w:rsid w:val="00920715"/>
    <w:rsid w:val="00921216"/>
    <w:rsid w:val="00921BF2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E58"/>
    <w:rsid w:val="00A07648"/>
    <w:rsid w:val="00A10624"/>
    <w:rsid w:val="00A10BDF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7DD6"/>
    <w:rsid w:val="00A50210"/>
    <w:rsid w:val="00A524B6"/>
    <w:rsid w:val="00A52A94"/>
    <w:rsid w:val="00A54766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4978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C05C6"/>
    <w:rsid w:val="00AC068D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289D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7BD0"/>
    <w:rsid w:val="00B17C45"/>
    <w:rsid w:val="00B20640"/>
    <w:rsid w:val="00B20D79"/>
    <w:rsid w:val="00B21398"/>
    <w:rsid w:val="00B2372B"/>
    <w:rsid w:val="00B252C9"/>
    <w:rsid w:val="00B2594D"/>
    <w:rsid w:val="00B25975"/>
    <w:rsid w:val="00B262B7"/>
    <w:rsid w:val="00B2660C"/>
    <w:rsid w:val="00B279D4"/>
    <w:rsid w:val="00B30553"/>
    <w:rsid w:val="00B33499"/>
    <w:rsid w:val="00B34289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82F"/>
    <w:rsid w:val="00B534A1"/>
    <w:rsid w:val="00B54EB9"/>
    <w:rsid w:val="00B555E1"/>
    <w:rsid w:val="00B55622"/>
    <w:rsid w:val="00B6020F"/>
    <w:rsid w:val="00B60349"/>
    <w:rsid w:val="00B6574F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0C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206E7"/>
    <w:rsid w:val="00C20F58"/>
    <w:rsid w:val="00C2111B"/>
    <w:rsid w:val="00C21E4D"/>
    <w:rsid w:val="00C227DF"/>
    <w:rsid w:val="00C22E2D"/>
    <w:rsid w:val="00C242A8"/>
    <w:rsid w:val="00C2614A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2A20"/>
    <w:rsid w:val="00C53232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3AA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6608"/>
    <w:rsid w:val="00CA6CDA"/>
    <w:rsid w:val="00CB063F"/>
    <w:rsid w:val="00CB1F2D"/>
    <w:rsid w:val="00CB290D"/>
    <w:rsid w:val="00CB2E69"/>
    <w:rsid w:val="00CB3617"/>
    <w:rsid w:val="00CB3B52"/>
    <w:rsid w:val="00CB5D64"/>
    <w:rsid w:val="00CB6931"/>
    <w:rsid w:val="00CC0B9E"/>
    <w:rsid w:val="00CC2094"/>
    <w:rsid w:val="00CC4995"/>
    <w:rsid w:val="00CC5C1A"/>
    <w:rsid w:val="00CC69BE"/>
    <w:rsid w:val="00CC77CA"/>
    <w:rsid w:val="00CD053D"/>
    <w:rsid w:val="00CD208F"/>
    <w:rsid w:val="00CD372C"/>
    <w:rsid w:val="00CD4267"/>
    <w:rsid w:val="00CD51A5"/>
    <w:rsid w:val="00CD54D0"/>
    <w:rsid w:val="00CD65D8"/>
    <w:rsid w:val="00CD6660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3595"/>
    <w:rsid w:val="00D14CD8"/>
    <w:rsid w:val="00D165C3"/>
    <w:rsid w:val="00D16BED"/>
    <w:rsid w:val="00D20091"/>
    <w:rsid w:val="00D21015"/>
    <w:rsid w:val="00D23A17"/>
    <w:rsid w:val="00D2600C"/>
    <w:rsid w:val="00D26139"/>
    <w:rsid w:val="00D26EA7"/>
    <w:rsid w:val="00D2728B"/>
    <w:rsid w:val="00D2759A"/>
    <w:rsid w:val="00D279AA"/>
    <w:rsid w:val="00D3054D"/>
    <w:rsid w:val="00D31609"/>
    <w:rsid w:val="00D341BD"/>
    <w:rsid w:val="00D34747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7293"/>
    <w:rsid w:val="00D70444"/>
    <w:rsid w:val="00D70B1F"/>
    <w:rsid w:val="00D723FF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63F7"/>
    <w:rsid w:val="00DB1338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BED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77D"/>
    <w:rsid w:val="00DE1264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DF729F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A61"/>
    <w:rsid w:val="00E45D0F"/>
    <w:rsid w:val="00E47A43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703B6"/>
    <w:rsid w:val="00E70AAB"/>
    <w:rsid w:val="00E70E7A"/>
    <w:rsid w:val="00E712FE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DC3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75FE"/>
    <w:rsid w:val="00ED1671"/>
    <w:rsid w:val="00ED2002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3FD0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45BE"/>
    <w:rsid w:val="00F16621"/>
    <w:rsid w:val="00F21CAA"/>
    <w:rsid w:val="00F2404F"/>
    <w:rsid w:val="00F26084"/>
    <w:rsid w:val="00F262F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80FCE"/>
    <w:rsid w:val="00F82E9D"/>
    <w:rsid w:val="00F832F4"/>
    <w:rsid w:val="00F84EB2"/>
    <w:rsid w:val="00F85591"/>
    <w:rsid w:val="00F855AA"/>
    <w:rsid w:val="00F861FC"/>
    <w:rsid w:val="00F9070B"/>
    <w:rsid w:val="00F91958"/>
    <w:rsid w:val="00F934D9"/>
    <w:rsid w:val="00F95C45"/>
    <w:rsid w:val="00F961CC"/>
    <w:rsid w:val="00F9682E"/>
    <w:rsid w:val="00F97200"/>
    <w:rsid w:val="00FA2BF3"/>
    <w:rsid w:val="00FA469C"/>
    <w:rsid w:val="00FA5295"/>
    <w:rsid w:val="00FA6801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D7E26"/>
    <w:rsid w:val="00FE1C16"/>
    <w:rsid w:val="00FE266E"/>
    <w:rsid w:val="00FE44F9"/>
    <w:rsid w:val="00FE77B1"/>
    <w:rsid w:val="00FF172A"/>
    <w:rsid w:val="00FF2E57"/>
    <w:rsid w:val="00FF4883"/>
    <w:rsid w:val="00FF4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21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21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25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25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25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25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25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2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7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21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21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25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25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25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25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25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2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7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4949F79-E32C-4818-8308-4D17ED477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2</TotalTime>
  <Pages>4</Pages>
  <Words>184</Words>
  <Characters>1053</Characters>
  <Application>Microsoft Office Word</Application>
  <DocSecurity>0</DocSecurity>
  <Lines>8</Lines>
  <Paragraphs>2</Paragraphs>
  <ScaleCrop>false</ScaleCrop>
  <Company>haier</Company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00012536</cp:lastModifiedBy>
  <cp:revision>3</cp:revision>
  <cp:lastPrinted>2013-02-20T03:28:00Z</cp:lastPrinted>
  <dcterms:created xsi:type="dcterms:W3CDTF">2014-12-27T06:18:00Z</dcterms:created>
  <dcterms:modified xsi:type="dcterms:W3CDTF">2016-01-25T08:04:00Z</dcterms:modified>
</cp:coreProperties>
</file>
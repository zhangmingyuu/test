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D33" w:rsidRPr="00650757" w:rsidRDefault="009970E5" w:rsidP="009970E5">
      <w:pPr>
        <w:tabs>
          <w:tab w:val="center" w:pos="4958"/>
          <w:tab w:val="right" w:pos="9916"/>
        </w:tabs>
        <w:rPr>
          <w:rFonts w:ascii="微软雅黑" w:eastAsia="微软雅黑" w:hAnsi="微软雅黑"/>
          <w:b/>
          <w:bCs/>
          <w:sz w:val="50"/>
          <w:szCs w:val="50"/>
        </w:rPr>
      </w:pPr>
      <w:r>
        <w:rPr>
          <w:rFonts w:ascii="微软雅黑" w:eastAsia="微软雅黑" w:hAnsi="微软雅黑"/>
          <w:b/>
          <w:bCs/>
          <w:sz w:val="50"/>
          <w:szCs w:val="50"/>
        </w:rPr>
        <w:tab/>
      </w:r>
    </w:p>
    <w:p w:rsidR="00B9581D" w:rsidRPr="002104A2" w:rsidRDefault="00111024" w:rsidP="002104A2">
      <w:pPr>
        <w:pStyle w:val="ad"/>
        <w:jc w:val="left"/>
        <w:rPr>
          <w:rFonts w:ascii="微软雅黑" w:eastAsia="微软雅黑" w:hAnsi="微软雅黑"/>
        </w:rPr>
      </w:pPr>
      <w:r w:rsidRPr="002104A2">
        <w:rPr>
          <w:rFonts w:ascii="微软雅黑" w:eastAsia="微软雅黑" w:hAnsi="微软雅黑" w:hint="eastAsia"/>
        </w:rPr>
        <w:t>控制</w:t>
      </w:r>
      <w:r w:rsidR="00022D33" w:rsidRPr="002104A2">
        <w:rPr>
          <w:rFonts w:ascii="微软雅黑" w:eastAsia="微软雅黑" w:hAnsi="微软雅黑" w:hint="eastAsia"/>
        </w:rPr>
        <w:t>文档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90"/>
        <w:gridCol w:w="6570"/>
      </w:tblGrid>
      <w:tr w:rsidR="00022D33" w:rsidRPr="00650757">
        <w:trPr>
          <w:trHeight w:val="292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当前版本</w:t>
            </w:r>
            <w:r w:rsidR="00B9581D"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更改次数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Input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</w:p>
        </w:tc>
      </w:tr>
      <w:tr w:rsidR="00022D33" w:rsidRPr="00650757">
        <w:trPr>
          <w:trHeight w:val="358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最新更新日期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>: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Input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</w:p>
        </w:tc>
      </w:tr>
      <w:tr w:rsidR="007C7303" w:rsidRPr="00650757">
        <w:trPr>
          <w:trHeight w:val="34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最新更新作者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6F024E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7C7303" w:rsidRPr="00650757">
        <w:trPr>
          <w:trHeight w:val="35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作者&amp;创建日期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6F024E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>
        <w:trPr>
          <w:trHeight w:val="332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审核&amp;审核日期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项目经理</w:t>
            </w:r>
          </w:p>
        </w:tc>
      </w:tr>
      <w:tr w:rsidR="008F4BEE" w:rsidRPr="00650757">
        <w:trPr>
          <w:trHeight w:val="17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会签及日期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000000"/>
                <w:sz w:val="21"/>
                <w:szCs w:val="21"/>
              </w:rPr>
              <w:t>关键用户（注明部门）</w:t>
            </w: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>
        <w:trPr>
          <w:trHeight w:val="17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E9565A">
            <w:pPr>
              <w:pStyle w:val="Table1"/>
              <w:rPr>
                <w:rFonts w:ascii="微软雅黑" w:eastAsia="微软雅黑" w:hAnsi="微软雅黑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批准人</w:t>
            </w:r>
            <w:r w:rsidRPr="00650757">
              <w:rPr>
                <w:rFonts w:ascii="微软雅黑" w:eastAsia="微软雅黑" w:hAnsi="微软雅黑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000000"/>
                <w:sz w:val="21"/>
                <w:szCs w:val="21"/>
              </w:rPr>
              <w:t>项目第一负责人</w:t>
            </w:r>
          </w:p>
        </w:tc>
      </w:tr>
      <w:tr w:rsidR="008F4BEE" w:rsidRPr="00650757">
        <w:trPr>
          <w:trHeight w:val="25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E9565A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批准日期</w:t>
            </w:r>
            <w:r w:rsidRPr="00650757">
              <w:rPr>
                <w:rFonts w:ascii="微软雅黑" w:eastAsia="微软雅黑" w:hAnsi="微软雅黑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E9565A">
            <w:pPr>
              <w:pStyle w:val="Table1Input"/>
              <w:rPr>
                <w:rFonts w:ascii="微软雅黑" w:eastAsia="微软雅黑" w:hAnsi="微软雅黑"/>
                <w:sz w:val="21"/>
                <w:szCs w:val="21"/>
              </w:rPr>
            </w:pPr>
          </w:p>
        </w:tc>
      </w:tr>
    </w:tbl>
    <w:p w:rsidR="00022D33" w:rsidRPr="00650757" w:rsidRDefault="00022D33" w:rsidP="002104A2">
      <w:pPr>
        <w:pStyle w:val="ad"/>
        <w:jc w:val="left"/>
        <w:rPr>
          <w:rFonts w:ascii="微软雅黑" w:eastAsia="微软雅黑" w:hAnsi="微软雅黑"/>
        </w:rPr>
      </w:pPr>
      <w:r w:rsidRPr="00650757">
        <w:rPr>
          <w:rFonts w:ascii="微软雅黑" w:eastAsia="微软雅黑" w:hAnsi="微软雅黑" w:hint="eastAsia"/>
        </w:rPr>
        <w:t>修订历史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350"/>
        <w:gridCol w:w="1344"/>
        <w:gridCol w:w="1275"/>
        <w:gridCol w:w="5391"/>
      </w:tblGrid>
      <w:tr w:rsidR="00022D33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30BC2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更新次数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更新日期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修订作者</w:t>
            </w: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主要修订摘要</w:t>
            </w:r>
          </w:p>
        </w:tc>
      </w:tr>
      <w:tr w:rsidR="00022D33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770004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A35A52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934AB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A35A52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934AB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A35A52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DE4BC5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934AB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DE4BC5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</w:tbl>
    <w:p w:rsidR="00B9581D" w:rsidRDefault="00B9581D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Pr="00650757" w:rsidRDefault="006E58B7" w:rsidP="00DD3D83">
      <w:pPr>
        <w:rPr>
          <w:rFonts w:ascii="微软雅黑" w:eastAsia="微软雅黑" w:hAnsi="微软雅黑"/>
        </w:rPr>
      </w:pPr>
    </w:p>
    <w:p w:rsidR="00DD3D83" w:rsidRPr="00650757" w:rsidRDefault="00DD3D83" w:rsidP="004C44CB">
      <w:pPr>
        <w:jc w:val="center"/>
        <w:rPr>
          <w:rFonts w:ascii="微软雅黑" w:eastAsia="微软雅黑" w:hAnsi="微软雅黑"/>
          <w:b/>
          <w:sz w:val="28"/>
          <w:szCs w:val="28"/>
        </w:rPr>
      </w:pPr>
      <w:r w:rsidRPr="00650757">
        <w:rPr>
          <w:rFonts w:ascii="微软雅黑" w:eastAsia="微软雅黑" w:hAnsi="微软雅黑" w:hint="eastAsia"/>
          <w:b/>
          <w:sz w:val="28"/>
          <w:szCs w:val="28"/>
        </w:rPr>
        <w:lastRenderedPageBreak/>
        <w:t>目</w:t>
      </w:r>
      <w:r w:rsidR="004C44CB" w:rsidRPr="00650757">
        <w:rPr>
          <w:rFonts w:ascii="微软雅黑" w:eastAsia="微软雅黑" w:hAnsi="微软雅黑" w:hint="eastAsia"/>
          <w:b/>
          <w:sz w:val="28"/>
          <w:szCs w:val="28"/>
        </w:rPr>
        <w:t xml:space="preserve">       </w:t>
      </w:r>
      <w:r w:rsidRPr="00650757">
        <w:rPr>
          <w:rFonts w:ascii="微软雅黑" w:eastAsia="微软雅黑" w:hAnsi="微软雅黑" w:hint="eastAsia"/>
          <w:b/>
          <w:sz w:val="28"/>
          <w:szCs w:val="28"/>
        </w:rPr>
        <w:t>录</w:t>
      </w:r>
    </w:p>
    <w:p w:rsidR="00277DB8" w:rsidRDefault="0038765F" w:rsidP="00277DB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 w:rsidRPr="00650757">
        <w:rPr>
          <w:rFonts w:ascii="微软雅黑" w:eastAsia="微软雅黑" w:hAnsi="微软雅黑"/>
          <w:color w:val="000000"/>
          <w:sz w:val="24"/>
        </w:rPr>
        <w:fldChar w:fldCharType="begin"/>
      </w:r>
      <w:r w:rsidR="00DD3D83" w:rsidRPr="00650757">
        <w:rPr>
          <w:rFonts w:ascii="微软雅黑" w:eastAsia="微软雅黑" w:hAnsi="微软雅黑"/>
          <w:color w:val="000000"/>
          <w:sz w:val="24"/>
        </w:rPr>
        <w:instrText xml:space="preserve"> </w:instrText>
      </w:r>
      <w:r w:rsidR="00DD3D83" w:rsidRPr="00650757">
        <w:rPr>
          <w:rFonts w:ascii="微软雅黑" w:eastAsia="微软雅黑" w:hAnsi="微软雅黑" w:hint="eastAsia"/>
          <w:color w:val="000000"/>
          <w:sz w:val="24"/>
        </w:rPr>
        <w:instrText>TOC \o "1-3" \h \z \u</w:instrText>
      </w:r>
      <w:r w:rsidR="00DD3D83" w:rsidRPr="00650757">
        <w:rPr>
          <w:rFonts w:ascii="微软雅黑" w:eastAsia="微软雅黑" w:hAnsi="微软雅黑"/>
          <w:color w:val="000000"/>
          <w:sz w:val="24"/>
        </w:rPr>
        <w:instrText xml:space="preserve"> </w:instrText>
      </w:r>
      <w:r w:rsidRPr="00650757">
        <w:rPr>
          <w:rFonts w:ascii="微软雅黑" w:eastAsia="微软雅黑" w:hAnsi="微软雅黑"/>
          <w:color w:val="000000"/>
          <w:sz w:val="24"/>
        </w:rPr>
        <w:fldChar w:fldCharType="separate"/>
      </w:r>
      <w:hyperlink w:anchor="_Toc367611316" w:history="1">
        <w:r w:rsidR="00277DB8" w:rsidRPr="001B0834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1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引言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17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1.3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文档目的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18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1.4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参考文档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19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1.5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目标读者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20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1.6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相关定义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7DB8" w:rsidRDefault="0038765F" w:rsidP="00277DB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21" w:history="1">
        <w:r w:rsidR="00277DB8" w:rsidRPr="001B0834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2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部署架构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22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2.3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As-Is</w:t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部署架构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23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2.4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To-Be</w:t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部署架构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24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2.5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To-Be</w:t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部署规范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7DB8" w:rsidRDefault="0038765F" w:rsidP="00277DB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25" w:history="1">
        <w:r w:rsidR="00277DB8" w:rsidRPr="001B0834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3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安装步骤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26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3.1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检查</w:t>
        </w:r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OS</w:t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系统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31"/>
        <w:tabs>
          <w:tab w:val="left" w:pos="144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27" w:history="1">
        <w:r w:rsidR="00277DB8" w:rsidRPr="001B0834">
          <w:rPr>
            <w:rStyle w:val="a4"/>
            <w:rFonts w:ascii="微软雅黑" w:eastAsia="微软雅黑" w:hAnsi="微软雅黑"/>
            <w:b/>
            <w:noProof/>
            <w:lang w:val="zh-CN"/>
          </w:rPr>
          <w:t>3.1.1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noProof/>
            <w:lang w:val="zh-CN"/>
          </w:rPr>
          <w:t>最小需求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31"/>
        <w:tabs>
          <w:tab w:val="left" w:pos="144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28" w:history="1">
        <w:r w:rsidR="00277DB8" w:rsidRPr="001B0834">
          <w:rPr>
            <w:rStyle w:val="a4"/>
            <w:rFonts w:ascii="微软雅黑" w:eastAsia="微软雅黑" w:hAnsi="微软雅黑"/>
            <w:b/>
            <w:noProof/>
            <w:lang w:val="zh-CN"/>
          </w:rPr>
          <w:t>3.1.2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noProof/>
            <w:lang w:val="zh-CN"/>
          </w:rPr>
          <w:t>语言包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29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3.2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安装前提条件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30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3.3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开始安装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31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3.4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创建</w:t>
        </w:r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Weblogic Sever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31"/>
        <w:tabs>
          <w:tab w:val="left" w:pos="144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32" w:history="1">
        <w:r w:rsidR="00277DB8" w:rsidRPr="001B0834">
          <w:rPr>
            <w:rStyle w:val="a4"/>
            <w:rFonts w:ascii="微软雅黑" w:eastAsia="微软雅黑" w:hAnsi="微软雅黑"/>
            <w:b/>
            <w:noProof/>
            <w:lang w:val="zh-CN"/>
          </w:rPr>
          <w:t>3.4.1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noProof/>
            <w:lang w:val="zh-CN"/>
          </w:rPr>
          <w:t>创建</w:t>
        </w:r>
        <w:r w:rsidR="00277DB8" w:rsidRPr="001B0834">
          <w:rPr>
            <w:rStyle w:val="a4"/>
            <w:rFonts w:ascii="微软雅黑" w:eastAsia="微软雅黑" w:hAnsi="微软雅黑"/>
            <w:b/>
            <w:noProof/>
            <w:lang w:val="zh-CN"/>
          </w:rPr>
          <w:t>Domain/Admin Server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31"/>
        <w:tabs>
          <w:tab w:val="left" w:pos="144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33" w:history="1">
        <w:r w:rsidR="00277DB8" w:rsidRPr="001B0834">
          <w:rPr>
            <w:rStyle w:val="a4"/>
            <w:rFonts w:ascii="微软雅黑" w:eastAsia="微软雅黑" w:hAnsi="微软雅黑"/>
            <w:b/>
            <w:noProof/>
            <w:lang w:val="zh-CN"/>
          </w:rPr>
          <w:t>3.4.2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noProof/>
            <w:lang w:val="zh-CN"/>
          </w:rPr>
          <w:t>创建</w:t>
        </w:r>
        <w:r w:rsidR="00277DB8" w:rsidRPr="001B0834">
          <w:rPr>
            <w:rStyle w:val="a4"/>
            <w:rFonts w:ascii="微软雅黑" w:eastAsia="微软雅黑" w:hAnsi="微软雅黑"/>
            <w:b/>
            <w:noProof/>
            <w:lang w:val="zh-CN"/>
          </w:rPr>
          <w:t>Managed Server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34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3.5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安装后调整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31"/>
        <w:tabs>
          <w:tab w:val="left" w:pos="144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35" w:history="1">
        <w:r w:rsidR="00277DB8" w:rsidRPr="001B0834">
          <w:rPr>
            <w:rStyle w:val="a4"/>
            <w:rFonts w:ascii="微软雅黑" w:eastAsia="微软雅黑" w:hAnsi="微软雅黑"/>
            <w:b/>
            <w:noProof/>
            <w:lang w:val="zh-CN"/>
          </w:rPr>
          <w:t>3.5.1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noProof/>
            <w:lang w:val="zh-CN"/>
          </w:rPr>
          <w:t>参数调整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31"/>
        <w:tabs>
          <w:tab w:val="left" w:pos="144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36" w:history="1">
        <w:r w:rsidR="00277DB8" w:rsidRPr="001B0834">
          <w:rPr>
            <w:rStyle w:val="a4"/>
            <w:rFonts w:ascii="微软雅黑" w:eastAsia="微软雅黑" w:hAnsi="微软雅黑"/>
            <w:b/>
            <w:noProof/>
            <w:lang w:val="zh-CN"/>
          </w:rPr>
          <w:t>3.5.2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noProof/>
            <w:lang w:val="zh-CN"/>
          </w:rPr>
          <w:t>其他调整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37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3.6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应用部署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38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3.7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负载均衡配置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39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3.8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回滚计划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40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3.9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备份计划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7DB8" w:rsidRDefault="0038765F" w:rsidP="00277DB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41" w:history="1">
        <w:r w:rsidR="00277DB8" w:rsidRPr="001B0834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4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性能监控及分析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42" w:history="1">
        <w:r w:rsidR="00277DB8" w:rsidRPr="001B0834">
          <w:rPr>
            <w:rStyle w:val="a4"/>
            <w:rFonts w:ascii="微软雅黑" w:eastAsia="微软雅黑" w:hAnsi="微软雅黑"/>
            <w:b/>
            <w:bCs/>
            <w:noProof/>
          </w:rPr>
          <w:t>4.1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bCs/>
            <w:noProof/>
          </w:rPr>
          <w:t>性能监控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31"/>
        <w:tabs>
          <w:tab w:val="left" w:pos="144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43" w:history="1">
        <w:r w:rsidR="00277DB8" w:rsidRPr="001B0834">
          <w:rPr>
            <w:rStyle w:val="a4"/>
            <w:rFonts w:ascii="微软雅黑" w:eastAsia="微软雅黑" w:hAnsi="微软雅黑"/>
            <w:b/>
            <w:noProof/>
            <w:lang w:val="zh-CN"/>
          </w:rPr>
          <w:t>4.1.1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noProof/>
            <w:lang w:val="zh-CN"/>
          </w:rPr>
          <w:t>监控工具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77DB8" w:rsidRDefault="0038765F">
      <w:pPr>
        <w:pStyle w:val="31"/>
        <w:tabs>
          <w:tab w:val="left" w:pos="144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11344" w:history="1">
        <w:r w:rsidR="00277DB8" w:rsidRPr="001B0834">
          <w:rPr>
            <w:rStyle w:val="a4"/>
            <w:rFonts w:ascii="微软雅黑" w:eastAsia="微软雅黑" w:hAnsi="微软雅黑"/>
            <w:b/>
            <w:noProof/>
            <w:lang w:val="zh-CN"/>
          </w:rPr>
          <w:t>4.1.2</w:t>
        </w:r>
        <w:r w:rsidR="00277DB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77DB8" w:rsidRPr="001B0834">
          <w:rPr>
            <w:rStyle w:val="a4"/>
            <w:rFonts w:ascii="微软雅黑" w:eastAsia="微软雅黑" w:hAnsi="微软雅黑" w:hint="eastAsia"/>
            <w:b/>
            <w:noProof/>
            <w:lang w:val="zh-CN"/>
          </w:rPr>
          <w:t>性能分析</w:t>
        </w:r>
        <w:r w:rsidR="00277D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7DB8">
          <w:rPr>
            <w:noProof/>
            <w:webHidden/>
          </w:rPr>
          <w:instrText xml:space="preserve"> PAGEREF _Toc367611344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7DB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3761" w:rsidRPr="00650757" w:rsidRDefault="0038765F" w:rsidP="00DD3D83">
      <w:pPr>
        <w:rPr>
          <w:rFonts w:ascii="微软雅黑" w:eastAsia="微软雅黑" w:hAnsi="微软雅黑"/>
          <w:color w:val="000000"/>
          <w:sz w:val="24"/>
        </w:rPr>
      </w:pPr>
      <w:r w:rsidRPr="00650757">
        <w:rPr>
          <w:rFonts w:ascii="微软雅黑" w:eastAsia="微软雅黑" w:hAnsi="微软雅黑"/>
          <w:color w:val="000000"/>
          <w:sz w:val="24"/>
        </w:rPr>
        <w:fldChar w:fldCharType="end"/>
      </w:r>
    </w:p>
    <w:p w:rsidR="003B6ED5" w:rsidRDefault="003B6ED5">
      <w:pPr>
        <w:spacing w:after="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 w:val="28"/>
          <w:szCs w:val="28"/>
          <w:lang w:val="en-AU"/>
        </w:rPr>
      </w:pPr>
      <w:r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  <w:br w:type="page"/>
      </w:r>
    </w:p>
    <w:p w:rsidR="00DD3D83" w:rsidRPr="003B6ED5" w:rsidRDefault="00B420F5" w:rsidP="003B6ED5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0" w:name="_Toc367611316"/>
      <w:r w:rsidRPr="003B6ED5"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lastRenderedPageBreak/>
        <w:t>引言</w:t>
      </w:r>
      <w:bookmarkEnd w:id="0"/>
    </w:p>
    <w:p w:rsidR="00C96746" w:rsidRPr="003B6ED5" w:rsidRDefault="00065DA9" w:rsidP="00CB2B66">
      <w:pPr>
        <w:pStyle w:val="2"/>
        <w:numPr>
          <w:ilvl w:val="1"/>
          <w:numId w:val="5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1" w:name="_Toc367611317"/>
      <w:r w:rsidRPr="003B6ED5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文档目的</w:t>
      </w:r>
      <w:bookmarkEnd w:id="1"/>
    </w:p>
    <w:p w:rsidR="005E6C8B" w:rsidRPr="001D7F72" w:rsidRDefault="005E6C8B" w:rsidP="001D7F72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</w:rPr>
      </w:pPr>
      <w:r w:rsidRPr="001D7F72">
        <w:rPr>
          <w:rFonts w:ascii="微软雅黑" w:eastAsia="微软雅黑" w:hAnsi="微软雅黑" w:hint="eastAsia"/>
          <w:highlight w:val="yellow"/>
        </w:rPr>
        <w:t>备注：</w:t>
      </w:r>
    </w:p>
    <w:p w:rsidR="005E6C8B" w:rsidRPr="00E6357E" w:rsidRDefault="00994951" w:rsidP="00994951">
      <w:pPr>
        <w:pStyle w:val="af7"/>
        <w:shd w:val="clear" w:color="auto" w:fill="F0F7FF"/>
        <w:tabs>
          <w:tab w:val="center" w:pos="5170"/>
        </w:tabs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本手册适用的系统？使用用途?</w:t>
      </w:r>
    </w:p>
    <w:p w:rsidR="00B71B7C" w:rsidRPr="003B6ED5" w:rsidRDefault="00116F23" w:rsidP="00CB2B66">
      <w:pPr>
        <w:pStyle w:val="2"/>
        <w:numPr>
          <w:ilvl w:val="1"/>
          <w:numId w:val="5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2" w:name="_Toc367611318"/>
      <w:r w:rsidRPr="003B6ED5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参考</w:t>
      </w:r>
      <w:r w:rsidR="0002191C" w:rsidRPr="003B6ED5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文档</w:t>
      </w:r>
      <w:bookmarkEnd w:id="2"/>
    </w:p>
    <w:p w:rsidR="00A07648" w:rsidRPr="00C0131F" w:rsidRDefault="00A07648" w:rsidP="00A07648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A07648" w:rsidRPr="00E6357E" w:rsidRDefault="00DE413A" w:rsidP="00A07648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 w:rsidRPr="00E6357E">
        <w:rPr>
          <w:rStyle w:val="af8"/>
          <w:rFonts w:ascii="微软雅黑" w:eastAsia="微软雅黑" w:hAnsi="微软雅黑" w:hint="eastAsia"/>
          <w:sz w:val="18"/>
          <w:szCs w:val="18"/>
        </w:rPr>
        <w:t>本</w:t>
      </w:r>
      <w:r w:rsidR="0067556F" w:rsidRPr="00E6357E">
        <w:rPr>
          <w:rStyle w:val="af8"/>
          <w:rFonts w:ascii="微软雅黑" w:eastAsia="微软雅黑" w:hAnsi="微软雅黑" w:hint="eastAsia"/>
          <w:sz w:val="18"/>
          <w:szCs w:val="18"/>
        </w:rPr>
        <w:t>次</w:t>
      </w:r>
      <w:r w:rsidR="00994951">
        <w:rPr>
          <w:rStyle w:val="af8"/>
          <w:rFonts w:ascii="微软雅黑" w:eastAsia="微软雅黑" w:hAnsi="微软雅黑" w:hint="eastAsia"/>
          <w:sz w:val="18"/>
          <w:szCs w:val="18"/>
        </w:rPr>
        <w:t>手册</w:t>
      </w:r>
      <w:r w:rsidR="0067556F" w:rsidRPr="00E6357E">
        <w:rPr>
          <w:rStyle w:val="af8"/>
          <w:rFonts w:ascii="微软雅黑" w:eastAsia="微软雅黑" w:hAnsi="微软雅黑" w:hint="eastAsia"/>
          <w:sz w:val="18"/>
          <w:szCs w:val="18"/>
        </w:rPr>
        <w:t>参考的项目或系统其他相关文档名称</w:t>
      </w:r>
    </w:p>
    <w:p w:rsidR="00B71B7C" w:rsidRPr="003B6ED5" w:rsidRDefault="00B71B7C" w:rsidP="00CB2B66">
      <w:pPr>
        <w:pStyle w:val="2"/>
        <w:numPr>
          <w:ilvl w:val="1"/>
          <w:numId w:val="5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3" w:name="_Toc367611319"/>
      <w:r w:rsidRPr="003B6ED5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目标读者</w:t>
      </w:r>
      <w:bookmarkEnd w:id="3"/>
    </w:p>
    <w:p w:rsidR="00916C08" w:rsidRPr="00C0131F" w:rsidRDefault="00916C08" w:rsidP="001D7F72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3A3709" w:rsidRPr="00BC6D25" w:rsidRDefault="00E6357E" w:rsidP="001D7F72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 w:cs="宋体"/>
          <w:noProof/>
          <w:kern w:val="28"/>
          <w:sz w:val="18"/>
          <w:szCs w:val="18"/>
          <w:lang w:val="de-AT" w:eastAsia="de-DE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本</w:t>
      </w:r>
      <w:r w:rsidR="00994951">
        <w:rPr>
          <w:rStyle w:val="af8"/>
          <w:rFonts w:ascii="微软雅黑" w:eastAsia="微软雅黑" w:hAnsi="微软雅黑" w:hint="eastAsia"/>
          <w:sz w:val="18"/>
          <w:szCs w:val="18"/>
        </w:rPr>
        <w:t>手册可阅读的用户范围、角色</w:t>
      </w:r>
    </w:p>
    <w:p w:rsidR="00B71B7C" w:rsidRPr="003B6ED5" w:rsidRDefault="00276F1A" w:rsidP="00CB2B66">
      <w:pPr>
        <w:pStyle w:val="2"/>
        <w:numPr>
          <w:ilvl w:val="1"/>
          <w:numId w:val="5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4" w:name="_Toc367611320"/>
      <w:r w:rsidRPr="003B6ED5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相关</w:t>
      </w:r>
      <w:r w:rsidR="00B71B7C" w:rsidRPr="003B6ED5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定义</w:t>
      </w:r>
      <w:bookmarkEnd w:id="4"/>
    </w:p>
    <w:p w:rsidR="000E50AF" w:rsidRPr="00C0131F" w:rsidRDefault="000E50AF" w:rsidP="000E50AF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  <w:highlight w:val="yellow"/>
        </w:rPr>
      </w:pPr>
      <w:bookmarkStart w:id="5" w:name="_Toc245805218"/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0E50AF" w:rsidRPr="006B73DF" w:rsidRDefault="00DE413A" w:rsidP="000E50AF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 w:rsidRPr="006B73DF">
        <w:rPr>
          <w:rStyle w:val="af8"/>
          <w:rFonts w:ascii="微软雅黑" w:eastAsia="微软雅黑" w:hAnsi="微软雅黑" w:hint="eastAsia"/>
          <w:sz w:val="18"/>
          <w:szCs w:val="18"/>
        </w:rPr>
        <w:t>本</w:t>
      </w:r>
      <w:r w:rsidR="00994951">
        <w:rPr>
          <w:rStyle w:val="af8"/>
          <w:rFonts w:ascii="微软雅黑" w:eastAsia="微软雅黑" w:hAnsi="微软雅黑" w:hint="eastAsia"/>
          <w:sz w:val="18"/>
          <w:szCs w:val="18"/>
        </w:rPr>
        <w:t>手册</w:t>
      </w:r>
      <w:r w:rsidR="000E50AF" w:rsidRPr="006B73DF">
        <w:rPr>
          <w:rStyle w:val="af8"/>
          <w:rFonts w:ascii="微软雅黑" w:eastAsia="微软雅黑" w:hAnsi="微软雅黑" w:hint="eastAsia"/>
          <w:sz w:val="18"/>
          <w:szCs w:val="18"/>
        </w:rPr>
        <w:t>中用到术语</w:t>
      </w:r>
      <w:r w:rsidR="00370969" w:rsidRPr="006B73DF">
        <w:rPr>
          <w:rStyle w:val="af8"/>
          <w:rFonts w:ascii="微软雅黑" w:eastAsia="微软雅黑" w:hAnsi="微软雅黑" w:hint="eastAsia"/>
          <w:sz w:val="18"/>
          <w:szCs w:val="18"/>
        </w:rPr>
        <w:t>或</w:t>
      </w:r>
      <w:r w:rsidR="000E50AF" w:rsidRPr="006B73DF">
        <w:rPr>
          <w:rStyle w:val="af8"/>
          <w:rFonts w:ascii="微软雅黑" w:eastAsia="微软雅黑" w:hAnsi="微软雅黑" w:hint="eastAsia"/>
          <w:sz w:val="18"/>
          <w:szCs w:val="18"/>
        </w:rPr>
        <w:t>专有名词。</w:t>
      </w:r>
    </w:p>
    <w:p w:rsidR="00965655" w:rsidRPr="003B6ED5" w:rsidRDefault="003162F1" w:rsidP="003B6ED5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6" w:name="_Toc367611321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部署架构</w:t>
      </w:r>
      <w:bookmarkEnd w:id="6"/>
    </w:p>
    <w:p w:rsidR="003162F1" w:rsidRDefault="003162F1" w:rsidP="00CB2B66">
      <w:pPr>
        <w:pStyle w:val="2"/>
        <w:numPr>
          <w:ilvl w:val="1"/>
          <w:numId w:val="6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7" w:name="_Toc367611322"/>
      <w:bookmarkEnd w:id="5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As-Is部署架构</w:t>
      </w:r>
      <w:bookmarkEnd w:id="7"/>
    </w:p>
    <w:p w:rsidR="0023626B" w:rsidRDefault="0023626B" w:rsidP="00CB2B66">
      <w:pPr>
        <w:pStyle w:val="2"/>
        <w:numPr>
          <w:ilvl w:val="1"/>
          <w:numId w:val="6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8" w:name="_Toc367611323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To-Be部署架构</w:t>
      </w:r>
      <w:bookmarkEnd w:id="8"/>
    </w:p>
    <w:p w:rsidR="0023626B" w:rsidRPr="0023626B" w:rsidRDefault="0023626B" w:rsidP="00CB2B66">
      <w:pPr>
        <w:pStyle w:val="2"/>
        <w:numPr>
          <w:ilvl w:val="1"/>
          <w:numId w:val="6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9" w:name="_Toc367611324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To-Be部署规范</w:t>
      </w:r>
      <w:bookmarkEnd w:id="9"/>
    </w:p>
    <w:p w:rsidR="00A13C84" w:rsidRPr="00C0131F" w:rsidRDefault="00A13C84" w:rsidP="00A13C84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A13C84" w:rsidRPr="00A13C84" w:rsidRDefault="00A13C84" w:rsidP="00A13C84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 w:rsidRPr="00A13C84">
        <w:rPr>
          <w:rStyle w:val="af8"/>
          <w:rFonts w:ascii="微软雅黑" w:eastAsia="微软雅黑" w:hAnsi="微软雅黑" w:hint="eastAsia"/>
          <w:sz w:val="18"/>
          <w:szCs w:val="18"/>
        </w:rPr>
        <w:t>如果是新系统</w:t>
      </w:r>
      <w:r>
        <w:rPr>
          <w:rStyle w:val="af8"/>
          <w:rFonts w:ascii="微软雅黑" w:eastAsia="微软雅黑" w:hAnsi="微软雅黑" w:hint="eastAsia"/>
          <w:sz w:val="18"/>
          <w:szCs w:val="18"/>
        </w:rPr>
        <w:t>，则略过As-Is部署架构</w:t>
      </w:r>
    </w:p>
    <w:p w:rsidR="0023626B" w:rsidRPr="0023626B" w:rsidRDefault="0023626B" w:rsidP="0023626B"/>
    <w:p w:rsidR="00EF002C" w:rsidRPr="003B6ED5" w:rsidRDefault="00D23814" w:rsidP="003B6ED5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10" w:name="_Toc367611325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lastRenderedPageBreak/>
        <w:t>安装步骤</w:t>
      </w:r>
      <w:bookmarkEnd w:id="10"/>
    </w:p>
    <w:p w:rsidR="003B6ED5" w:rsidRDefault="00DE2C20" w:rsidP="00CB2B66">
      <w:pPr>
        <w:pStyle w:val="2"/>
        <w:numPr>
          <w:ilvl w:val="1"/>
          <w:numId w:val="9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11" w:name="_Toc367611326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检查OS</w:t>
      </w:r>
      <w:r w:rsidR="0046076B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系统</w:t>
      </w:r>
      <w:bookmarkEnd w:id="11"/>
    </w:p>
    <w:p w:rsidR="004C2303" w:rsidRDefault="00A20B53" w:rsidP="004C2303">
      <w:pPr>
        <w:pStyle w:val="30"/>
        <w:keepLines/>
        <w:widowControl w:val="0"/>
        <w:numPr>
          <w:ilvl w:val="2"/>
          <w:numId w:val="2"/>
        </w:numPr>
        <w:shd w:val="clear" w:color="auto" w:fill="auto"/>
        <w:tabs>
          <w:tab w:val="clear" w:pos="720"/>
        </w:tabs>
        <w:spacing w:before="0" w:after="0" w:line="416" w:lineRule="auto"/>
        <w:ind w:left="425" w:hanging="425"/>
        <w:jc w:val="both"/>
        <w:rPr>
          <w:rFonts w:ascii="微软雅黑" w:eastAsia="微软雅黑" w:hAnsi="微软雅黑" w:cs="Times New Roman"/>
          <w:b/>
          <w:color w:val="1F497D"/>
          <w:kern w:val="2"/>
          <w:szCs w:val="32"/>
          <w:lang w:val="zh-CN"/>
        </w:rPr>
      </w:pPr>
      <w:bookmarkStart w:id="12" w:name="_Toc367611327"/>
      <w:r>
        <w:rPr>
          <w:rFonts w:ascii="微软雅黑" w:eastAsia="微软雅黑" w:hAnsi="微软雅黑" w:cs="Times New Roman" w:hint="eastAsia"/>
          <w:b/>
          <w:color w:val="1F497D"/>
          <w:kern w:val="2"/>
          <w:szCs w:val="32"/>
          <w:lang w:val="zh-CN"/>
        </w:rPr>
        <w:t>最小需求</w:t>
      </w:r>
      <w:bookmarkEnd w:id="12"/>
    </w:p>
    <w:tbl>
      <w:tblPr>
        <w:tblStyle w:val="af4"/>
        <w:tblW w:w="0" w:type="auto"/>
        <w:tblLook w:val="04A0"/>
      </w:tblPr>
      <w:tblGrid>
        <w:gridCol w:w="796"/>
        <w:gridCol w:w="1196"/>
        <w:gridCol w:w="852"/>
      </w:tblGrid>
      <w:tr w:rsidR="00A45761" w:rsidTr="00183C04">
        <w:tc>
          <w:tcPr>
            <w:tcW w:w="796" w:type="dxa"/>
            <w:shd w:val="clear" w:color="auto" w:fill="D9D9D9" w:themeFill="background1" w:themeFillShade="D9"/>
          </w:tcPr>
          <w:p w:rsidR="00A45761" w:rsidRDefault="00A45761" w:rsidP="00A45761">
            <w:pPr>
              <w:spacing w:after="0"/>
              <w:rPr>
                <w:lang w:val="zh-CN"/>
              </w:rPr>
            </w:pPr>
            <w:r>
              <w:rPr>
                <w:rFonts w:hint="eastAsia"/>
                <w:lang w:val="zh-CN"/>
              </w:rPr>
              <w:t>项目</w:t>
            </w:r>
          </w:p>
        </w:tc>
        <w:tc>
          <w:tcPr>
            <w:tcW w:w="1196" w:type="dxa"/>
            <w:shd w:val="clear" w:color="auto" w:fill="D9D9D9" w:themeFill="background1" w:themeFillShade="D9"/>
          </w:tcPr>
          <w:p w:rsidR="00A45761" w:rsidRDefault="00A45761" w:rsidP="00A45761">
            <w:pPr>
              <w:spacing w:after="0"/>
              <w:rPr>
                <w:lang w:val="zh-CN"/>
              </w:rPr>
            </w:pPr>
            <w:r>
              <w:rPr>
                <w:rFonts w:hint="eastAsia"/>
                <w:lang w:val="zh-CN"/>
              </w:rPr>
              <w:t>最小需求</w:t>
            </w:r>
          </w:p>
        </w:tc>
        <w:tc>
          <w:tcPr>
            <w:tcW w:w="852" w:type="dxa"/>
            <w:shd w:val="clear" w:color="auto" w:fill="D9D9D9" w:themeFill="background1" w:themeFillShade="D9"/>
          </w:tcPr>
          <w:p w:rsidR="00A45761" w:rsidRDefault="00A45761" w:rsidP="00A45761">
            <w:pPr>
              <w:spacing w:after="0"/>
              <w:rPr>
                <w:lang w:val="zh-CN"/>
              </w:rPr>
            </w:pPr>
            <w:r>
              <w:rPr>
                <w:rFonts w:hint="eastAsia"/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备注</w:t>
            </w:r>
          </w:p>
        </w:tc>
      </w:tr>
      <w:tr w:rsidR="00A45761" w:rsidTr="00A45761">
        <w:tc>
          <w:tcPr>
            <w:tcW w:w="796" w:type="dxa"/>
          </w:tcPr>
          <w:p w:rsidR="00A45761" w:rsidRDefault="00A45761" w:rsidP="00A45761">
            <w:pPr>
              <w:spacing w:after="0"/>
              <w:rPr>
                <w:lang w:val="zh-CN"/>
              </w:rPr>
            </w:pPr>
          </w:p>
        </w:tc>
        <w:tc>
          <w:tcPr>
            <w:tcW w:w="1196" w:type="dxa"/>
          </w:tcPr>
          <w:p w:rsidR="00A45761" w:rsidRDefault="00A45761" w:rsidP="00A45761">
            <w:pPr>
              <w:spacing w:after="0"/>
              <w:rPr>
                <w:lang w:val="zh-CN"/>
              </w:rPr>
            </w:pPr>
          </w:p>
        </w:tc>
        <w:tc>
          <w:tcPr>
            <w:tcW w:w="852" w:type="dxa"/>
          </w:tcPr>
          <w:p w:rsidR="00A45761" w:rsidRDefault="00A45761" w:rsidP="00A45761">
            <w:pPr>
              <w:spacing w:after="0"/>
              <w:rPr>
                <w:lang w:val="zh-CN"/>
              </w:rPr>
            </w:pPr>
          </w:p>
        </w:tc>
      </w:tr>
      <w:tr w:rsidR="00A45761" w:rsidTr="00A45761">
        <w:tc>
          <w:tcPr>
            <w:tcW w:w="796" w:type="dxa"/>
          </w:tcPr>
          <w:p w:rsidR="00A45761" w:rsidRDefault="00A45761" w:rsidP="00A45761">
            <w:pPr>
              <w:spacing w:after="0"/>
              <w:rPr>
                <w:lang w:val="zh-CN"/>
              </w:rPr>
            </w:pPr>
          </w:p>
        </w:tc>
        <w:tc>
          <w:tcPr>
            <w:tcW w:w="1196" w:type="dxa"/>
          </w:tcPr>
          <w:p w:rsidR="00A45761" w:rsidRDefault="00A45761" w:rsidP="00A45761">
            <w:pPr>
              <w:spacing w:after="0"/>
              <w:rPr>
                <w:lang w:val="zh-CN"/>
              </w:rPr>
            </w:pPr>
          </w:p>
        </w:tc>
        <w:tc>
          <w:tcPr>
            <w:tcW w:w="852" w:type="dxa"/>
          </w:tcPr>
          <w:p w:rsidR="00A45761" w:rsidRDefault="00A45761" w:rsidP="00A45761">
            <w:pPr>
              <w:spacing w:after="0"/>
              <w:rPr>
                <w:lang w:val="zh-CN"/>
              </w:rPr>
            </w:pPr>
          </w:p>
        </w:tc>
      </w:tr>
    </w:tbl>
    <w:p w:rsidR="00A45761" w:rsidRPr="00A45761" w:rsidRDefault="00A45761" w:rsidP="00A45761">
      <w:pPr>
        <w:spacing w:after="0"/>
        <w:rPr>
          <w:lang w:val="zh-CN"/>
        </w:rPr>
      </w:pPr>
    </w:p>
    <w:p w:rsidR="00A20B53" w:rsidRPr="00A20B53" w:rsidRDefault="00A20B53" w:rsidP="00A20B53">
      <w:pPr>
        <w:pStyle w:val="30"/>
        <w:keepLines/>
        <w:widowControl w:val="0"/>
        <w:numPr>
          <w:ilvl w:val="2"/>
          <w:numId w:val="2"/>
        </w:numPr>
        <w:shd w:val="clear" w:color="auto" w:fill="auto"/>
        <w:tabs>
          <w:tab w:val="clear" w:pos="720"/>
        </w:tabs>
        <w:spacing w:before="0" w:after="0" w:line="416" w:lineRule="auto"/>
        <w:ind w:left="425" w:hanging="425"/>
        <w:jc w:val="both"/>
        <w:rPr>
          <w:rFonts w:ascii="微软雅黑" w:eastAsia="微软雅黑" w:hAnsi="微软雅黑" w:cs="Times New Roman"/>
          <w:b/>
          <w:color w:val="1F497D"/>
          <w:kern w:val="2"/>
          <w:szCs w:val="32"/>
          <w:lang w:val="zh-CN"/>
        </w:rPr>
      </w:pPr>
      <w:bookmarkStart w:id="13" w:name="_Toc367611328"/>
      <w:r w:rsidRPr="00A20B53">
        <w:rPr>
          <w:rFonts w:ascii="微软雅黑" w:eastAsia="微软雅黑" w:hAnsi="微软雅黑" w:cs="Times New Roman" w:hint="eastAsia"/>
          <w:b/>
          <w:color w:val="1F497D"/>
          <w:kern w:val="2"/>
          <w:szCs w:val="32"/>
          <w:lang w:val="zh-CN"/>
        </w:rPr>
        <w:t>语言包</w:t>
      </w:r>
      <w:bookmarkEnd w:id="13"/>
    </w:p>
    <w:p w:rsidR="00A20B53" w:rsidRPr="00277DB8" w:rsidRDefault="00A20B53" w:rsidP="00277DB8">
      <w:pPr>
        <w:spacing w:after="0"/>
      </w:pPr>
    </w:p>
    <w:p w:rsidR="00B279D4" w:rsidRDefault="00F5348D" w:rsidP="00CB2B66">
      <w:pPr>
        <w:pStyle w:val="2"/>
        <w:numPr>
          <w:ilvl w:val="1"/>
          <w:numId w:val="9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14" w:name="_Toc367611329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lastRenderedPageBreak/>
        <w:t>安装前提条件</w:t>
      </w:r>
      <w:bookmarkEnd w:id="14"/>
    </w:p>
    <w:p w:rsidR="00DE2C20" w:rsidRDefault="00E96D50" w:rsidP="00CB2B66">
      <w:pPr>
        <w:pStyle w:val="2"/>
        <w:numPr>
          <w:ilvl w:val="1"/>
          <w:numId w:val="7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15" w:name="_Toc367611330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开始安装</w:t>
      </w:r>
      <w:bookmarkEnd w:id="15"/>
    </w:p>
    <w:p w:rsidR="00DE2C20" w:rsidRDefault="00FE79B8" w:rsidP="00CB2B66">
      <w:pPr>
        <w:pStyle w:val="2"/>
        <w:numPr>
          <w:ilvl w:val="1"/>
          <w:numId w:val="7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16" w:name="_Toc367611331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创建</w:t>
      </w:r>
      <w:proofErr w:type="spellStart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Weblogic</w:t>
      </w:r>
      <w:proofErr w:type="spellEnd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 xml:space="preserve"> Sever</w:t>
      </w:r>
      <w:bookmarkEnd w:id="16"/>
    </w:p>
    <w:p w:rsidR="00523797" w:rsidRDefault="00523797" w:rsidP="00523797">
      <w:pPr>
        <w:pStyle w:val="30"/>
        <w:keepLines/>
        <w:widowControl w:val="0"/>
        <w:numPr>
          <w:ilvl w:val="2"/>
          <w:numId w:val="2"/>
        </w:numPr>
        <w:shd w:val="clear" w:color="auto" w:fill="auto"/>
        <w:tabs>
          <w:tab w:val="clear" w:pos="720"/>
        </w:tabs>
        <w:spacing w:before="0" w:after="0" w:line="416" w:lineRule="auto"/>
        <w:ind w:left="425" w:hanging="425"/>
        <w:jc w:val="both"/>
        <w:rPr>
          <w:rFonts w:ascii="微软雅黑" w:eastAsia="微软雅黑" w:hAnsi="微软雅黑" w:cs="Times New Roman"/>
          <w:b/>
          <w:color w:val="1F497D"/>
          <w:kern w:val="2"/>
          <w:szCs w:val="32"/>
          <w:lang w:val="zh-CN"/>
        </w:rPr>
      </w:pPr>
      <w:bookmarkStart w:id="17" w:name="_Toc367611332"/>
      <w:r>
        <w:rPr>
          <w:rFonts w:ascii="微软雅黑" w:eastAsia="微软雅黑" w:hAnsi="微软雅黑" w:cs="Times New Roman" w:hint="eastAsia"/>
          <w:b/>
          <w:color w:val="1F497D"/>
          <w:kern w:val="2"/>
          <w:szCs w:val="32"/>
          <w:lang w:val="zh-CN"/>
        </w:rPr>
        <w:t>创建</w:t>
      </w:r>
      <w:r w:rsidR="00921F6A" w:rsidRPr="00921F6A">
        <w:rPr>
          <w:rFonts w:ascii="微软雅黑" w:eastAsia="微软雅黑" w:hAnsi="微软雅黑" w:cs="Times New Roman" w:hint="eastAsia"/>
          <w:b/>
          <w:color w:val="1F497D"/>
          <w:kern w:val="2"/>
          <w:szCs w:val="32"/>
          <w:lang w:val="zh-CN"/>
        </w:rPr>
        <w:t>Domain/Admin Server</w:t>
      </w:r>
      <w:bookmarkEnd w:id="17"/>
    </w:p>
    <w:p w:rsidR="00523797" w:rsidRPr="00523797" w:rsidRDefault="00523797" w:rsidP="00523797">
      <w:pPr>
        <w:pStyle w:val="30"/>
        <w:keepLines/>
        <w:widowControl w:val="0"/>
        <w:numPr>
          <w:ilvl w:val="2"/>
          <w:numId w:val="2"/>
        </w:numPr>
        <w:shd w:val="clear" w:color="auto" w:fill="auto"/>
        <w:tabs>
          <w:tab w:val="clear" w:pos="720"/>
        </w:tabs>
        <w:spacing w:before="0" w:after="0" w:line="416" w:lineRule="auto"/>
        <w:ind w:left="425" w:hanging="425"/>
        <w:jc w:val="both"/>
        <w:rPr>
          <w:rFonts w:ascii="微软雅黑" w:eastAsia="微软雅黑" w:hAnsi="微软雅黑" w:cs="Times New Roman"/>
          <w:b/>
          <w:color w:val="1F497D"/>
          <w:kern w:val="2"/>
          <w:szCs w:val="32"/>
          <w:lang w:val="zh-CN"/>
        </w:rPr>
      </w:pPr>
      <w:bookmarkStart w:id="18" w:name="_Toc367611333"/>
      <w:r>
        <w:rPr>
          <w:rFonts w:ascii="微软雅黑" w:eastAsia="微软雅黑" w:hAnsi="微软雅黑" w:cs="Times New Roman" w:hint="eastAsia"/>
          <w:b/>
          <w:color w:val="1F497D"/>
          <w:kern w:val="2"/>
          <w:szCs w:val="32"/>
          <w:lang w:val="zh-CN"/>
        </w:rPr>
        <w:t>创建</w:t>
      </w:r>
      <w:r w:rsidR="00921F6A" w:rsidRPr="00921F6A">
        <w:rPr>
          <w:rFonts w:ascii="微软雅黑" w:eastAsia="微软雅黑" w:hAnsi="微软雅黑" w:cs="Times New Roman" w:hint="eastAsia"/>
          <w:b/>
          <w:color w:val="1F497D"/>
          <w:kern w:val="2"/>
          <w:szCs w:val="32"/>
          <w:lang w:val="zh-CN"/>
        </w:rPr>
        <w:t>Managed Server</w:t>
      </w:r>
      <w:bookmarkEnd w:id="18"/>
    </w:p>
    <w:p w:rsidR="00DE2C20" w:rsidRDefault="00C57B9C" w:rsidP="00CB2B66">
      <w:pPr>
        <w:pStyle w:val="2"/>
        <w:numPr>
          <w:ilvl w:val="1"/>
          <w:numId w:val="7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19" w:name="_Toc367611334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安装后调整</w:t>
      </w:r>
      <w:bookmarkEnd w:id="19"/>
    </w:p>
    <w:p w:rsidR="00E96D50" w:rsidRDefault="007124A6" w:rsidP="00E96D50">
      <w:pPr>
        <w:pStyle w:val="30"/>
        <w:keepLines/>
        <w:widowControl w:val="0"/>
        <w:numPr>
          <w:ilvl w:val="2"/>
          <w:numId w:val="2"/>
        </w:numPr>
        <w:shd w:val="clear" w:color="auto" w:fill="auto"/>
        <w:tabs>
          <w:tab w:val="clear" w:pos="720"/>
        </w:tabs>
        <w:spacing w:before="0" w:after="0" w:line="416" w:lineRule="auto"/>
        <w:ind w:left="425" w:hanging="425"/>
        <w:jc w:val="both"/>
        <w:rPr>
          <w:rFonts w:ascii="微软雅黑" w:eastAsia="微软雅黑" w:hAnsi="微软雅黑" w:cs="Times New Roman"/>
          <w:b/>
          <w:color w:val="1F497D"/>
          <w:kern w:val="2"/>
          <w:szCs w:val="32"/>
          <w:lang w:val="zh-CN"/>
        </w:rPr>
      </w:pPr>
      <w:bookmarkStart w:id="20" w:name="_Toc367611335"/>
      <w:r>
        <w:rPr>
          <w:rFonts w:ascii="微软雅黑" w:eastAsia="微软雅黑" w:hAnsi="微软雅黑" w:cs="Times New Roman" w:hint="eastAsia"/>
          <w:b/>
          <w:color w:val="1F497D"/>
          <w:kern w:val="2"/>
          <w:szCs w:val="32"/>
          <w:lang w:val="zh-CN"/>
        </w:rPr>
        <w:t>参数调整</w:t>
      </w:r>
      <w:bookmarkEnd w:id="20"/>
    </w:p>
    <w:p w:rsidR="00E96D50" w:rsidRPr="00E96D50" w:rsidRDefault="007124A6" w:rsidP="00E96D50">
      <w:pPr>
        <w:pStyle w:val="30"/>
        <w:keepLines/>
        <w:widowControl w:val="0"/>
        <w:numPr>
          <w:ilvl w:val="2"/>
          <w:numId w:val="2"/>
        </w:numPr>
        <w:shd w:val="clear" w:color="auto" w:fill="auto"/>
        <w:tabs>
          <w:tab w:val="clear" w:pos="720"/>
        </w:tabs>
        <w:spacing w:before="0" w:after="0" w:line="416" w:lineRule="auto"/>
        <w:ind w:left="425" w:hanging="425"/>
        <w:jc w:val="both"/>
        <w:rPr>
          <w:rFonts w:ascii="微软雅黑" w:eastAsia="微软雅黑" w:hAnsi="微软雅黑" w:cs="Times New Roman"/>
          <w:b/>
          <w:color w:val="1F497D"/>
          <w:kern w:val="2"/>
          <w:szCs w:val="32"/>
          <w:lang w:val="zh-CN"/>
        </w:rPr>
      </w:pPr>
      <w:bookmarkStart w:id="21" w:name="_Toc367611336"/>
      <w:r>
        <w:rPr>
          <w:rFonts w:ascii="微软雅黑" w:eastAsia="微软雅黑" w:hAnsi="微软雅黑" w:cs="Times New Roman" w:hint="eastAsia"/>
          <w:b/>
          <w:color w:val="1F497D"/>
          <w:kern w:val="2"/>
          <w:szCs w:val="32"/>
          <w:lang w:val="zh-CN"/>
        </w:rPr>
        <w:t>其他调整</w:t>
      </w:r>
      <w:bookmarkEnd w:id="21"/>
    </w:p>
    <w:p w:rsidR="00DE2C20" w:rsidRPr="00DE2C20" w:rsidRDefault="00C57B9C" w:rsidP="00CB2B66">
      <w:pPr>
        <w:pStyle w:val="2"/>
        <w:numPr>
          <w:ilvl w:val="1"/>
          <w:numId w:val="7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22" w:name="_Toc367611337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应用部署</w:t>
      </w:r>
      <w:bookmarkEnd w:id="22"/>
    </w:p>
    <w:p w:rsidR="00DE2C20" w:rsidRDefault="00C57B9C" w:rsidP="00CB2B66">
      <w:pPr>
        <w:pStyle w:val="2"/>
        <w:numPr>
          <w:ilvl w:val="1"/>
          <w:numId w:val="7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23" w:name="_Toc367611338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负载均衡配置</w:t>
      </w:r>
      <w:bookmarkEnd w:id="23"/>
    </w:p>
    <w:p w:rsidR="000B73B6" w:rsidRPr="00C0131F" w:rsidRDefault="000B73B6" w:rsidP="000B73B6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0B73B6" w:rsidRPr="00BC6D25" w:rsidRDefault="000B73B6" w:rsidP="000B73B6">
      <w:pPr>
        <w:pStyle w:val="af7"/>
        <w:shd w:val="clear" w:color="auto" w:fill="F0F7FF"/>
        <w:spacing w:after="0"/>
        <w:ind w:left="432" w:firstLineChars="0" w:firstLine="0"/>
        <w:rPr>
          <w:rStyle w:val="af8"/>
        </w:rPr>
      </w:pPr>
      <w:r>
        <w:rPr>
          <w:rStyle w:val="af8"/>
          <w:rFonts w:hint="eastAsia"/>
        </w:rPr>
        <w:t>根据实际情况，如没有此项略过</w:t>
      </w:r>
    </w:p>
    <w:p w:rsidR="000B73B6" w:rsidRPr="000B73B6" w:rsidRDefault="000B73B6" w:rsidP="000B73B6"/>
    <w:p w:rsidR="00DE2C20" w:rsidRPr="00B616F2" w:rsidRDefault="00C57B9C" w:rsidP="00CB2B66">
      <w:pPr>
        <w:pStyle w:val="2"/>
        <w:numPr>
          <w:ilvl w:val="1"/>
          <w:numId w:val="7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24" w:name="_Toc367611339"/>
      <w:proofErr w:type="gramStart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回滚计划</w:t>
      </w:r>
      <w:bookmarkEnd w:id="24"/>
      <w:proofErr w:type="gramEnd"/>
    </w:p>
    <w:p w:rsidR="00DE2C20" w:rsidRDefault="00C57B9C" w:rsidP="00CB2B66">
      <w:pPr>
        <w:pStyle w:val="2"/>
        <w:numPr>
          <w:ilvl w:val="1"/>
          <w:numId w:val="7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25" w:name="_Toc367611340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备份计划</w:t>
      </w:r>
      <w:bookmarkEnd w:id="25"/>
    </w:p>
    <w:p w:rsidR="00C57B9C" w:rsidRPr="00C57B9C" w:rsidRDefault="00C57B9C" w:rsidP="00C57B9C"/>
    <w:p w:rsidR="000979A3" w:rsidRDefault="00876212" w:rsidP="00BE3062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26" w:name="_Toc367611341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lastRenderedPageBreak/>
        <w:t>性能监控</w:t>
      </w:r>
      <w:r w:rsidR="00585532"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及分析</w:t>
      </w:r>
      <w:bookmarkEnd w:id="26"/>
    </w:p>
    <w:p w:rsidR="00B15AE2" w:rsidRPr="00325670" w:rsidRDefault="00325670" w:rsidP="00CB2B66">
      <w:pPr>
        <w:pStyle w:val="2"/>
        <w:numPr>
          <w:ilvl w:val="1"/>
          <w:numId w:val="8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27" w:name="_Toc367611342"/>
      <w:r w:rsidRPr="00325670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性能监控</w:t>
      </w:r>
      <w:bookmarkEnd w:id="27"/>
    </w:p>
    <w:p w:rsidR="00325670" w:rsidRDefault="00325670" w:rsidP="00325670">
      <w:pPr>
        <w:pStyle w:val="30"/>
        <w:keepLines/>
        <w:widowControl w:val="0"/>
        <w:numPr>
          <w:ilvl w:val="2"/>
          <w:numId w:val="2"/>
        </w:numPr>
        <w:shd w:val="clear" w:color="auto" w:fill="auto"/>
        <w:tabs>
          <w:tab w:val="clear" w:pos="720"/>
        </w:tabs>
        <w:spacing w:before="0" w:after="0" w:line="416" w:lineRule="auto"/>
        <w:ind w:left="425" w:hanging="425"/>
        <w:jc w:val="both"/>
        <w:rPr>
          <w:rFonts w:ascii="微软雅黑" w:eastAsia="微软雅黑" w:hAnsi="微软雅黑" w:cs="Times New Roman"/>
          <w:b/>
          <w:color w:val="1F497D"/>
          <w:kern w:val="2"/>
          <w:szCs w:val="32"/>
          <w:lang w:val="zh-CN"/>
        </w:rPr>
      </w:pPr>
      <w:bookmarkStart w:id="28" w:name="_Toc367611343"/>
      <w:r>
        <w:rPr>
          <w:rFonts w:ascii="微软雅黑" w:eastAsia="微软雅黑" w:hAnsi="微软雅黑" w:cs="Times New Roman" w:hint="eastAsia"/>
          <w:b/>
          <w:color w:val="1F497D"/>
          <w:kern w:val="2"/>
          <w:szCs w:val="32"/>
          <w:lang w:val="zh-CN"/>
        </w:rPr>
        <w:t>监控工具</w:t>
      </w:r>
      <w:bookmarkEnd w:id="28"/>
    </w:p>
    <w:p w:rsidR="00325670" w:rsidRDefault="00325670" w:rsidP="00325670">
      <w:pPr>
        <w:pStyle w:val="30"/>
        <w:keepLines/>
        <w:widowControl w:val="0"/>
        <w:numPr>
          <w:ilvl w:val="2"/>
          <w:numId w:val="2"/>
        </w:numPr>
        <w:shd w:val="clear" w:color="auto" w:fill="auto"/>
        <w:tabs>
          <w:tab w:val="clear" w:pos="720"/>
        </w:tabs>
        <w:spacing w:before="0" w:after="0" w:line="416" w:lineRule="auto"/>
        <w:ind w:left="425" w:hanging="425"/>
        <w:jc w:val="both"/>
        <w:rPr>
          <w:rFonts w:ascii="微软雅黑" w:eastAsia="微软雅黑" w:hAnsi="微软雅黑" w:cs="Times New Roman"/>
          <w:b/>
          <w:color w:val="1F497D"/>
          <w:kern w:val="2"/>
          <w:szCs w:val="32"/>
          <w:lang w:val="zh-CN"/>
        </w:rPr>
      </w:pPr>
      <w:bookmarkStart w:id="29" w:name="_Toc367611344"/>
      <w:r>
        <w:rPr>
          <w:rFonts w:ascii="微软雅黑" w:eastAsia="微软雅黑" w:hAnsi="微软雅黑" w:cs="Times New Roman" w:hint="eastAsia"/>
          <w:b/>
          <w:color w:val="1F497D"/>
          <w:kern w:val="2"/>
          <w:szCs w:val="32"/>
          <w:lang w:val="zh-CN"/>
        </w:rPr>
        <w:t>性能分析</w:t>
      </w:r>
      <w:bookmarkEnd w:id="29"/>
    </w:p>
    <w:sectPr w:rsidR="00325670" w:rsidSect="005F1D28">
      <w:headerReference w:type="default" r:id="rId8"/>
      <w:footerReference w:type="default" r:id="rId9"/>
      <w:pgSz w:w="12240" w:h="15840" w:code="1"/>
      <w:pgMar w:top="1440" w:right="1077" w:bottom="1440" w:left="1077" w:header="720" w:footer="720" w:gutter="17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6207" w:rsidRDefault="00646207">
      <w:r>
        <w:separator/>
      </w:r>
    </w:p>
  </w:endnote>
  <w:endnote w:type="continuationSeparator" w:id="0">
    <w:p w:rsidR="00646207" w:rsidRDefault="006462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KTypeRegul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E Inspira Pitc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6920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80640B" w:rsidRPr="005F1D28" w:rsidRDefault="0080640B" w:rsidP="005F1D28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 w:rsidR="0038765F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38765F">
              <w:rPr>
                <w:b/>
                <w:sz w:val="24"/>
              </w:rPr>
              <w:fldChar w:fldCharType="separate"/>
            </w:r>
            <w:r w:rsidR="00B2329B">
              <w:rPr>
                <w:b/>
                <w:noProof/>
              </w:rPr>
              <w:t>1</w:t>
            </w:r>
            <w:r w:rsidR="0038765F">
              <w:rPr>
                <w:b/>
                <w:sz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 w:rsidR="0038765F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38765F">
              <w:rPr>
                <w:b/>
                <w:sz w:val="24"/>
              </w:rPr>
              <w:fldChar w:fldCharType="separate"/>
            </w:r>
            <w:r w:rsidR="00B2329B">
              <w:rPr>
                <w:b/>
                <w:noProof/>
              </w:rPr>
              <w:t>7</w:t>
            </w:r>
            <w:r w:rsidR="0038765F"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6207" w:rsidRDefault="00646207">
      <w:r>
        <w:separator/>
      </w:r>
    </w:p>
  </w:footnote>
  <w:footnote w:type="continuationSeparator" w:id="0">
    <w:p w:rsidR="00646207" w:rsidRDefault="006462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/>
    </w:tblPr>
    <w:tblGrid>
      <w:gridCol w:w="2093"/>
      <w:gridCol w:w="5245"/>
      <w:gridCol w:w="2860"/>
    </w:tblGrid>
    <w:tr w:rsidR="0080640B" w:rsidRPr="00DA13FA" w:rsidTr="00B2329B">
      <w:trPr>
        <w:trHeight w:val="396"/>
      </w:trPr>
      <w:tc>
        <w:tcPr>
          <w:tcW w:w="2093" w:type="dxa"/>
          <w:vMerge w:val="restart"/>
          <w:vAlign w:val="center"/>
        </w:tcPr>
        <w:p w:rsidR="0080640B" w:rsidRPr="00DA13FA" w:rsidRDefault="00C14242" w:rsidP="005F1D28">
          <w:pPr>
            <w:pStyle w:val="a8"/>
            <w:spacing w:after="0"/>
            <w:jc w:val="center"/>
            <w:rPr>
              <w:rFonts w:asciiTheme="minorEastAsia" w:eastAsiaTheme="minorEastAsia" w:hAnsiTheme="minorEastAsia"/>
              <w:b/>
            </w:rPr>
          </w:pPr>
          <w:r w:rsidRPr="00C14242">
            <w:rPr>
              <w:rFonts w:asciiTheme="minorEastAsia" w:eastAsiaTheme="minorEastAsia" w:hAnsiTheme="minorEastAsia"/>
              <w:b/>
              <w:noProof/>
            </w:rPr>
            <w:drawing>
              <wp:inline distT="0" distB="0" distL="0" distR="0">
                <wp:extent cx="1000125" cy="514350"/>
                <wp:effectExtent l="19050" t="0" r="9525" b="0"/>
                <wp:docPr id="1" name="图片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Merge w:val="restart"/>
          <w:vAlign w:val="center"/>
        </w:tcPr>
        <w:p w:rsidR="00450F33" w:rsidRPr="00170350" w:rsidRDefault="000D671C" w:rsidP="00630AB3">
          <w:pPr>
            <w:pStyle w:val="a8"/>
            <w:spacing w:after="0"/>
            <w:jc w:val="center"/>
            <w:rPr>
              <w:rFonts w:ascii="微软雅黑" w:eastAsia="微软雅黑" w:hAnsi="微软雅黑"/>
              <w:b/>
              <w:sz w:val="32"/>
              <w:szCs w:val="32"/>
            </w:rPr>
          </w:pPr>
          <w:r w:rsidRPr="0014005A">
            <w:rPr>
              <w:rFonts w:ascii="微软雅黑" w:eastAsia="微软雅黑" w:hAnsi="微软雅黑" w:hint="eastAsia"/>
              <w:b/>
              <w:sz w:val="36"/>
              <w:szCs w:val="36"/>
              <w:vertAlign w:val="superscript"/>
            </w:rPr>
            <w:t>xx</w:t>
          </w:r>
          <w:r w:rsidR="00450F33">
            <w:rPr>
              <w:rFonts w:ascii="微软雅黑" w:eastAsia="微软雅黑" w:hAnsi="微软雅黑" w:hint="eastAsia"/>
              <w:b/>
              <w:sz w:val="36"/>
              <w:szCs w:val="36"/>
            </w:rPr>
            <w:t>系统安装配置手册</w:t>
          </w:r>
        </w:p>
      </w:tc>
      <w:tc>
        <w:tcPr>
          <w:tcW w:w="2860" w:type="dxa"/>
          <w:vAlign w:val="center"/>
        </w:tcPr>
        <w:p w:rsidR="0080640B" w:rsidRPr="00B2329B" w:rsidRDefault="00B2329B" w:rsidP="009E1BE0">
          <w:pPr>
            <w:pStyle w:val="a8"/>
            <w:spacing w:after="0"/>
            <w:rPr>
              <w:rFonts w:asciiTheme="majorEastAsia" w:eastAsiaTheme="majorEastAsia" w:hAnsiTheme="majorEastAsia"/>
              <w:szCs w:val="18"/>
            </w:rPr>
          </w:pPr>
          <w:r>
            <w:rPr>
              <w:rFonts w:asciiTheme="majorEastAsia" w:eastAsiaTheme="majorEastAsia" w:hAnsiTheme="majorEastAsia" w:hint="eastAsia"/>
              <w:bCs/>
              <w:szCs w:val="18"/>
            </w:rPr>
            <w:t>表</w:t>
          </w:r>
          <w:r w:rsidR="009E1BE0" w:rsidRPr="00B2329B">
            <w:rPr>
              <w:rFonts w:asciiTheme="majorEastAsia" w:eastAsiaTheme="majorEastAsia" w:hAnsiTheme="majorEastAsia" w:hint="eastAsia"/>
              <w:bCs/>
              <w:szCs w:val="18"/>
            </w:rPr>
            <w:t>号：</w:t>
          </w:r>
          <w:r w:rsidR="009E1BE0" w:rsidRPr="00B2329B">
            <w:rPr>
              <w:rFonts w:asciiTheme="majorEastAsia" w:eastAsiaTheme="majorEastAsia" w:hAnsiTheme="majorEastAsia"/>
              <w:szCs w:val="18"/>
            </w:rPr>
            <w:t xml:space="preserve"> </w:t>
          </w:r>
          <w:r w:rsidR="00FE6765" w:rsidRPr="00B2329B">
            <w:rPr>
              <w:rFonts w:asciiTheme="majorEastAsia" w:eastAsiaTheme="majorEastAsia" w:hAnsiTheme="majorEastAsia" w:hint="eastAsia"/>
              <w:szCs w:val="18"/>
            </w:rPr>
            <w:t>360006F50</w:t>
          </w:r>
        </w:p>
      </w:tc>
    </w:tr>
    <w:tr w:rsidR="0080640B" w:rsidRPr="00DA13FA" w:rsidTr="00B2329B">
      <w:trPr>
        <w:trHeight w:val="340"/>
      </w:trPr>
      <w:tc>
        <w:tcPr>
          <w:tcW w:w="2093" w:type="dxa"/>
          <w:vMerge/>
          <w:vAlign w:val="center"/>
        </w:tcPr>
        <w:p w:rsidR="0080640B" w:rsidRPr="00DA13FA" w:rsidRDefault="0080640B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245" w:type="dxa"/>
          <w:vMerge/>
          <w:vAlign w:val="center"/>
        </w:tcPr>
        <w:p w:rsidR="0080640B" w:rsidRPr="00170350" w:rsidRDefault="0080640B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860" w:type="dxa"/>
          <w:vAlign w:val="center"/>
        </w:tcPr>
        <w:p w:rsidR="0080640B" w:rsidRPr="00B2329B" w:rsidRDefault="009E1BE0" w:rsidP="009E1BE0">
          <w:pPr>
            <w:pStyle w:val="a8"/>
            <w:spacing w:after="0"/>
            <w:rPr>
              <w:rFonts w:asciiTheme="majorEastAsia" w:eastAsiaTheme="majorEastAsia" w:hAnsiTheme="majorEastAsia"/>
              <w:bCs/>
              <w:szCs w:val="18"/>
            </w:rPr>
          </w:pPr>
          <w:r w:rsidRPr="00B2329B">
            <w:rPr>
              <w:rFonts w:asciiTheme="majorEastAsia" w:eastAsiaTheme="majorEastAsia" w:hAnsiTheme="majorEastAsia" w:hint="eastAsia"/>
              <w:bCs/>
              <w:szCs w:val="18"/>
            </w:rPr>
            <w:t>生效期：</w:t>
          </w:r>
          <w:r w:rsidR="00FE6765" w:rsidRPr="00B2329B">
            <w:rPr>
              <w:rFonts w:asciiTheme="majorEastAsia" w:eastAsiaTheme="majorEastAsia" w:hAnsiTheme="majorEastAsia" w:hint="eastAsia"/>
              <w:bCs/>
              <w:szCs w:val="18"/>
            </w:rPr>
            <w:t>2013.12.</w:t>
          </w:r>
          <w:r w:rsidR="00630AB3" w:rsidRPr="00B2329B">
            <w:rPr>
              <w:rFonts w:asciiTheme="majorEastAsia" w:eastAsiaTheme="majorEastAsia" w:hAnsiTheme="majorEastAsia" w:hint="eastAsia"/>
              <w:bCs/>
              <w:szCs w:val="18"/>
            </w:rPr>
            <w:t>0</w:t>
          </w:r>
          <w:r w:rsidR="00B2329B">
            <w:rPr>
              <w:rFonts w:asciiTheme="majorEastAsia" w:eastAsiaTheme="majorEastAsia" w:hAnsiTheme="majorEastAsia" w:hint="eastAsia"/>
              <w:bCs/>
              <w:szCs w:val="18"/>
            </w:rPr>
            <w:t>9</w:t>
          </w:r>
        </w:p>
      </w:tc>
    </w:tr>
    <w:tr w:rsidR="00FC5C49" w:rsidRPr="00DA13FA" w:rsidTr="00B2329B">
      <w:trPr>
        <w:trHeight w:val="340"/>
      </w:trPr>
      <w:tc>
        <w:tcPr>
          <w:tcW w:w="2093" w:type="dxa"/>
          <w:vMerge/>
          <w:vAlign w:val="center"/>
        </w:tcPr>
        <w:p w:rsidR="00FC5C49" w:rsidRPr="00DA13FA" w:rsidRDefault="00FC5C49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245" w:type="dxa"/>
          <w:vMerge/>
          <w:vAlign w:val="center"/>
        </w:tcPr>
        <w:p w:rsidR="00FC5C49" w:rsidRPr="00170350" w:rsidRDefault="00FC5C49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860" w:type="dxa"/>
          <w:vAlign w:val="center"/>
        </w:tcPr>
        <w:p w:rsidR="00FC5C49" w:rsidRPr="00B2329B" w:rsidRDefault="009E1BE0" w:rsidP="004357BC">
          <w:pPr>
            <w:pStyle w:val="a8"/>
            <w:spacing w:after="0"/>
            <w:rPr>
              <w:rFonts w:asciiTheme="majorEastAsia" w:eastAsiaTheme="majorEastAsia" w:hAnsiTheme="majorEastAsia"/>
              <w:bCs/>
              <w:szCs w:val="18"/>
            </w:rPr>
          </w:pPr>
          <w:r w:rsidRPr="00B2329B">
            <w:rPr>
              <w:rFonts w:asciiTheme="majorEastAsia" w:eastAsiaTheme="majorEastAsia" w:hAnsiTheme="majorEastAsia" w:hint="eastAsia"/>
              <w:bCs/>
              <w:szCs w:val="18"/>
            </w:rPr>
            <w:t>密级：</w:t>
          </w:r>
          <w:r w:rsidR="004357BC" w:rsidRPr="00B2329B">
            <w:rPr>
              <w:rFonts w:asciiTheme="majorEastAsia" w:eastAsiaTheme="majorEastAsia" w:hAnsiTheme="majorEastAsia" w:hint="eastAsia"/>
              <w:bCs/>
              <w:szCs w:val="18"/>
            </w:rPr>
            <w:t>集团</w:t>
          </w:r>
          <w:r w:rsidR="00FE6765" w:rsidRPr="00B2329B">
            <w:rPr>
              <w:rFonts w:asciiTheme="majorEastAsia" w:eastAsiaTheme="majorEastAsia" w:hAnsiTheme="majorEastAsia" w:hint="eastAsia"/>
              <w:bCs/>
              <w:szCs w:val="18"/>
            </w:rPr>
            <w:t>内部公开</w:t>
          </w:r>
        </w:p>
      </w:tc>
    </w:tr>
  </w:tbl>
  <w:p w:rsidR="0080640B" w:rsidRDefault="0080640B" w:rsidP="005F1D28">
    <w:pPr>
      <w:pStyle w:val="a8"/>
      <w:spacing w:after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77B8B"/>
    <w:multiLevelType w:val="hybridMultilevel"/>
    <w:tmpl w:val="49DCF90E"/>
    <w:lvl w:ilvl="0" w:tplc="F79CC388">
      <w:start w:val="1"/>
      <w:numFmt w:val="decimal"/>
      <w:pStyle w:val="a"/>
      <w:lvlText w:val="%1、"/>
      <w:lvlJc w:val="left"/>
      <w:pPr>
        <w:tabs>
          <w:tab w:val="num" w:pos="5655"/>
        </w:tabs>
        <w:ind w:left="4408" w:firstLine="527"/>
      </w:pPr>
      <w:rPr>
        <w:rFonts w:hint="eastAsia"/>
        <w:color w:val="auto"/>
      </w:rPr>
    </w:lvl>
    <w:lvl w:ilvl="1" w:tplc="26CA5E38">
      <w:start w:val="1"/>
      <w:numFmt w:val="decimal"/>
      <w:lvlText w:val="%2、"/>
      <w:lvlJc w:val="left"/>
      <w:pPr>
        <w:tabs>
          <w:tab w:val="num" w:pos="1455"/>
        </w:tabs>
        <w:ind w:left="1455" w:hanging="720"/>
      </w:pPr>
      <w:rPr>
        <w:rFonts w:hint="default"/>
      </w:rPr>
    </w:lvl>
    <w:lvl w:ilvl="2" w:tplc="776869A6">
      <w:start w:val="1"/>
      <w:numFmt w:val="decimal"/>
      <w:lvlText w:val="（%3）"/>
      <w:lvlJc w:val="left"/>
      <w:pPr>
        <w:tabs>
          <w:tab w:val="num" w:pos="1875"/>
        </w:tabs>
        <w:ind w:left="1875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">
    <w:nsid w:val="60BF454C"/>
    <w:multiLevelType w:val="hybridMultilevel"/>
    <w:tmpl w:val="39F0F896"/>
    <w:lvl w:ilvl="0" w:tplc="04090001">
      <w:start w:val="1"/>
      <w:numFmt w:val="bullet"/>
      <w:pStyle w:val="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AFA3A79"/>
    <w:multiLevelType w:val="multilevel"/>
    <w:tmpl w:val="E7E03F5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color w:val="00000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ascii="Arial" w:hAnsi="Arial" w:cs="Arial" w:hint="default"/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790F139A"/>
    <w:multiLevelType w:val="multilevel"/>
    <w:tmpl w:val="09963A0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lang w:val="en-US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3"/>
  </w:num>
  <w:num w:numId="7">
    <w:abstractNumId w:val="3"/>
  </w:num>
  <w:num w:numId="8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stylePaneFormatFilter w:val="3F01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11981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437DFF"/>
    <w:rsid w:val="0000074A"/>
    <w:rsid w:val="00000D2F"/>
    <w:rsid w:val="00001DBD"/>
    <w:rsid w:val="00002F94"/>
    <w:rsid w:val="00003947"/>
    <w:rsid w:val="00007C4C"/>
    <w:rsid w:val="000146B4"/>
    <w:rsid w:val="000148FF"/>
    <w:rsid w:val="000150F3"/>
    <w:rsid w:val="00015E44"/>
    <w:rsid w:val="00016117"/>
    <w:rsid w:val="00017571"/>
    <w:rsid w:val="000209C7"/>
    <w:rsid w:val="0002191C"/>
    <w:rsid w:val="00022C4A"/>
    <w:rsid w:val="00022D33"/>
    <w:rsid w:val="00022F9C"/>
    <w:rsid w:val="00024A6C"/>
    <w:rsid w:val="00025B43"/>
    <w:rsid w:val="00027C87"/>
    <w:rsid w:val="00027ED9"/>
    <w:rsid w:val="00030807"/>
    <w:rsid w:val="000308BC"/>
    <w:rsid w:val="0003090C"/>
    <w:rsid w:val="00030BC2"/>
    <w:rsid w:val="000315DC"/>
    <w:rsid w:val="00031C6D"/>
    <w:rsid w:val="00034C26"/>
    <w:rsid w:val="000359A3"/>
    <w:rsid w:val="000374EB"/>
    <w:rsid w:val="0004035A"/>
    <w:rsid w:val="0004339F"/>
    <w:rsid w:val="000443F4"/>
    <w:rsid w:val="0004495E"/>
    <w:rsid w:val="00045110"/>
    <w:rsid w:val="000466B0"/>
    <w:rsid w:val="00046A57"/>
    <w:rsid w:val="0004742C"/>
    <w:rsid w:val="000510F3"/>
    <w:rsid w:val="000515BE"/>
    <w:rsid w:val="00051BBE"/>
    <w:rsid w:val="0005229B"/>
    <w:rsid w:val="00052471"/>
    <w:rsid w:val="0005316B"/>
    <w:rsid w:val="0005441A"/>
    <w:rsid w:val="00054E0A"/>
    <w:rsid w:val="00055690"/>
    <w:rsid w:val="000614FA"/>
    <w:rsid w:val="00061E6B"/>
    <w:rsid w:val="00065DA9"/>
    <w:rsid w:val="000664F5"/>
    <w:rsid w:val="000722D0"/>
    <w:rsid w:val="000723B4"/>
    <w:rsid w:val="0007357B"/>
    <w:rsid w:val="00073A3B"/>
    <w:rsid w:val="0007478E"/>
    <w:rsid w:val="00074C04"/>
    <w:rsid w:val="00080A8C"/>
    <w:rsid w:val="0008335E"/>
    <w:rsid w:val="000854F7"/>
    <w:rsid w:val="00085BEE"/>
    <w:rsid w:val="00091A0B"/>
    <w:rsid w:val="000944A5"/>
    <w:rsid w:val="000951CF"/>
    <w:rsid w:val="00096A03"/>
    <w:rsid w:val="00096FE7"/>
    <w:rsid w:val="0009781F"/>
    <w:rsid w:val="000979A3"/>
    <w:rsid w:val="00097AFF"/>
    <w:rsid w:val="000A0018"/>
    <w:rsid w:val="000A179B"/>
    <w:rsid w:val="000A297D"/>
    <w:rsid w:val="000A5091"/>
    <w:rsid w:val="000B01EF"/>
    <w:rsid w:val="000B1CA9"/>
    <w:rsid w:val="000B26EF"/>
    <w:rsid w:val="000B2A5C"/>
    <w:rsid w:val="000B3372"/>
    <w:rsid w:val="000B3D79"/>
    <w:rsid w:val="000B3F9C"/>
    <w:rsid w:val="000B5F78"/>
    <w:rsid w:val="000B6B5A"/>
    <w:rsid w:val="000B73B6"/>
    <w:rsid w:val="000C05EA"/>
    <w:rsid w:val="000C0AF3"/>
    <w:rsid w:val="000C1210"/>
    <w:rsid w:val="000C1D39"/>
    <w:rsid w:val="000C20B7"/>
    <w:rsid w:val="000C303C"/>
    <w:rsid w:val="000C6841"/>
    <w:rsid w:val="000C78E9"/>
    <w:rsid w:val="000D03FB"/>
    <w:rsid w:val="000D09A4"/>
    <w:rsid w:val="000D1B79"/>
    <w:rsid w:val="000D235A"/>
    <w:rsid w:val="000D24B0"/>
    <w:rsid w:val="000D3F75"/>
    <w:rsid w:val="000D6020"/>
    <w:rsid w:val="000D671C"/>
    <w:rsid w:val="000D6DD5"/>
    <w:rsid w:val="000D7D9C"/>
    <w:rsid w:val="000E194E"/>
    <w:rsid w:val="000E2E88"/>
    <w:rsid w:val="000E358B"/>
    <w:rsid w:val="000E50AF"/>
    <w:rsid w:val="000E61C2"/>
    <w:rsid w:val="000E730B"/>
    <w:rsid w:val="000E7C2D"/>
    <w:rsid w:val="000F2404"/>
    <w:rsid w:val="000F33CB"/>
    <w:rsid w:val="000F39B2"/>
    <w:rsid w:val="000F6D12"/>
    <w:rsid w:val="000F7D9B"/>
    <w:rsid w:val="000F7EF5"/>
    <w:rsid w:val="00100D62"/>
    <w:rsid w:val="00103825"/>
    <w:rsid w:val="001039B7"/>
    <w:rsid w:val="001047CC"/>
    <w:rsid w:val="00104C2B"/>
    <w:rsid w:val="00105AF5"/>
    <w:rsid w:val="001069DC"/>
    <w:rsid w:val="00107237"/>
    <w:rsid w:val="00107888"/>
    <w:rsid w:val="00110E9D"/>
    <w:rsid w:val="00111024"/>
    <w:rsid w:val="001118D1"/>
    <w:rsid w:val="001123F7"/>
    <w:rsid w:val="00113934"/>
    <w:rsid w:val="00113C59"/>
    <w:rsid w:val="001141DC"/>
    <w:rsid w:val="00114CD1"/>
    <w:rsid w:val="00115622"/>
    <w:rsid w:val="00116F23"/>
    <w:rsid w:val="00117FBC"/>
    <w:rsid w:val="001208E0"/>
    <w:rsid w:val="001220F0"/>
    <w:rsid w:val="001238AD"/>
    <w:rsid w:val="00125205"/>
    <w:rsid w:val="00125279"/>
    <w:rsid w:val="00125AB6"/>
    <w:rsid w:val="00125D99"/>
    <w:rsid w:val="00125F81"/>
    <w:rsid w:val="00126C5A"/>
    <w:rsid w:val="00131C7B"/>
    <w:rsid w:val="0013243C"/>
    <w:rsid w:val="00132464"/>
    <w:rsid w:val="00133691"/>
    <w:rsid w:val="0013467D"/>
    <w:rsid w:val="001354EE"/>
    <w:rsid w:val="00135DFF"/>
    <w:rsid w:val="00136090"/>
    <w:rsid w:val="00136DF0"/>
    <w:rsid w:val="00136E53"/>
    <w:rsid w:val="0014005A"/>
    <w:rsid w:val="0014177E"/>
    <w:rsid w:val="0014469F"/>
    <w:rsid w:val="00147323"/>
    <w:rsid w:val="00147B57"/>
    <w:rsid w:val="001506ED"/>
    <w:rsid w:val="00151A42"/>
    <w:rsid w:val="0015216C"/>
    <w:rsid w:val="00152951"/>
    <w:rsid w:val="00153A98"/>
    <w:rsid w:val="00154671"/>
    <w:rsid w:val="00154B84"/>
    <w:rsid w:val="00154BAB"/>
    <w:rsid w:val="00155F41"/>
    <w:rsid w:val="0016140C"/>
    <w:rsid w:val="00161F3E"/>
    <w:rsid w:val="00162499"/>
    <w:rsid w:val="00165852"/>
    <w:rsid w:val="0017009E"/>
    <w:rsid w:val="00173826"/>
    <w:rsid w:val="001774CC"/>
    <w:rsid w:val="00177789"/>
    <w:rsid w:val="00180445"/>
    <w:rsid w:val="00183C04"/>
    <w:rsid w:val="00186C1E"/>
    <w:rsid w:val="00187CE2"/>
    <w:rsid w:val="00187E11"/>
    <w:rsid w:val="001901B1"/>
    <w:rsid w:val="00193DCD"/>
    <w:rsid w:val="00194432"/>
    <w:rsid w:val="0019686B"/>
    <w:rsid w:val="001A0021"/>
    <w:rsid w:val="001A306A"/>
    <w:rsid w:val="001A3796"/>
    <w:rsid w:val="001A52F4"/>
    <w:rsid w:val="001A633A"/>
    <w:rsid w:val="001B046F"/>
    <w:rsid w:val="001B0604"/>
    <w:rsid w:val="001B283D"/>
    <w:rsid w:val="001B28E2"/>
    <w:rsid w:val="001B2910"/>
    <w:rsid w:val="001B29EA"/>
    <w:rsid w:val="001B3395"/>
    <w:rsid w:val="001B3D7A"/>
    <w:rsid w:val="001B685C"/>
    <w:rsid w:val="001C0BE0"/>
    <w:rsid w:val="001C1CF2"/>
    <w:rsid w:val="001C2392"/>
    <w:rsid w:val="001C29AC"/>
    <w:rsid w:val="001C2E23"/>
    <w:rsid w:val="001C3D56"/>
    <w:rsid w:val="001C4922"/>
    <w:rsid w:val="001C4AEB"/>
    <w:rsid w:val="001C68D2"/>
    <w:rsid w:val="001D13C2"/>
    <w:rsid w:val="001D7A25"/>
    <w:rsid w:val="001D7F72"/>
    <w:rsid w:val="001E19D1"/>
    <w:rsid w:val="001E24C3"/>
    <w:rsid w:val="001E2601"/>
    <w:rsid w:val="001E2653"/>
    <w:rsid w:val="001E2C93"/>
    <w:rsid w:val="001E2F0D"/>
    <w:rsid w:val="001E373D"/>
    <w:rsid w:val="001E38A5"/>
    <w:rsid w:val="001E42C0"/>
    <w:rsid w:val="001E4A92"/>
    <w:rsid w:val="001F045A"/>
    <w:rsid w:val="001F0BDC"/>
    <w:rsid w:val="001F0DA8"/>
    <w:rsid w:val="001F1BD1"/>
    <w:rsid w:val="001F1FC2"/>
    <w:rsid w:val="001F25BD"/>
    <w:rsid w:val="001F2EBE"/>
    <w:rsid w:val="001F32E2"/>
    <w:rsid w:val="001F514B"/>
    <w:rsid w:val="001F724F"/>
    <w:rsid w:val="001F7C02"/>
    <w:rsid w:val="002003CC"/>
    <w:rsid w:val="002043D5"/>
    <w:rsid w:val="002059E7"/>
    <w:rsid w:val="00206348"/>
    <w:rsid w:val="002104A2"/>
    <w:rsid w:val="00210CF0"/>
    <w:rsid w:val="0021264E"/>
    <w:rsid w:val="002130E9"/>
    <w:rsid w:val="00213C2B"/>
    <w:rsid w:val="00216CDF"/>
    <w:rsid w:val="00217769"/>
    <w:rsid w:val="00220BDD"/>
    <w:rsid w:val="00221B12"/>
    <w:rsid w:val="00223092"/>
    <w:rsid w:val="00231591"/>
    <w:rsid w:val="002344ED"/>
    <w:rsid w:val="0023626B"/>
    <w:rsid w:val="002373A8"/>
    <w:rsid w:val="00241358"/>
    <w:rsid w:val="00244DF8"/>
    <w:rsid w:val="002543D3"/>
    <w:rsid w:val="0025480A"/>
    <w:rsid w:val="00254A33"/>
    <w:rsid w:val="002577D5"/>
    <w:rsid w:val="00261252"/>
    <w:rsid w:val="00261C74"/>
    <w:rsid w:val="00261D0C"/>
    <w:rsid w:val="00262307"/>
    <w:rsid w:val="00262586"/>
    <w:rsid w:val="0026320D"/>
    <w:rsid w:val="00264551"/>
    <w:rsid w:val="00265967"/>
    <w:rsid w:val="00265BD4"/>
    <w:rsid w:val="00271FC5"/>
    <w:rsid w:val="00272749"/>
    <w:rsid w:val="0027287B"/>
    <w:rsid w:val="00272C9C"/>
    <w:rsid w:val="002738D2"/>
    <w:rsid w:val="00274058"/>
    <w:rsid w:val="002740D3"/>
    <w:rsid w:val="00276CDE"/>
    <w:rsid w:val="00276F1A"/>
    <w:rsid w:val="00277DB8"/>
    <w:rsid w:val="00280991"/>
    <w:rsid w:val="00280D43"/>
    <w:rsid w:val="002837EC"/>
    <w:rsid w:val="0028474A"/>
    <w:rsid w:val="0028737F"/>
    <w:rsid w:val="0029101B"/>
    <w:rsid w:val="002912E5"/>
    <w:rsid w:val="002913D6"/>
    <w:rsid w:val="002934CA"/>
    <w:rsid w:val="0029367E"/>
    <w:rsid w:val="00293F02"/>
    <w:rsid w:val="00295E72"/>
    <w:rsid w:val="002962C9"/>
    <w:rsid w:val="002A0EED"/>
    <w:rsid w:val="002A13AE"/>
    <w:rsid w:val="002A2168"/>
    <w:rsid w:val="002A28AB"/>
    <w:rsid w:val="002A3BDB"/>
    <w:rsid w:val="002A45E7"/>
    <w:rsid w:val="002A5DBA"/>
    <w:rsid w:val="002A7103"/>
    <w:rsid w:val="002B1F70"/>
    <w:rsid w:val="002B4263"/>
    <w:rsid w:val="002B46A3"/>
    <w:rsid w:val="002B4CEB"/>
    <w:rsid w:val="002B5388"/>
    <w:rsid w:val="002B64EE"/>
    <w:rsid w:val="002B73F6"/>
    <w:rsid w:val="002C3528"/>
    <w:rsid w:val="002C44E1"/>
    <w:rsid w:val="002D1DC8"/>
    <w:rsid w:val="002D2717"/>
    <w:rsid w:val="002D2992"/>
    <w:rsid w:val="002D4541"/>
    <w:rsid w:val="002D528F"/>
    <w:rsid w:val="002D5ED3"/>
    <w:rsid w:val="002E12BB"/>
    <w:rsid w:val="002E158C"/>
    <w:rsid w:val="002E19C1"/>
    <w:rsid w:val="002E1B3E"/>
    <w:rsid w:val="002E2B85"/>
    <w:rsid w:val="002E3227"/>
    <w:rsid w:val="002E5ABA"/>
    <w:rsid w:val="002E62AB"/>
    <w:rsid w:val="002E64E9"/>
    <w:rsid w:val="002E74DA"/>
    <w:rsid w:val="002F017F"/>
    <w:rsid w:val="002F0AFA"/>
    <w:rsid w:val="002F1091"/>
    <w:rsid w:val="002F217D"/>
    <w:rsid w:val="002F33F6"/>
    <w:rsid w:val="002F3EB2"/>
    <w:rsid w:val="002F3F8E"/>
    <w:rsid w:val="002F426E"/>
    <w:rsid w:val="002F42C2"/>
    <w:rsid w:val="002F44EC"/>
    <w:rsid w:val="002F5822"/>
    <w:rsid w:val="002F692B"/>
    <w:rsid w:val="003035BB"/>
    <w:rsid w:val="00304CAF"/>
    <w:rsid w:val="0031312A"/>
    <w:rsid w:val="003162F1"/>
    <w:rsid w:val="00316585"/>
    <w:rsid w:val="00316BCC"/>
    <w:rsid w:val="00322F74"/>
    <w:rsid w:val="003237C3"/>
    <w:rsid w:val="003251A0"/>
    <w:rsid w:val="00325670"/>
    <w:rsid w:val="003267EB"/>
    <w:rsid w:val="003271E4"/>
    <w:rsid w:val="0033049E"/>
    <w:rsid w:val="00330BF1"/>
    <w:rsid w:val="00331A33"/>
    <w:rsid w:val="00332060"/>
    <w:rsid w:val="00332691"/>
    <w:rsid w:val="003331E4"/>
    <w:rsid w:val="003331FA"/>
    <w:rsid w:val="00333E94"/>
    <w:rsid w:val="00335B29"/>
    <w:rsid w:val="00337A65"/>
    <w:rsid w:val="00342828"/>
    <w:rsid w:val="003430C0"/>
    <w:rsid w:val="003433A8"/>
    <w:rsid w:val="00345ACA"/>
    <w:rsid w:val="00346788"/>
    <w:rsid w:val="00351938"/>
    <w:rsid w:val="00351CF5"/>
    <w:rsid w:val="00352E03"/>
    <w:rsid w:val="003536FE"/>
    <w:rsid w:val="00355278"/>
    <w:rsid w:val="00356C04"/>
    <w:rsid w:val="00360FAD"/>
    <w:rsid w:val="00361C26"/>
    <w:rsid w:val="00364235"/>
    <w:rsid w:val="00367CA1"/>
    <w:rsid w:val="00370969"/>
    <w:rsid w:val="00371181"/>
    <w:rsid w:val="0037271B"/>
    <w:rsid w:val="00372907"/>
    <w:rsid w:val="00375093"/>
    <w:rsid w:val="0037533E"/>
    <w:rsid w:val="00375D3E"/>
    <w:rsid w:val="00377008"/>
    <w:rsid w:val="0038088D"/>
    <w:rsid w:val="00380B15"/>
    <w:rsid w:val="00380F01"/>
    <w:rsid w:val="003814F3"/>
    <w:rsid w:val="003827E9"/>
    <w:rsid w:val="0038765F"/>
    <w:rsid w:val="00387B83"/>
    <w:rsid w:val="003915AD"/>
    <w:rsid w:val="00391BCE"/>
    <w:rsid w:val="00391D18"/>
    <w:rsid w:val="00392526"/>
    <w:rsid w:val="00393463"/>
    <w:rsid w:val="003945B4"/>
    <w:rsid w:val="003951E0"/>
    <w:rsid w:val="00395749"/>
    <w:rsid w:val="00395AA5"/>
    <w:rsid w:val="00395C0E"/>
    <w:rsid w:val="00396D92"/>
    <w:rsid w:val="00397B5F"/>
    <w:rsid w:val="00397BFF"/>
    <w:rsid w:val="00397C5E"/>
    <w:rsid w:val="003A00A5"/>
    <w:rsid w:val="003A02C4"/>
    <w:rsid w:val="003A0C5A"/>
    <w:rsid w:val="003A0CF8"/>
    <w:rsid w:val="003A2ED0"/>
    <w:rsid w:val="003A3709"/>
    <w:rsid w:val="003A437D"/>
    <w:rsid w:val="003A750C"/>
    <w:rsid w:val="003A7F0C"/>
    <w:rsid w:val="003B0986"/>
    <w:rsid w:val="003B1654"/>
    <w:rsid w:val="003B1DEE"/>
    <w:rsid w:val="003B3613"/>
    <w:rsid w:val="003B3F82"/>
    <w:rsid w:val="003B41B6"/>
    <w:rsid w:val="003B4283"/>
    <w:rsid w:val="003B609F"/>
    <w:rsid w:val="003B6EC1"/>
    <w:rsid w:val="003B6ED5"/>
    <w:rsid w:val="003C1860"/>
    <w:rsid w:val="003C20B5"/>
    <w:rsid w:val="003C2A4B"/>
    <w:rsid w:val="003C34C6"/>
    <w:rsid w:val="003C3637"/>
    <w:rsid w:val="003C3AFA"/>
    <w:rsid w:val="003C43A1"/>
    <w:rsid w:val="003C5796"/>
    <w:rsid w:val="003C5AC4"/>
    <w:rsid w:val="003C6480"/>
    <w:rsid w:val="003C77EC"/>
    <w:rsid w:val="003D0060"/>
    <w:rsid w:val="003D1CF2"/>
    <w:rsid w:val="003D21C2"/>
    <w:rsid w:val="003D3BBA"/>
    <w:rsid w:val="003D3F41"/>
    <w:rsid w:val="003D609A"/>
    <w:rsid w:val="003D69B9"/>
    <w:rsid w:val="003D6BFA"/>
    <w:rsid w:val="003E0378"/>
    <w:rsid w:val="003E1B34"/>
    <w:rsid w:val="003E3749"/>
    <w:rsid w:val="003E4C18"/>
    <w:rsid w:val="003E7CD0"/>
    <w:rsid w:val="003E7E41"/>
    <w:rsid w:val="003F0A73"/>
    <w:rsid w:val="003F2D11"/>
    <w:rsid w:val="003F3887"/>
    <w:rsid w:val="003F3AA2"/>
    <w:rsid w:val="003F401C"/>
    <w:rsid w:val="003F484E"/>
    <w:rsid w:val="003F4C8C"/>
    <w:rsid w:val="00400EB4"/>
    <w:rsid w:val="00402081"/>
    <w:rsid w:val="00403B24"/>
    <w:rsid w:val="00404FBD"/>
    <w:rsid w:val="00406B74"/>
    <w:rsid w:val="00407EF8"/>
    <w:rsid w:val="004105A7"/>
    <w:rsid w:val="0041062E"/>
    <w:rsid w:val="00410B20"/>
    <w:rsid w:val="004128A2"/>
    <w:rsid w:val="00413EA1"/>
    <w:rsid w:val="004140F7"/>
    <w:rsid w:val="0041530A"/>
    <w:rsid w:val="0041557C"/>
    <w:rsid w:val="00415A14"/>
    <w:rsid w:val="004161CE"/>
    <w:rsid w:val="00416EA0"/>
    <w:rsid w:val="00421352"/>
    <w:rsid w:val="004247A3"/>
    <w:rsid w:val="00425909"/>
    <w:rsid w:val="004261CE"/>
    <w:rsid w:val="0042698B"/>
    <w:rsid w:val="0043404D"/>
    <w:rsid w:val="004357BC"/>
    <w:rsid w:val="00436127"/>
    <w:rsid w:val="00437DFF"/>
    <w:rsid w:val="004406FB"/>
    <w:rsid w:val="004416C7"/>
    <w:rsid w:val="00442702"/>
    <w:rsid w:val="004464F2"/>
    <w:rsid w:val="00446B0C"/>
    <w:rsid w:val="00446F65"/>
    <w:rsid w:val="00450794"/>
    <w:rsid w:val="00450F33"/>
    <w:rsid w:val="00453253"/>
    <w:rsid w:val="00453B95"/>
    <w:rsid w:val="004540FE"/>
    <w:rsid w:val="0045760E"/>
    <w:rsid w:val="0045764A"/>
    <w:rsid w:val="00457AF0"/>
    <w:rsid w:val="0046076B"/>
    <w:rsid w:val="00462CBD"/>
    <w:rsid w:val="00463F3F"/>
    <w:rsid w:val="004649C0"/>
    <w:rsid w:val="004665FB"/>
    <w:rsid w:val="00467F3A"/>
    <w:rsid w:val="004715B4"/>
    <w:rsid w:val="004722F8"/>
    <w:rsid w:val="00472FEA"/>
    <w:rsid w:val="00473896"/>
    <w:rsid w:val="0047751E"/>
    <w:rsid w:val="00480320"/>
    <w:rsid w:val="0048146E"/>
    <w:rsid w:val="004818E6"/>
    <w:rsid w:val="00481A13"/>
    <w:rsid w:val="00482D2F"/>
    <w:rsid w:val="00482ECF"/>
    <w:rsid w:val="0048573F"/>
    <w:rsid w:val="00485B6A"/>
    <w:rsid w:val="00486900"/>
    <w:rsid w:val="00486C8D"/>
    <w:rsid w:val="00490817"/>
    <w:rsid w:val="0049200E"/>
    <w:rsid w:val="00492A41"/>
    <w:rsid w:val="004931ED"/>
    <w:rsid w:val="0049556E"/>
    <w:rsid w:val="00495FF3"/>
    <w:rsid w:val="00496778"/>
    <w:rsid w:val="00496B7D"/>
    <w:rsid w:val="004A070C"/>
    <w:rsid w:val="004A11D9"/>
    <w:rsid w:val="004A2912"/>
    <w:rsid w:val="004A343C"/>
    <w:rsid w:val="004A3676"/>
    <w:rsid w:val="004A3986"/>
    <w:rsid w:val="004A3BA0"/>
    <w:rsid w:val="004A4A31"/>
    <w:rsid w:val="004A5785"/>
    <w:rsid w:val="004A60B1"/>
    <w:rsid w:val="004A61BE"/>
    <w:rsid w:val="004A6C55"/>
    <w:rsid w:val="004B0DE9"/>
    <w:rsid w:val="004B1142"/>
    <w:rsid w:val="004B297B"/>
    <w:rsid w:val="004B29CD"/>
    <w:rsid w:val="004B4B89"/>
    <w:rsid w:val="004C01D4"/>
    <w:rsid w:val="004C0750"/>
    <w:rsid w:val="004C2303"/>
    <w:rsid w:val="004C44CB"/>
    <w:rsid w:val="004C4BEA"/>
    <w:rsid w:val="004C4D27"/>
    <w:rsid w:val="004C63B7"/>
    <w:rsid w:val="004C6739"/>
    <w:rsid w:val="004C67EB"/>
    <w:rsid w:val="004C69C0"/>
    <w:rsid w:val="004C6F82"/>
    <w:rsid w:val="004D08CA"/>
    <w:rsid w:val="004D0971"/>
    <w:rsid w:val="004D2610"/>
    <w:rsid w:val="004D39CE"/>
    <w:rsid w:val="004D3CEB"/>
    <w:rsid w:val="004D54DF"/>
    <w:rsid w:val="004D58B4"/>
    <w:rsid w:val="004D6AA3"/>
    <w:rsid w:val="004D728D"/>
    <w:rsid w:val="004D77D5"/>
    <w:rsid w:val="004D7B0B"/>
    <w:rsid w:val="004E0E37"/>
    <w:rsid w:val="004E0F33"/>
    <w:rsid w:val="004E21DC"/>
    <w:rsid w:val="004E2FFB"/>
    <w:rsid w:val="004E3EE0"/>
    <w:rsid w:val="004E49D7"/>
    <w:rsid w:val="004E56CB"/>
    <w:rsid w:val="004E68EB"/>
    <w:rsid w:val="004E7353"/>
    <w:rsid w:val="004E796F"/>
    <w:rsid w:val="004F1907"/>
    <w:rsid w:val="004F4182"/>
    <w:rsid w:val="004F43EB"/>
    <w:rsid w:val="004F536C"/>
    <w:rsid w:val="004F5B95"/>
    <w:rsid w:val="004F6EA5"/>
    <w:rsid w:val="004F7995"/>
    <w:rsid w:val="004F7A8B"/>
    <w:rsid w:val="005027EB"/>
    <w:rsid w:val="00503A68"/>
    <w:rsid w:val="0050578C"/>
    <w:rsid w:val="00506BB8"/>
    <w:rsid w:val="0050787A"/>
    <w:rsid w:val="00507E55"/>
    <w:rsid w:val="0051215B"/>
    <w:rsid w:val="005131C1"/>
    <w:rsid w:val="005133E7"/>
    <w:rsid w:val="00513A14"/>
    <w:rsid w:val="00514640"/>
    <w:rsid w:val="00514A4A"/>
    <w:rsid w:val="00515870"/>
    <w:rsid w:val="00515CB4"/>
    <w:rsid w:val="005164EA"/>
    <w:rsid w:val="00517179"/>
    <w:rsid w:val="00520ABD"/>
    <w:rsid w:val="005217F0"/>
    <w:rsid w:val="00523290"/>
    <w:rsid w:val="00523797"/>
    <w:rsid w:val="00524C0E"/>
    <w:rsid w:val="00525178"/>
    <w:rsid w:val="00527E95"/>
    <w:rsid w:val="005300F5"/>
    <w:rsid w:val="00533723"/>
    <w:rsid w:val="00535F59"/>
    <w:rsid w:val="00536DE9"/>
    <w:rsid w:val="00540336"/>
    <w:rsid w:val="005406EA"/>
    <w:rsid w:val="005414F4"/>
    <w:rsid w:val="00544276"/>
    <w:rsid w:val="00547446"/>
    <w:rsid w:val="005503EF"/>
    <w:rsid w:val="00550816"/>
    <w:rsid w:val="005536DD"/>
    <w:rsid w:val="00553C1D"/>
    <w:rsid w:val="00553ED5"/>
    <w:rsid w:val="00554315"/>
    <w:rsid w:val="00556785"/>
    <w:rsid w:val="00556BF0"/>
    <w:rsid w:val="00556FD6"/>
    <w:rsid w:val="00557A01"/>
    <w:rsid w:val="0056142D"/>
    <w:rsid w:val="00562537"/>
    <w:rsid w:val="00563E54"/>
    <w:rsid w:val="0056771D"/>
    <w:rsid w:val="005677B7"/>
    <w:rsid w:val="00571A68"/>
    <w:rsid w:val="00575E5A"/>
    <w:rsid w:val="005814C0"/>
    <w:rsid w:val="0058186E"/>
    <w:rsid w:val="005819EE"/>
    <w:rsid w:val="00584C42"/>
    <w:rsid w:val="00585532"/>
    <w:rsid w:val="005858A3"/>
    <w:rsid w:val="0058609F"/>
    <w:rsid w:val="00591E40"/>
    <w:rsid w:val="005923DD"/>
    <w:rsid w:val="00592D79"/>
    <w:rsid w:val="005938B8"/>
    <w:rsid w:val="00597F8B"/>
    <w:rsid w:val="005A1370"/>
    <w:rsid w:val="005A14DC"/>
    <w:rsid w:val="005A1868"/>
    <w:rsid w:val="005A447A"/>
    <w:rsid w:val="005A56B9"/>
    <w:rsid w:val="005A5F19"/>
    <w:rsid w:val="005A68D2"/>
    <w:rsid w:val="005A7396"/>
    <w:rsid w:val="005A7722"/>
    <w:rsid w:val="005A7C08"/>
    <w:rsid w:val="005B2369"/>
    <w:rsid w:val="005B2F8E"/>
    <w:rsid w:val="005B3062"/>
    <w:rsid w:val="005B308F"/>
    <w:rsid w:val="005B3489"/>
    <w:rsid w:val="005B3FE4"/>
    <w:rsid w:val="005B49CA"/>
    <w:rsid w:val="005C26BA"/>
    <w:rsid w:val="005C54CD"/>
    <w:rsid w:val="005C5630"/>
    <w:rsid w:val="005C5804"/>
    <w:rsid w:val="005C5EDF"/>
    <w:rsid w:val="005D04F8"/>
    <w:rsid w:val="005D094D"/>
    <w:rsid w:val="005D1921"/>
    <w:rsid w:val="005D296F"/>
    <w:rsid w:val="005D2A61"/>
    <w:rsid w:val="005D45DF"/>
    <w:rsid w:val="005D45F6"/>
    <w:rsid w:val="005D4E1F"/>
    <w:rsid w:val="005D585C"/>
    <w:rsid w:val="005D7729"/>
    <w:rsid w:val="005E2C30"/>
    <w:rsid w:val="005E32B4"/>
    <w:rsid w:val="005E484B"/>
    <w:rsid w:val="005E4F2E"/>
    <w:rsid w:val="005E6AE1"/>
    <w:rsid w:val="005E6C8B"/>
    <w:rsid w:val="005F0BDD"/>
    <w:rsid w:val="005F1D28"/>
    <w:rsid w:val="005F2541"/>
    <w:rsid w:val="005F399D"/>
    <w:rsid w:val="005F5E21"/>
    <w:rsid w:val="00602DE1"/>
    <w:rsid w:val="00604295"/>
    <w:rsid w:val="006049B4"/>
    <w:rsid w:val="0060556D"/>
    <w:rsid w:val="00607381"/>
    <w:rsid w:val="00610261"/>
    <w:rsid w:val="00611619"/>
    <w:rsid w:val="00614ED3"/>
    <w:rsid w:val="006153E8"/>
    <w:rsid w:val="0062155F"/>
    <w:rsid w:val="00621885"/>
    <w:rsid w:val="006223AB"/>
    <w:rsid w:val="00622838"/>
    <w:rsid w:val="0062455B"/>
    <w:rsid w:val="0062469A"/>
    <w:rsid w:val="006248D1"/>
    <w:rsid w:val="00624B56"/>
    <w:rsid w:val="00626FA2"/>
    <w:rsid w:val="00630AB3"/>
    <w:rsid w:val="006334A5"/>
    <w:rsid w:val="0063629F"/>
    <w:rsid w:val="006366FE"/>
    <w:rsid w:val="00637598"/>
    <w:rsid w:val="00637B6A"/>
    <w:rsid w:val="006407C2"/>
    <w:rsid w:val="006413B4"/>
    <w:rsid w:val="00642EFA"/>
    <w:rsid w:val="006439B0"/>
    <w:rsid w:val="0064436F"/>
    <w:rsid w:val="00645839"/>
    <w:rsid w:val="00646207"/>
    <w:rsid w:val="00650757"/>
    <w:rsid w:val="00651CD0"/>
    <w:rsid w:val="00652A35"/>
    <w:rsid w:val="00652D06"/>
    <w:rsid w:val="00654337"/>
    <w:rsid w:val="00656CA2"/>
    <w:rsid w:val="006571C6"/>
    <w:rsid w:val="006572FE"/>
    <w:rsid w:val="006576C4"/>
    <w:rsid w:val="00657791"/>
    <w:rsid w:val="006600D4"/>
    <w:rsid w:val="00662112"/>
    <w:rsid w:val="00662205"/>
    <w:rsid w:val="00662BE3"/>
    <w:rsid w:val="0066407A"/>
    <w:rsid w:val="00664449"/>
    <w:rsid w:val="006647E9"/>
    <w:rsid w:val="0066755C"/>
    <w:rsid w:val="0066776B"/>
    <w:rsid w:val="00667E8A"/>
    <w:rsid w:val="0067208B"/>
    <w:rsid w:val="006721B7"/>
    <w:rsid w:val="00672A13"/>
    <w:rsid w:val="00673C6A"/>
    <w:rsid w:val="00674648"/>
    <w:rsid w:val="006754FE"/>
    <w:rsid w:val="0067556F"/>
    <w:rsid w:val="0067697E"/>
    <w:rsid w:val="00676B02"/>
    <w:rsid w:val="0067776A"/>
    <w:rsid w:val="00681779"/>
    <w:rsid w:val="0068186E"/>
    <w:rsid w:val="0068190D"/>
    <w:rsid w:val="00681DFA"/>
    <w:rsid w:val="006823BA"/>
    <w:rsid w:val="00682A39"/>
    <w:rsid w:val="00682F8F"/>
    <w:rsid w:val="00685C02"/>
    <w:rsid w:val="00687311"/>
    <w:rsid w:val="006900C1"/>
    <w:rsid w:val="0069072A"/>
    <w:rsid w:val="00691BA3"/>
    <w:rsid w:val="00694740"/>
    <w:rsid w:val="00695B72"/>
    <w:rsid w:val="0069667C"/>
    <w:rsid w:val="00697E71"/>
    <w:rsid w:val="006A126C"/>
    <w:rsid w:val="006A201D"/>
    <w:rsid w:val="006A2FAF"/>
    <w:rsid w:val="006A314B"/>
    <w:rsid w:val="006A4A31"/>
    <w:rsid w:val="006A5219"/>
    <w:rsid w:val="006A5384"/>
    <w:rsid w:val="006A5830"/>
    <w:rsid w:val="006A58B3"/>
    <w:rsid w:val="006A6357"/>
    <w:rsid w:val="006B0283"/>
    <w:rsid w:val="006B069A"/>
    <w:rsid w:val="006B0B3E"/>
    <w:rsid w:val="006B0DDB"/>
    <w:rsid w:val="006B1B5D"/>
    <w:rsid w:val="006B6F7A"/>
    <w:rsid w:val="006B73DF"/>
    <w:rsid w:val="006B7749"/>
    <w:rsid w:val="006B78E1"/>
    <w:rsid w:val="006C136D"/>
    <w:rsid w:val="006C6705"/>
    <w:rsid w:val="006C798C"/>
    <w:rsid w:val="006D1AB1"/>
    <w:rsid w:val="006D3316"/>
    <w:rsid w:val="006D4064"/>
    <w:rsid w:val="006D4E2D"/>
    <w:rsid w:val="006D5840"/>
    <w:rsid w:val="006D62B1"/>
    <w:rsid w:val="006D6AD7"/>
    <w:rsid w:val="006D792A"/>
    <w:rsid w:val="006E10A1"/>
    <w:rsid w:val="006E1D04"/>
    <w:rsid w:val="006E1D7F"/>
    <w:rsid w:val="006E1D9C"/>
    <w:rsid w:val="006E50FD"/>
    <w:rsid w:val="006E58B7"/>
    <w:rsid w:val="006E6A51"/>
    <w:rsid w:val="006E6E34"/>
    <w:rsid w:val="006E775D"/>
    <w:rsid w:val="006F0156"/>
    <w:rsid w:val="006F024E"/>
    <w:rsid w:val="006F3305"/>
    <w:rsid w:val="006F4DAA"/>
    <w:rsid w:val="006F6108"/>
    <w:rsid w:val="006F6D59"/>
    <w:rsid w:val="006F7CDD"/>
    <w:rsid w:val="00700AC7"/>
    <w:rsid w:val="00700C5C"/>
    <w:rsid w:val="00701B99"/>
    <w:rsid w:val="007022B2"/>
    <w:rsid w:val="0070339F"/>
    <w:rsid w:val="00706926"/>
    <w:rsid w:val="007102F5"/>
    <w:rsid w:val="007114D2"/>
    <w:rsid w:val="00711560"/>
    <w:rsid w:val="00711B88"/>
    <w:rsid w:val="007124A6"/>
    <w:rsid w:val="0071341B"/>
    <w:rsid w:val="0071549F"/>
    <w:rsid w:val="00720271"/>
    <w:rsid w:val="007208C0"/>
    <w:rsid w:val="0072431A"/>
    <w:rsid w:val="007246C6"/>
    <w:rsid w:val="00724D6B"/>
    <w:rsid w:val="00725045"/>
    <w:rsid w:val="00726141"/>
    <w:rsid w:val="00726F52"/>
    <w:rsid w:val="00727977"/>
    <w:rsid w:val="0073282C"/>
    <w:rsid w:val="007342FA"/>
    <w:rsid w:val="007346BB"/>
    <w:rsid w:val="00737321"/>
    <w:rsid w:val="007416B2"/>
    <w:rsid w:val="00744881"/>
    <w:rsid w:val="007503A0"/>
    <w:rsid w:val="007517AD"/>
    <w:rsid w:val="0075333A"/>
    <w:rsid w:val="00753C1B"/>
    <w:rsid w:val="00753CA4"/>
    <w:rsid w:val="00754B15"/>
    <w:rsid w:val="00760B27"/>
    <w:rsid w:val="0076187B"/>
    <w:rsid w:val="00761B0D"/>
    <w:rsid w:val="0076266E"/>
    <w:rsid w:val="00762852"/>
    <w:rsid w:val="00763694"/>
    <w:rsid w:val="00766C9F"/>
    <w:rsid w:val="00767273"/>
    <w:rsid w:val="00767B99"/>
    <w:rsid w:val="00770004"/>
    <w:rsid w:val="00772178"/>
    <w:rsid w:val="00772C6D"/>
    <w:rsid w:val="00774454"/>
    <w:rsid w:val="00776212"/>
    <w:rsid w:val="00777ADB"/>
    <w:rsid w:val="00777FE2"/>
    <w:rsid w:val="0078155E"/>
    <w:rsid w:val="007830BD"/>
    <w:rsid w:val="0078360E"/>
    <w:rsid w:val="00784A68"/>
    <w:rsid w:val="0078768A"/>
    <w:rsid w:val="00787A89"/>
    <w:rsid w:val="00790AB0"/>
    <w:rsid w:val="00791D98"/>
    <w:rsid w:val="00792005"/>
    <w:rsid w:val="00792169"/>
    <w:rsid w:val="007924AC"/>
    <w:rsid w:val="00792F3F"/>
    <w:rsid w:val="007949A1"/>
    <w:rsid w:val="007969F1"/>
    <w:rsid w:val="007A064E"/>
    <w:rsid w:val="007A1025"/>
    <w:rsid w:val="007A1C90"/>
    <w:rsid w:val="007A498B"/>
    <w:rsid w:val="007A660B"/>
    <w:rsid w:val="007B03F1"/>
    <w:rsid w:val="007B407F"/>
    <w:rsid w:val="007B5230"/>
    <w:rsid w:val="007C4568"/>
    <w:rsid w:val="007C7303"/>
    <w:rsid w:val="007D18D0"/>
    <w:rsid w:val="007D2620"/>
    <w:rsid w:val="007D28B7"/>
    <w:rsid w:val="007D2938"/>
    <w:rsid w:val="007D3AF4"/>
    <w:rsid w:val="007D3E87"/>
    <w:rsid w:val="007D4184"/>
    <w:rsid w:val="007D55F6"/>
    <w:rsid w:val="007D7901"/>
    <w:rsid w:val="007E1F00"/>
    <w:rsid w:val="007E38EC"/>
    <w:rsid w:val="007E4485"/>
    <w:rsid w:val="007E5F73"/>
    <w:rsid w:val="007E6298"/>
    <w:rsid w:val="007E73AE"/>
    <w:rsid w:val="007F1882"/>
    <w:rsid w:val="007F1DD9"/>
    <w:rsid w:val="007F1E45"/>
    <w:rsid w:val="007F355D"/>
    <w:rsid w:val="007F3EDB"/>
    <w:rsid w:val="007F61A4"/>
    <w:rsid w:val="007F66A0"/>
    <w:rsid w:val="007F6C5A"/>
    <w:rsid w:val="007F7543"/>
    <w:rsid w:val="007F7A9D"/>
    <w:rsid w:val="007F7AAB"/>
    <w:rsid w:val="00800070"/>
    <w:rsid w:val="00800410"/>
    <w:rsid w:val="00800EBB"/>
    <w:rsid w:val="00801BA9"/>
    <w:rsid w:val="00802110"/>
    <w:rsid w:val="0080470E"/>
    <w:rsid w:val="0080519A"/>
    <w:rsid w:val="0080640B"/>
    <w:rsid w:val="00806A3A"/>
    <w:rsid w:val="00807B26"/>
    <w:rsid w:val="00807DFD"/>
    <w:rsid w:val="00810169"/>
    <w:rsid w:val="008113F9"/>
    <w:rsid w:val="00811A69"/>
    <w:rsid w:val="00812167"/>
    <w:rsid w:val="0081324F"/>
    <w:rsid w:val="00815B66"/>
    <w:rsid w:val="00815C70"/>
    <w:rsid w:val="0081608A"/>
    <w:rsid w:val="00816CC9"/>
    <w:rsid w:val="00817340"/>
    <w:rsid w:val="00821DE7"/>
    <w:rsid w:val="00823318"/>
    <w:rsid w:val="008235D5"/>
    <w:rsid w:val="00825BB7"/>
    <w:rsid w:val="008261B5"/>
    <w:rsid w:val="00827B92"/>
    <w:rsid w:val="00830DF2"/>
    <w:rsid w:val="008324DD"/>
    <w:rsid w:val="008329DF"/>
    <w:rsid w:val="0083437F"/>
    <w:rsid w:val="0084039F"/>
    <w:rsid w:val="00843C3A"/>
    <w:rsid w:val="00843FAC"/>
    <w:rsid w:val="00844770"/>
    <w:rsid w:val="00845813"/>
    <w:rsid w:val="00846686"/>
    <w:rsid w:val="00846B87"/>
    <w:rsid w:val="00850B28"/>
    <w:rsid w:val="0085141D"/>
    <w:rsid w:val="0085186F"/>
    <w:rsid w:val="00852703"/>
    <w:rsid w:val="00853AD2"/>
    <w:rsid w:val="00855742"/>
    <w:rsid w:val="008618AF"/>
    <w:rsid w:val="008631E7"/>
    <w:rsid w:val="00865453"/>
    <w:rsid w:val="008661C8"/>
    <w:rsid w:val="008669A9"/>
    <w:rsid w:val="00870E62"/>
    <w:rsid w:val="0087103D"/>
    <w:rsid w:val="00872A60"/>
    <w:rsid w:val="00873EDB"/>
    <w:rsid w:val="00875B8D"/>
    <w:rsid w:val="00876212"/>
    <w:rsid w:val="00880548"/>
    <w:rsid w:val="008806F4"/>
    <w:rsid w:val="00886681"/>
    <w:rsid w:val="00887563"/>
    <w:rsid w:val="008878E1"/>
    <w:rsid w:val="00891189"/>
    <w:rsid w:val="0089180C"/>
    <w:rsid w:val="00892E10"/>
    <w:rsid w:val="008942B6"/>
    <w:rsid w:val="00894764"/>
    <w:rsid w:val="0089682C"/>
    <w:rsid w:val="00896AAE"/>
    <w:rsid w:val="00896B8A"/>
    <w:rsid w:val="008A0C58"/>
    <w:rsid w:val="008A2662"/>
    <w:rsid w:val="008A36DB"/>
    <w:rsid w:val="008A611E"/>
    <w:rsid w:val="008A7299"/>
    <w:rsid w:val="008A7655"/>
    <w:rsid w:val="008B0C79"/>
    <w:rsid w:val="008B20F3"/>
    <w:rsid w:val="008B2614"/>
    <w:rsid w:val="008B3B75"/>
    <w:rsid w:val="008B6440"/>
    <w:rsid w:val="008B69A1"/>
    <w:rsid w:val="008B6D80"/>
    <w:rsid w:val="008B6F57"/>
    <w:rsid w:val="008B79CA"/>
    <w:rsid w:val="008B7AD6"/>
    <w:rsid w:val="008C366E"/>
    <w:rsid w:val="008C4D23"/>
    <w:rsid w:val="008C65AE"/>
    <w:rsid w:val="008C6FD3"/>
    <w:rsid w:val="008C78C9"/>
    <w:rsid w:val="008D10B7"/>
    <w:rsid w:val="008D17D9"/>
    <w:rsid w:val="008D30CF"/>
    <w:rsid w:val="008D5209"/>
    <w:rsid w:val="008D59B6"/>
    <w:rsid w:val="008D69AD"/>
    <w:rsid w:val="008D6F56"/>
    <w:rsid w:val="008D7824"/>
    <w:rsid w:val="008D7CFD"/>
    <w:rsid w:val="008E1619"/>
    <w:rsid w:val="008E1BA8"/>
    <w:rsid w:val="008E29BD"/>
    <w:rsid w:val="008E30A9"/>
    <w:rsid w:val="008E38B3"/>
    <w:rsid w:val="008E53E5"/>
    <w:rsid w:val="008F0B5A"/>
    <w:rsid w:val="008F179D"/>
    <w:rsid w:val="008F280F"/>
    <w:rsid w:val="008F3B54"/>
    <w:rsid w:val="008F3BF4"/>
    <w:rsid w:val="008F42E7"/>
    <w:rsid w:val="008F4561"/>
    <w:rsid w:val="008F4BEE"/>
    <w:rsid w:val="0090156F"/>
    <w:rsid w:val="00903DEB"/>
    <w:rsid w:val="00904123"/>
    <w:rsid w:val="00904521"/>
    <w:rsid w:val="0090496A"/>
    <w:rsid w:val="00904D33"/>
    <w:rsid w:val="00905180"/>
    <w:rsid w:val="00905E97"/>
    <w:rsid w:val="00905EB9"/>
    <w:rsid w:val="00905FD8"/>
    <w:rsid w:val="00906486"/>
    <w:rsid w:val="00907A48"/>
    <w:rsid w:val="00911B02"/>
    <w:rsid w:val="009121CF"/>
    <w:rsid w:val="0091443B"/>
    <w:rsid w:val="00916C08"/>
    <w:rsid w:val="00920320"/>
    <w:rsid w:val="00920715"/>
    <w:rsid w:val="00921216"/>
    <w:rsid w:val="00921BF2"/>
    <w:rsid w:val="00921F6A"/>
    <w:rsid w:val="009270EA"/>
    <w:rsid w:val="00930088"/>
    <w:rsid w:val="00930F58"/>
    <w:rsid w:val="0093372F"/>
    <w:rsid w:val="009338B2"/>
    <w:rsid w:val="00934545"/>
    <w:rsid w:val="00934AB1"/>
    <w:rsid w:val="00934E6E"/>
    <w:rsid w:val="009372F8"/>
    <w:rsid w:val="00937768"/>
    <w:rsid w:val="00940319"/>
    <w:rsid w:val="009404DE"/>
    <w:rsid w:val="00941979"/>
    <w:rsid w:val="00945348"/>
    <w:rsid w:val="0094788A"/>
    <w:rsid w:val="0094799D"/>
    <w:rsid w:val="009514B5"/>
    <w:rsid w:val="00952379"/>
    <w:rsid w:val="009531E5"/>
    <w:rsid w:val="0095332E"/>
    <w:rsid w:val="0095513D"/>
    <w:rsid w:val="009617CE"/>
    <w:rsid w:val="00962D23"/>
    <w:rsid w:val="00964D6F"/>
    <w:rsid w:val="00965419"/>
    <w:rsid w:val="00965655"/>
    <w:rsid w:val="00967460"/>
    <w:rsid w:val="009702DD"/>
    <w:rsid w:val="0097172D"/>
    <w:rsid w:val="00971E95"/>
    <w:rsid w:val="00973465"/>
    <w:rsid w:val="00973EE6"/>
    <w:rsid w:val="00974ACB"/>
    <w:rsid w:val="0097532F"/>
    <w:rsid w:val="00977D02"/>
    <w:rsid w:val="009807FE"/>
    <w:rsid w:val="00980A83"/>
    <w:rsid w:val="00981B63"/>
    <w:rsid w:val="0098320E"/>
    <w:rsid w:val="00984473"/>
    <w:rsid w:val="00987BE9"/>
    <w:rsid w:val="00990111"/>
    <w:rsid w:val="009928C6"/>
    <w:rsid w:val="00993406"/>
    <w:rsid w:val="009938B7"/>
    <w:rsid w:val="00994951"/>
    <w:rsid w:val="009970E5"/>
    <w:rsid w:val="0099728C"/>
    <w:rsid w:val="009A0A5B"/>
    <w:rsid w:val="009A2CE2"/>
    <w:rsid w:val="009A2D0A"/>
    <w:rsid w:val="009A306C"/>
    <w:rsid w:val="009A4DBC"/>
    <w:rsid w:val="009A606C"/>
    <w:rsid w:val="009B20A7"/>
    <w:rsid w:val="009B2157"/>
    <w:rsid w:val="009B2DA5"/>
    <w:rsid w:val="009B2DC1"/>
    <w:rsid w:val="009B4799"/>
    <w:rsid w:val="009B527F"/>
    <w:rsid w:val="009B5601"/>
    <w:rsid w:val="009B5945"/>
    <w:rsid w:val="009B6C53"/>
    <w:rsid w:val="009C02DA"/>
    <w:rsid w:val="009C21B3"/>
    <w:rsid w:val="009C2BFD"/>
    <w:rsid w:val="009C3C85"/>
    <w:rsid w:val="009C46BC"/>
    <w:rsid w:val="009C50F3"/>
    <w:rsid w:val="009C6A07"/>
    <w:rsid w:val="009C7132"/>
    <w:rsid w:val="009D045E"/>
    <w:rsid w:val="009D1997"/>
    <w:rsid w:val="009D19CA"/>
    <w:rsid w:val="009D3AF0"/>
    <w:rsid w:val="009D4604"/>
    <w:rsid w:val="009E0765"/>
    <w:rsid w:val="009E1682"/>
    <w:rsid w:val="009E17EE"/>
    <w:rsid w:val="009E184C"/>
    <w:rsid w:val="009E195B"/>
    <w:rsid w:val="009E1BE0"/>
    <w:rsid w:val="009E31E7"/>
    <w:rsid w:val="009E596D"/>
    <w:rsid w:val="009E5EF4"/>
    <w:rsid w:val="009E7081"/>
    <w:rsid w:val="009E7F88"/>
    <w:rsid w:val="009F0859"/>
    <w:rsid w:val="009F118B"/>
    <w:rsid w:val="009F1709"/>
    <w:rsid w:val="009F1E6A"/>
    <w:rsid w:val="009F1EE6"/>
    <w:rsid w:val="00A01002"/>
    <w:rsid w:val="00A03EA0"/>
    <w:rsid w:val="00A04CF0"/>
    <w:rsid w:val="00A04E97"/>
    <w:rsid w:val="00A0506B"/>
    <w:rsid w:val="00A06E58"/>
    <w:rsid w:val="00A07648"/>
    <w:rsid w:val="00A10624"/>
    <w:rsid w:val="00A118C4"/>
    <w:rsid w:val="00A12A69"/>
    <w:rsid w:val="00A136E8"/>
    <w:rsid w:val="00A13C84"/>
    <w:rsid w:val="00A14CA8"/>
    <w:rsid w:val="00A14D60"/>
    <w:rsid w:val="00A1643C"/>
    <w:rsid w:val="00A20483"/>
    <w:rsid w:val="00A20B53"/>
    <w:rsid w:val="00A20F03"/>
    <w:rsid w:val="00A215E2"/>
    <w:rsid w:val="00A2555F"/>
    <w:rsid w:val="00A25712"/>
    <w:rsid w:val="00A264E6"/>
    <w:rsid w:val="00A273AE"/>
    <w:rsid w:val="00A34A15"/>
    <w:rsid w:val="00A35A52"/>
    <w:rsid w:val="00A43004"/>
    <w:rsid w:val="00A4349C"/>
    <w:rsid w:val="00A43867"/>
    <w:rsid w:val="00A439E2"/>
    <w:rsid w:val="00A442A2"/>
    <w:rsid w:val="00A44C5A"/>
    <w:rsid w:val="00A45761"/>
    <w:rsid w:val="00A47DD6"/>
    <w:rsid w:val="00A50210"/>
    <w:rsid w:val="00A524B6"/>
    <w:rsid w:val="00A52A94"/>
    <w:rsid w:val="00A54766"/>
    <w:rsid w:val="00A55068"/>
    <w:rsid w:val="00A570D2"/>
    <w:rsid w:val="00A576AF"/>
    <w:rsid w:val="00A605EA"/>
    <w:rsid w:val="00A6299B"/>
    <w:rsid w:val="00A62AEB"/>
    <w:rsid w:val="00A6608D"/>
    <w:rsid w:val="00A7032F"/>
    <w:rsid w:val="00A703D1"/>
    <w:rsid w:val="00A70959"/>
    <w:rsid w:val="00A7136D"/>
    <w:rsid w:val="00A72D51"/>
    <w:rsid w:val="00A73953"/>
    <w:rsid w:val="00A74C56"/>
    <w:rsid w:val="00A76C6B"/>
    <w:rsid w:val="00A773F7"/>
    <w:rsid w:val="00A77732"/>
    <w:rsid w:val="00A77E1C"/>
    <w:rsid w:val="00A8070A"/>
    <w:rsid w:val="00A80808"/>
    <w:rsid w:val="00A81009"/>
    <w:rsid w:val="00A8350B"/>
    <w:rsid w:val="00A83948"/>
    <w:rsid w:val="00A8563E"/>
    <w:rsid w:val="00A85C8A"/>
    <w:rsid w:val="00A86ED5"/>
    <w:rsid w:val="00A87B30"/>
    <w:rsid w:val="00A90AB7"/>
    <w:rsid w:val="00A93032"/>
    <w:rsid w:val="00A936D9"/>
    <w:rsid w:val="00A93761"/>
    <w:rsid w:val="00A93877"/>
    <w:rsid w:val="00A938D9"/>
    <w:rsid w:val="00A93AE2"/>
    <w:rsid w:val="00A93AED"/>
    <w:rsid w:val="00A97038"/>
    <w:rsid w:val="00A97221"/>
    <w:rsid w:val="00AA0C4D"/>
    <w:rsid w:val="00AA0E17"/>
    <w:rsid w:val="00AA2577"/>
    <w:rsid w:val="00AA25C7"/>
    <w:rsid w:val="00AA287D"/>
    <w:rsid w:val="00AA33D2"/>
    <w:rsid w:val="00AA3A27"/>
    <w:rsid w:val="00AA4131"/>
    <w:rsid w:val="00AA5485"/>
    <w:rsid w:val="00AA54D4"/>
    <w:rsid w:val="00AA6116"/>
    <w:rsid w:val="00AB16A8"/>
    <w:rsid w:val="00AB2066"/>
    <w:rsid w:val="00AB33B2"/>
    <w:rsid w:val="00AB43CA"/>
    <w:rsid w:val="00AB5D24"/>
    <w:rsid w:val="00AB619E"/>
    <w:rsid w:val="00AB6BBB"/>
    <w:rsid w:val="00AB7108"/>
    <w:rsid w:val="00AC05C6"/>
    <w:rsid w:val="00AC068D"/>
    <w:rsid w:val="00AC2842"/>
    <w:rsid w:val="00AC3046"/>
    <w:rsid w:val="00AC3294"/>
    <w:rsid w:val="00AC3ABE"/>
    <w:rsid w:val="00AC426B"/>
    <w:rsid w:val="00AC48B5"/>
    <w:rsid w:val="00AC7AE5"/>
    <w:rsid w:val="00AD0484"/>
    <w:rsid w:val="00AD2EB7"/>
    <w:rsid w:val="00AD4CD6"/>
    <w:rsid w:val="00AD57FC"/>
    <w:rsid w:val="00AD694C"/>
    <w:rsid w:val="00AD6DC5"/>
    <w:rsid w:val="00AD7816"/>
    <w:rsid w:val="00AE0EE0"/>
    <w:rsid w:val="00AE204F"/>
    <w:rsid w:val="00AE34B1"/>
    <w:rsid w:val="00AE74FE"/>
    <w:rsid w:val="00AE7ABC"/>
    <w:rsid w:val="00AF00D3"/>
    <w:rsid w:val="00AF046E"/>
    <w:rsid w:val="00AF0A12"/>
    <w:rsid w:val="00AF16DF"/>
    <w:rsid w:val="00AF2CED"/>
    <w:rsid w:val="00AF3868"/>
    <w:rsid w:val="00AF5A65"/>
    <w:rsid w:val="00AF5CCB"/>
    <w:rsid w:val="00AF6A3B"/>
    <w:rsid w:val="00AF7378"/>
    <w:rsid w:val="00B0125A"/>
    <w:rsid w:val="00B012BF"/>
    <w:rsid w:val="00B0231A"/>
    <w:rsid w:val="00B02835"/>
    <w:rsid w:val="00B02B84"/>
    <w:rsid w:val="00B056DF"/>
    <w:rsid w:val="00B05F61"/>
    <w:rsid w:val="00B0626D"/>
    <w:rsid w:val="00B0673B"/>
    <w:rsid w:val="00B06BD4"/>
    <w:rsid w:val="00B1204E"/>
    <w:rsid w:val="00B12EAA"/>
    <w:rsid w:val="00B15AE2"/>
    <w:rsid w:val="00B17BD0"/>
    <w:rsid w:val="00B17C45"/>
    <w:rsid w:val="00B20640"/>
    <w:rsid w:val="00B20D79"/>
    <w:rsid w:val="00B21398"/>
    <w:rsid w:val="00B2329B"/>
    <w:rsid w:val="00B2372B"/>
    <w:rsid w:val="00B2594D"/>
    <w:rsid w:val="00B25975"/>
    <w:rsid w:val="00B262B7"/>
    <w:rsid w:val="00B2660C"/>
    <w:rsid w:val="00B279D4"/>
    <w:rsid w:val="00B30553"/>
    <w:rsid w:val="00B33499"/>
    <w:rsid w:val="00B34289"/>
    <w:rsid w:val="00B36FAA"/>
    <w:rsid w:val="00B37BA5"/>
    <w:rsid w:val="00B420F5"/>
    <w:rsid w:val="00B4221B"/>
    <w:rsid w:val="00B4404E"/>
    <w:rsid w:val="00B4628C"/>
    <w:rsid w:val="00B47881"/>
    <w:rsid w:val="00B5070B"/>
    <w:rsid w:val="00B51F28"/>
    <w:rsid w:val="00B5282F"/>
    <w:rsid w:val="00B534A1"/>
    <w:rsid w:val="00B54EB9"/>
    <w:rsid w:val="00B555E1"/>
    <w:rsid w:val="00B55622"/>
    <w:rsid w:val="00B6020F"/>
    <w:rsid w:val="00B60349"/>
    <w:rsid w:val="00B616F2"/>
    <w:rsid w:val="00B65D43"/>
    <w:rsid w:val="00B6618E"/>
    <w:rsid w:val="00B66223"/>
    <w:rsid w:val="00B6634E"/>
    <w:rsid w:val="00B665E4"/>
    <w:rsid w:val="00B66DF9"/>
    <w:rsid w:val="00B67E37"/>
    <w:rsid w:val="00B71B7C"/>
    <w:rsid w:val="00B733C7"/>
    <w:rsid w:val="00B747D1"/>
    <w:rsid w:val="00B772DB"/>
    <w:rsid w:val="00B80664"/>
    <w:rsid w:val="00B80F75"/>
    <w:rsid w:val="00B817BE"/>
    <w:rsid w:val="00B83DB5"/>
    <w:rsid w:val="00B865E1"/>
    <w:rsid w:val="00B91775"/>
    <w:rsid w:val="00B9232E"/>
    <w:rsid w:val="00B92417"/>
    <w:rsid w:val="00B9581D"/>
    <w:rsid w:val="00B959E1"/>
    <w:rsid w:val="00B9618D"/>
    <w:rsid w:val="00BA0768"/>
    <w:rsid w:val="00BA611C"/>
    <w:rsid w:val="00BB08E2"/>
    <w:rsid w:val="00BB28A3"/>
    <w:rsid w:val="00BB2F2C"/>
    <w:rsid w:val="00BB5289"/>
    <w:rsid w:val="00BB6B6E"/>
    <w:rsid w:val="00BB6EDE"/>
    <w:rsid w:val="00BB766D"/>
    <w:rsid w:val="00BC1EAD"/>
    <w:rsid w:val="00BC222B"/>
    <w:rsid w:val="00BC26C0"/>
    <w:rsid w:val="00BC28C5"/>
    <w:rsid w:val="00BC299B"/>
    <w:rsid w:val="00BC2FA9"/>
    <w:rsid w:val="00BC49FC"/>
    <w:rsid w:val="00BC4A4C"/>
    <w:rsid w:val="00BC5C13"/>
    <w:rsid w:val="00BC64EA"/>
    <w:rsid w:val="00BC6D25"/>
    <w:rsid w:val="00BD30A7"/>
    <w:rsid w:val="00BD3E7E"/>
    <w:rsid w:val="00BD44AC"/>
    <w:rsid w:val="00BD511C"/>
    <w:rsid w:val="00BD63F8"/>
    <w:rsid w:val="00BD6F56"/>
    <w:rsid w:val="00BD771F"/>
    <w:rsid w:val="00BE3062"/>
    <w:rsid w:val="00BE5DA2"/>
    <w:rsid w:val="00BE62FE"/>
    <w:rsid w:val="00BE6F13"/>
    <w:rsid w:val="00BF0007"/>
    <w:rsid w:val="00BF0D48"/>
    <w:rsid w:val="00BF2A4F"/>
    <w:rsid w:val="00BF31F5"/>
    <w:rsid w:val="00BF3795"/>
    <w:rsid w:val="00BF40C4"/>
    <w:rsid w:val="00BF6C2B"/>
    <w:rsid w:val="00BF75F3"/>
    <w:rsid w:val="00C0131F"/>
    <w:rsid w:val="00C01324"/>
    <w:rsid w:val="00C01F34"/>
    <w:rsid w:val="00C05552"/>
    <w:rsid w:val="00C06927"/>
    <w:rsid w:val="00C06A59"/>
    <w:rsid w:val="00C06D24"/>
    <w:rsid w:val="00C06F29"/>
    <w:rsid w:val="00C0792D"/>
    <w:rsid w:val="00C07E6F"/>
    <w:rsid w:val="00C101B6"/>
    <w:rsid w:val="00C10C2C"/>
    <w:rsid w:val="00C11B07"/>
    <w:rsid w:val="00C11F4A"/>
    <w:rsid w:val="00C14005"/>
    <w:rsid w:val="00C141C6"/>
    <w:rsid w:val="00C14242"/>
    <w:rsid w:val="00C14AD5"/>
    <w:rsid w:val="00C156E9"/>
    <w:rsid w:val="00C15E66"/>
    <w:rsid w:val="00C16AC6"/>
    <w:rsid w:val="00C206E7"/>
    <w:rsid w:val="00C20F58"/>
    <w:rsid w:val="00C2111B"/>
    <w:rsid w:val="00C21E4D"/>
    <w:rsid w:val="00C227DF"/>
    <w:rsid w:val="00C22E2D"/>
    <w:rsid w:val="00C242A8"/>
    <w:rsid w:val="00C31315"/>
    <w:rsid w:val="00C3171D"/>
    <w:rsid w:val="00C31C41"/>
    <w:rsid w:val="00C3428A"/>
    <w:rsid w:val="00C35186"/>
    <w:rsid w:val="00C35332"/>
    <w:rsid w:val="00C37F49"/>
    <w:rsid w:val="00C43C31"/>
    <w:rsid w:val="00C44D2D"/>
    <w:rsid w:val="00C475B8"/>
    <w:rsid w:val="00C522B4"/>
    <w:rsid w:val="00C533FB"/>
    <w:rsid w:val="00C535AB"/>
    <w:rsid w:val="00C53C03"/>
    <w:rsid w:val="00C53D6A"/>
    <w:rsid w:val="00C54535"/>
    <w:rsid w:val="00C55935"/>
    <w:rsid w:val="00C57B9C"/>
    <w:rsid w:val="00C61870"/>
    <w:rsid w:val="00C61E66"/>
    <w:rsid w:val="00C63139"/>
    <w:rsid w:val="00C64D09"/>
    <w:rsid w:val="00C66ACB"/>
    <w:rsid w:val="00C6763F"/>
    <w:rsid w:val="00C678F1"/>
    <w:rsid w:val="00C67FE5"/>
    <w:rsid w:val="00C71D5F"/>
    <w:rsid w:val="00C75AD6"/>
    <w:rsid w:val="00C762EE"/>
    <w:rsid w:val="00C76E56"/>
    <w:rsid w:val="00C77274"/>
    <w:rsid w:val="00C8462F"/>
    <w:rsid w:val="00C86359"/>
    <w:rsid w:val="00C86452"/>
    <w:rsid w:val="00C91BE2"/>
    <w:rsid w:val="00C931AA"/>
    <w:rsid w:val="00C945AC"/>
    <w:rsid w:val="00C949B7"/>
    <w:rsid w:val="00C94DA1"/>
    <w:rsid w:val="00C96746"/>
    <w:rsid w:val="00C96DF6"/>
    <w:rsid w:val="00C97647"/>
    <w:rsid w:val="00CA2C43"/>
    <w:rsid w:val="00CA6608"/>
    <w:rsid w:val="00CB063F"/>
    <w:rsid w:val="00CB1F2D"/>
    <w:rsid w:val="00CB290D"/>
    <w:rsid w:val="00CB2B66"/>
    <w:rsid w:val="00CB2E69"/>
    <w:rsid w:val="00CB3617"/>
    <w:rsid w:val="00CB3B52"/>
    <w:rsid w:val="00CB5D64"/>
    <w:rsid w:val="00CB6931"/>
    <w:rsid w:val="00CC0B9E"/>
    <w:rsid w:val="00CC2094"/>
    <w:rsid w:val="00CC5C1A"/>
    <w:rsid w:val="00CC69BE"/>
    <w:rsid w:val="00CC77CA"/>
    <w:rsid w:val="00CD208F"/>
    <w:rsid w:val="00CD372C"/>
    <w:rsid w:val="00CD4267"/>
    <w:rsid w:val="00CD51A5"/>
    <w:rsid w:val="00CD54D0"/>
    <w:rsid w:val="00CD65D8"/>
    <w:rsid w:val="00CD76BE"/>
    <w:rsid w:val="00CE022E"/>
    <w:rsid w:val="00CE7BDB"/>
    <w:rsid w:val="00CE7EA6"/>
    <w:rsid w:val="00CF0EBD"/>
    <w:rsid w:val="00CF16BC"/>
    <w:rsid w:val="00CF3598"/>
    <w:rsid w:val="00CF3F59"/>
    <w:rsid w:val="00CF4ABA"/>
    <w:rsid w:val="00CF512D"/>
    <w:rsid w:val="00CF7DF6"/>
    <w:rsid w:val="00CF7EBF"/>
    <w:rsid w:val="00D005C6"/>
    <w:rsid w:val="00D00D93"/>
    <w:rsid w:val="00D01437"/>
    <w:rsid w:val="00D02568"/>
    <w:rsid w:val="00D03231"/>
    <w:rsid w:val="00D0380C"/>
    <w:rsid w:val="00D03E2F"/>
    <w:rsid w:val="00D13595"/>
    <w:rsid w:val="00D14CD8"/>
    <w:rsid w:val="00D165C3"/>
    <w:rsid w:val="00D16BED"/>
    <w:rsid w:val="00D20091"/>
    <w:rsid w:val="00D21015"/>
    <w:rsid w:val="00D23814"/>
    <w:rsid w:val="00D23A17"/>
    <w:rsid w:val="00D2600C"/>
    <w:rsid w:val="00D26139"/>
    <w:rsid w:val="00D26EA7"/>
    <w:rsid w:val="00D2759A"/>
    <w:rsid w:val="00D279AA"/>
    <w:rsid w:val="00D3054D"/>
    <w:rsid w:val="00D31609"/>
    <w:rsid w:val="00D341BD"/>
    <w:rsid w:val="00D351B5"/>
    <w:rsid w:val="00D3670D"/>
    <w:rsid w:val="00D36A56"/>
    <w:rsid w:val="00D43736"/>
    <w:rsid w:val="00D44D1C"/>
    <w:rsid w:val="00D460B7"/>
    <w:rsid w:val="00D46288"/>
    <w:rsid w:val="00D512BA"/>
    <w:rsid w:val="00D521F5"/>
    <w:rsid w:val="00D55EFF"/>
    <w:rsid w:val="00D5697A"/>
    <w:rsid w:val="00D5766C"/>
    <w:rsid w:val="00D57ECE"/>
    <w:rsid w:val="00D6129C"/>
    <w:rsid w:val="00D6182D"/>
    <w:rsid w:val="00D634C9"/>
    <w:rsid w:val="00D67293"/>
    <w:rsid w:val="00D70444"/>
    <w:rsid w:val="00D70B1F"/>
    <w:rsid w:val="00D723FF"/>
    <w:rsid w:val="00D74074"/>
    <w:rsid w:val="00D7546C"/>
    <w:rsid w:val="00D76142"/>
    <w:rsid w:val="00D7692C"/>
    <w:rsid w:val="00D76B25"/>
    <w:rsid w:val="00D80513"/>
    <w:rsid w:val="00D80BC5"/>
    <w:rsid w:val="00D816A2"/>
    <w:rsid w:val="00D8380A"/>
    <w:rsid w:val="00D83B44"/>
    <w:rsid w:val="00D841ED"/>
    <w:rsid w:val="00D87072"/>
    <w:rsid w:val="00D87E97"/>
    <w:rsid w:val="00D87F7E"/>
    <w:rsid w:val="00D92C89"/>
    <w:rsid w:val="00D949E1"/>
    <w:rsid w:val="00D979F9"/>
    <w:rsid w:val="00D97D40"/>
    <w:rsid w:val="00DA17DA"/>
    <w:rsid w:val="00DA1D68"/>
    <w:rsid w:val="00DA3672"/>
    <w:rsid w:val="00DA3C89"/>
    <w:rsid w:val="00DA3CCB"/>
    <w:rsid w:val="00DA48D7"/>
    <w:rsid w:val="00DA4C1C"/>
    <w:rsid w:val="00DA63F7"/>
    <w:rsid w:val="00DB1338"/>
    <w:rsid w:val="00DB564A"/>
    <w:rsid w:val="00DB6CA2"/>
    <w:rsid w:val="00DB7801"/>
    <w:rsid w:val="00DC06D1"/>
    <w:rsid w:val="00DC1A3C"/>
    <w:rsid w:val="00DC240B"/>
    <w:rsid w:val="00DC2B4A"/>
    <w:rsid w:val="00DC47FE"/>
    <w:rsid w:val="00DC6642"/>
    <w:rsid w:val="00DC77BC"/>
    <w:rsid w:val="00DD089B"/>
    <w:rsid w:val="00DD0D8F"/>
    <w:rsid w:val="00DD1CE3"/>
    <w:rsid w:val="00DD1E41"/>
    <w:rsid w:val="00DD21D7"/>
    <w:rsid w:val="00DD3D83"/>
    <w:rsid w:val="00DD47EA"/>
    <w:rsid w:val="00DD54BE"/>
    <w:rsid w:val="00DD69A6"/>
    <w:rsid w:val="00DD7055"/>
    <w:rsid w:val="00DD777D"/>
    <w:rsid w:val="00DE1264"/>
    <w:rsid w:val="00DE2C20"/>
    <w:rsid w:val="00DE3A4D"/>
    <w:rsid w:val="00DE413A"/>
    <w:rsid w:val="00DE4144"/>
    <w:rsid w:val="00DE4BC5"/>
    <w:rsid w:val="00DF0191"/>
    <w:rsid w:val="00DF0B9C"/>
    <w:rsid w:val="00DF169D"/>
    <w:rsid w:val="00DF248A"/>
    <w:rsid w:val="00DF3451"/>
    <w:rsid w:val="00DF6635"/>
    <w:rsid w:val="00E00136"/>
    <w:rsid w:val="00E001F5"/>
    <w:rsid w:val="00E019BA"/>
    <w:rsid w:val="00E01BFC"/>
    <w:rsid w:val="00E04067"/>
    <w:rsid w:val="00E0474D"/>
    <w:rsid w:val="00E06CC7"/>
    <w:rsid w:val="00E06E8B"/>
    <w:rsid w:val="00E07469"/>
    <w:rsid w:val="00E10AB1"/>
    <w:rsid w:val="00E10EDB"/>
    <w:rsid w:val="00E1438D"/>
    <w:rsid w:val="00E14D03"/>
    <w:rsid w:val="00E14E05"/>
    <w:rsid w:val="00E14EEB"/>
    <w:rsid w:val="00E20E4D"/>
    <w:rsid w:val="00E21683"/>
    <w:rsid w:val="00E22C89"/>
    <w:rsid w:val="00E23DB0"/>
    <w:rsid w:val="00E25835"/>
    <w:rsid w:val="00E306CB"/>
    <w:rsid w:val="00E30B8A"/>
    <w:rsid w:val="00E30CA3"/>
    <w:rsid w:val="00E31914"/>
    <w:rsid w:val="00E3209A"/>
    <w:rsid w:val="00E3255D"/>
    <w:rsid w:val="00E351E9"/>
    <w:rsid w:val="00E35BE7"/>
    <w:rsid w:val="00E36D8B"/>
    <w:rsid w:val="00E371C2"/>
    <w:rsid w:val="00E3740D"/>
    <w:rsid w:val="00E41D23"/>
    <w:rsid w:val="00E44561"/>
    <w:rsid w:val="00E45A61"/>
    <w:rsid w:val="00E45D0F"/>
    <w:rsid w:val="00E47A43"/>
    <w:rsid w:val="00E515C7"/>
    <w:rsid w:val="00E51636"/>
    <w:rsid w:val="00E51828"/>
    <w:rsid w:val="00E51AD8"/>
    <w:rsid w:val="00E52608"/>
    <w:rsid w:val="00E54B79"/>
    <w:rsid w:val="00E5752E"/>
    <w:rsid w:val="00E57757"/>
    <w:rsid w:val="00E60923"/>
    <w:rsid w:val="00E60CC5"/>
    <w:rsid w:val="00E61677"/>
    <w:rsid w:val="00E6196B"/>
    <w:rsid w:val="00E61F95"/>
    <w:rsid w:val="00E6357E"/>
    <w:rsid w:val="00E6678A"/>
    <w:rsid w:val="00E703B6"/>
    <w:rsid w:val="00E70AAB"/>
    <w:rsid w:val="00E70E7A"/>
    <w:rsid w:val="00E712FE"/>
    <w:rsid w:val="00E71714"/>
    <w:rsid w:val="00E72C38"/>
    <w:rsid w:val="00E75E9F"/>
    <w:rsid w:val="00E77292"/>
    <w:rsid w:val="00E80797"/>
    <w:rsid w:val="00E809C4"/>
    <w:rsid w:val="00E827FC"/>
    <w:rsid w:val="00E83404"/>
    <w:rsid w:val="00E84099"/>
    <w:rsid w:val="00E87DC3"/>
    <w:rsid w:val="00E9044E"/>
    <w:rsid w:val="00E92C01"/>
    <w:rsid w:val="00E93E16"/>
    <w:rsid w:val="00E94083"/>
    <w:rsid w:val="00E951E5"/>
    <w:rsid w:val="00E9565A"/>
    <w:rsid w:val="00E958B1"/>
    <w:rsid w:val="00E95DCD"/>
    <w:rsid w:val="00E963E6"/>
    <w:rsid w:val="00E96937"/>
    <w:rsid w:val="00E96C21"/>
    <w:rsid w:val="00E96D50"/>
    <w:rsid w:val="00E96DFC"/>
    <w:rsid w:val="00E96FEE"/>
    <w:rsid w:val="00E97226"/>
    <w:rsid w:val="00EA160A"/>
    <w:rsid w:val="00EA3053"/>
    <w:rsid w:val="00EA395D"/>
    <w:rsid w:val="00EA472D"/>
    <w:rsid w:val="00EA504F"/>
    <w:rsid w:val="00EA6391"/>
    <w:rsid w:val="00EA692F"/>
    <w:rsid w:val="00EA74F7"/>
    <w:rsid w:val="00EB22CC"/>
    <w:rsid w:val="00EB234B"/>
    <w:rsid w:val="00EB27F5"/>
    <w:rsid w:val="00EB3181"/>
    <w:rsid w:val="00EB3BA2"/>
    <w:rsid w:val="00EC0329"/>
    <w:rsid w:val="00EC0B43"/>
    <w:rsid w:val="00EC0EE3"/>
    <w:rsid w:val="00EC1B6F"/>
    <w:rsid w:val="00EC28E9"/>
    <w:rsid w:val="00EC4744"/>
    <w:rsid w:val="00EC4D76"/>
    <w:rsid w:val="00EC5BAC"/>
    <w:rsid w:val="00EC634B"/>
    <w:rsid w:val="00EC6D9B"/>
    <w:rsid w:val="00EC75FE"/>
    <w:rsid w:val="00ED1671"/>
    <w:rsid w:val="00ED2002"/>
    <w:rsid w:val="00ED250A"/>
    <w:rsid w:val="00ED2865"/>
    <w:rsid w:val="00ED34BC"/>
    <w:rsid w:val="00ED47F0"/>
    <w:rsid w:val="00ED79EE"/>
    <w:rsid w:val="00ED7B1B"/>
    <w:rsid w:val="00ED7E0C"/>
    <w:rsid w:val="00EE0E78"/>
    <w:rsid w:val="00EE52D5"/>
    <w:rsid w:val="00EE543D"/>
    <w:rsid w:val="00EE6CED"/>
    <w:rsid w:val="00EE782D"/>
    <w:rsid w:val="00EE7AC8"/>
    <w:rsid w:val="00EE7FCF"/>
    <w:rsid w:val="00EF002C"/>
    <w:rsid w:val="00EF082E"/>
    <w:rsid w:val="00EF28D3"/>
    <w:rsid w:val="00EF3322"/>
    <w:rsid w:val="00EF3D23"/>
    <w:rsid w:val="00EF3F55"/>
    <w:rsid w:val="00EF4A54"/>
    <w:rsid w:val="00EF61A2"/>
    <w:rsid w:val="00F00014"/>
    <w:rsid w:val="00F01F6D"/>
    <w:rsid w:val="00F02098"/>
    <w:rsid w:val="00F02F8C"/>
    <w:rsid w:val="00F0448E"/>
    <w:rsid w:val="00F047A5"/>
    <w:rsid w:val="00F07FE3"/>
    <w:rsid w:val="00F105FD"/>
    <w:rsid w:val="00F10EAC"/>
    <w:rsid w:val="00F12450"/>
    <w:rsid w:val="00F145BE"/>
    <w:rsid w:val="00F16621"/>
    <w:rsid w:val="00F21CAA"/>
    <w:rsid w:val="00F2404F"/>
    <w:rsid w:val="00F26084"/>
    <w:rsid w:val="00F262FC"/>
    <w:rsid w:val="00F30878"/>
    <w:rsid w:val="00F32867"/>
    <w:rsid w:val="00F33D99"/>
    <w:rsid w:val="00F347FC"/>
    <w:rsid w:val="00F34E2C"/>
    <w:rsid w:val="00F372F6"/>
    <w:rsid w:val="00F37D3F"/>
    <w:rsid w:val="00F37E83"/>
    <w:rsid w:val="00F37F36"/>
    <w:rsid w:val="00F40336"/>
    <w:rsid w:val="00F4144D"/>
    <w:rsid w:val="00F43BEB"/>
    <w:rsid w:val="00F445CB"/>
    <w:rsid w:val="00F44609"/>
    <w:rsid w:val="00F45E90"/>
    <w:rsid w:val="00F479A6"/>
    <w:rsid w:val="00F50394"/>
    <w:rsid w:val="00F5348D"/>
    <w:rsid w:val="00F5409F"/>
    <w:rsid w:val="00F54CE3"/>
    <w:rsid w:val="00F55530"/>
    <w:rsid w:val="00F5662D"/>
    <w:rsid w:val="00F56838"/>
    <w:rsid w:val="00F56B53"/>
    <w:rsid w:val="00F57D7E"/>
    <w:rsid w:val="00F60532"/>
    <w:rsid w:val="00F608CF"/>
    <w:rsid w:val="00F61651"/>
    <w:rsid w:val="00F619CF"/>
    <w:rsid w:val="00F62BCD"/>
    <w:rsid w:val="00F63A9A"/>
    <w:rsid w:val="00F64F87"/>
    <w:rsid w:val="00F65D3C"/>
    <w:rsid w:val="00F671F8"/>
    <w:rsid w:val="00F702F8"/>
    <w:rsid w:val="00F714DD"/>
    <w:rsid w:val="00F71E6D"/>
    <w:rsid w:val="00F71FA9"/>
    <w:rsid w:val="00F73949"/>
    <w:rsid w:val="00F73FAE"/>
    <w:rsid w:val="00F746CE"/>
    <w:rsid w:val="00F7546C"/>
    <w:rsid w:val="00F763AE"/>
    <w:rsid w:val="00F76A1A"/>
    <w:rsid w:val="00F80FCE"/>
    <w:rsid w:val="00F82E9D"/>
    <w:rsid w:val="00F832F4"/>
    <w:rsid w:val="00F84EB2"/>
    <w:rsid w:val="00F85591"/>
    <w:rsid w:val="00F855AA"/>
    <w:rsid w:val="00F861FC"/>
    <w:rsid w:val="00F9070B"/>
    <w:rsid w:val="00F91958"/>
    <w:rsid w:val="00F934D9"/>
    <w:rsid w:val="00F95C45"/>
    <w:rsid w:val="00F961CC"/>
    <w:rsid w:val="00F9682E"/>
    <w:rsid w:val="00F97200"/>
    <w:rsid w:val="00FA2BF3"/>
    <w:rsid w:val="00FA469C"/>
    <w:rsid w:val="00FA6801"/>
    <w:rsid w:val="00FB0BC4"/>
    <w:rsid w:val="00FB28B8"/>
    <w:rsid w:val="00FB2B7B"/>
    <w:rsid w:val="00FB2F10"/>
    <w:rsid w:val="00FB3B44"/>
    <w:rsid w:val="00FB4C9B"/>
    <w:rsid w:val="00FB5D29"/>
    <w:rsid w:val="00FB7318"/>
    <w:rsid w:val="00FC00F0"/>
    <w:rsid w:val="00FC12C5"/>
    <w:rsid w:val="00FC328A"/>
    <w:rsid w:val="00FC3F26"/>
    <w:rsid w:val="00FC4E46"/>
    <w:rsid w:val="00FC5A69"/>
    <w:rsid w:val="00FC5C49"/>
    <w:rsid w:val="00FC727C"/>
    <w:rsid w:val="00FD07F2"/>
    <w:rsid w:val="00FD0BBD"/>
    <w:rsid w:val="00FD1F05"/>
    <w:rsid w:val="00FD2566"/>
    <w:rsid w:val="00FD3192"/>
    <w:rsid w:val="00FD3E6C"/>
    <w:rsid w:val="00FD4EB2"/>
    <w:rsid w:val="00FD5093"/>
    <w:rsid w:val="00FD6AE7"/>
    <w:rsid w:val="00FD7152"/>
    <w:rsid w:val="00FD7312"/>
    <w:rsid w:val="00FE1C16"/>
    <w:rsid w:val="00FE266E"/>
    <w:rsid w:val="00FE44F9"/>
    <w:rsid w:val="00FE6765"/>
    <w:rsid w:val="00FE77B1"/>
    <w:rsid w:val="00FE79B8"/>
    <w:rsid w:val="00FF172A"/>
    <w:rsid w:val="00FF2E57"/>
    <w:rsid w:val="00FF4883"/>
    <w:rsid w:val="00FF4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98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F7DF6"/>
    <w:pPr>
      <w:spacing w:after="120"/>
    </w:pPr>
    <w:rPr>
      <w:rFonts w:ascii="Arial" w:hAnsi="Arial"/>
      <w:szCs w:val="24"/>
    </w:rPr>
  </w:style>
  <w:style w:type="paragraph" w:styleId="1">
    <w:name w:val="heading 1"/>
    <w:aliases w:val="Style 82"/>
    <w:basedOn w:val="a0"/>
    <w:next w:val="a0"/>
    <w:qFormat/>
    <w:rsid w:val="00CF7DF6"/>
    <w:pPr>
      <w:keepNext/>
      <w:numPr>
        <w:numId w:val="4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aliases w:val="HD2,H2,Style 28"/>
    <w:basedOn w:val="a0"/>
    <w:next w:val="a0"/>
    <w:qFormat/>
    <w:rsid w:val="00CF7DF6"/>
    <w:pPr>
      <w:keepNext/>
      <w:numPr>
        <w:ilvl w:val="1"/>
        <w:numId w:val="4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aliases w:val="Style 84"/>
    <w:basedOn w:val="a0"/>
    <w:next w:val="a0"/>
    <w:uiPriority w:val="9"/>
    <w:qFormat/>
    <w:rsid w:val="00CF7DF6"/>
    <w:pPr>
      <w:keepNext/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aliases w:val="H4"/>
    <w:basedOn w:val="a0"/>
    <w:next w:val="a0"/>
    <w:qFormat/>
    <w:rsid w:val="00CF7DF6"/>
    <w:pPr>
      <w:keepNext/>
      <w:numPr>
        <w:ilvl w:val="3"/>
        <w:numId w:val="7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aliases w:val="H5"/>
    <w:basedOn w:val="a0"/>
    <w:next w:val="a0"/>
    <w:qFormat/>
    <w:rsid w:val="00CF7DF6"/>
    <w:pPr>
      <w:keepNext/>
      <w:numPr>
        <w:ilvl w:val="4"/>
        <w:numId w:val="7"/>
      </w:numPr>
      <w:outlineLvl w:val="4"/>
    </w:pPr>
    <w:rPr>
      <w:b/>
      <w:bCs/>
    </w:rPr>
  </w:style>
  <w:style w:type="paragraph" w:styleId="6">
    <w:name w:val="heading 6"/>
    <w:basedOn w:val="a0"/>
    <w:next w:val="a0"/>
    <w:qFormat/>
    <w:rsid w:val="00CF7DF6"/>
    <w:pPr>
      <w:numPr>
        <w:ilvl w:val="5"/>
        <w:numId w:val="7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0"/>
    <w:next w:val="a0"/>
    <w:qFormat/>
    <w:rsid w:val="00CF7DF6"/>
    <w:pPr>
      <w:numPr>
        <w:ilvl w:val="6"/>
        <w:numId w:val="7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0"/>
    <w:next w:val="a0"/>
    <w:qFormat/>
    <w:rsid w:val="00CF7DF6"/>
    <w:pPr>
      <w:numPr>
        <w:ilvl w:val="7"/>
        <w:numId w:val="7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0"/>
    <w:next w:val="a0"/>
    <w:qFormat/>
    <w:rsid w:val="00CF7DF6"/>
    <w:pPr>
      <w:numPr>
        <w:ilvl w:val="8"/>
        <w:numId w:val="7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0">
    <w:name w:val="toc 1"/>
    <w:basedOn w:val="a0"/>
    <w:next w:val="a0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0"/>
    <w:next w:val="a0"/>
    <w:autoRedefine/>
    <w:semiHidden/>
    <w:rsid w:val="00CF7DF6"/>
    <w:pPr>
      <w:ind w:left="240"/>
    </w:pPr>
  </w:style>
  <w:style w:type="paragraph" w:styleId="31">
    <w:name w:val="toc 3"/>
    <w:basedOn w:val="a0"/>
    <w:next w:val="a0"/>
    <w:autoRedefine/>
    <w:semiHidden/>
    <w:rsid w:val="00CF7DF6"/>
    <w:pPr>
      <w:ind w:left="480"/>
    </w:pPr>
  </w:style>
  <w:style w:type="paragraph" w:styleId="40">
    <w:name w:val="toc 4"/>
    <w:basedOn w:val="a0"/>
    <w:next w:val="a0"/>
    <w:autoRedefine/>
    <w:semiHidden/>
    <w:rsid w:val="00CF7DF6"/>
    <w:pPr>
      <w:ind w:left="720"/>
    </w:pPr>
  </w:style>
  <w:style w:type="paragraph" w:styleId="50">
    <w:name w:val="toc 5"/>
    <w:basedOn w:val="a0"/>
    <w:next w:val="a0"/>
    <w:autoRedefine/>
    <w:semiHidden/>
    <w:rsid w:val="00CF7DF6"/>
    <w:pPr>
      <w:ind w:left="960"/>
    </w:pPr>
  </w:style>
  <w:style w:type="paragraph" w:styleId="60">
    <w:name w:val="toc 6"/>
    <w:basedOn w:val="a0"/>
    <w:next w:val="a0"/>
    <w:autoRedefine/>
    <w:semiHidden/>
    <w:rsid w:val="00CF7DF6"/>
    <w:pPr>
      <w:ind w:left="1200"/>
    </w:pPr>
  </w:style>
  <w:style w:type="paragraph" w:styleId="70">
    <w:name w:val="toc 7"/>
    <w:basedOn w:val="a0"/>
    <w:next w:val="a0"/>
    <w:autoRedefine/>
    <w:semiHidden/>
    <w:rsid w:val="00CF7DF6"/>
    <w:pPr>
      <w:ind w:left="1440"/>
    </w:pPr>
  </w:style>
  <w:style w:type="paragraph" w:styleId="80">
    <w:name w:val="toc 8"/>
    <w:basedOn w:val="a0"/>
    <w:next w:val="a0"/>
    <w:autoRedefine/>
    <w:semiHidden/>
    <w:rsid w:val="00CF7DF6"/>
    <w:pPr>
      <w:ind w:left="1680"/>
    </w:pPr>
  </w:style>
  <w:style w:type="paragraph" w:styleId="90">
    <w:name w:val="toc 9"/>
    <w:basedOn w:val="a0"/>
    <w:next w:val="a0"/>
    <w:autoRedefine/>
    <w:semiHidden/>
    <w:rsid w:val="00CF7DF6"/>
    <w:pPr>
      <w:ind w:left="1920"/>
    </w:pPr>
  </w:style>
  <w:style w:type="character" w:styleId="a4">
    <w:name w:val="Hyperlink"/>
    <w:rsid w:val="00CF7DF6"/>
    <w:rPr>
      <w:color w:val="0000FF"/>
      <w:u w:val="single"/>
    </w:rPr>
  </w:style>
  <w:style w:type="paragraph" w:styleId="a5">
    <w:name w:val="footnote text"/>
    <w:basedOn w:val="a0"/>
    <w:semiHidden/>
    <w:rsid w:val="00CF7DF6"/>
    <w:rPr>
      <w:szCs w:val="20"/>
    </w:rPr>
  </w:style>
  <w:style w:type="character" w:styleId="a6">
    <w:name w:val="footnote reference"/>
    <w:semiHidden/>
    <w:rsid w:val="00CF7DF6"/>
    <w:rPr>
      <w:vertAlign w:val="superscript"/>
    </w:rPr>
  </w:style>
  <w:style w:type="paragraph" w:styleId="a7">
    <w:name w:val="caption"/>
    <w:basedOn w:val="a0"/>
    <w:next w:val="a0"/>
    <w:qFormat/>
    <w:rsid w:val="00CF7DF6"/>
    <w:pPr>
      <w:spacing w:before="120"/>
    </w:pPr>
    <w:rPr>
      <w:b/>
      <w:bCs/>
      <w:szCs w:val="20"/>
    </w:rPr>
  </w:style>
  <w:style w:type="paragraph" w:styleId="a8">
    <w:name w:val="header"/>
    <w:aliases w:val="h,Ò³Ã¼,Draft,Table header,Draft1,Draft2"/>
    <w:basedOn w:val="a0"/>
    <w:link w:val="Char"/>
    <w:rsid w:val="00CF7DF6"/>
    <w:pPr>
      <w:tabs>
        <w:tab w:val="center" w:pos="4320"/>
        <w:tab w:val="right" w:pos="8640"/>
      </w:tabs>
    </w:pPr>
  </w:style>
  <w:style w:type="paragraph" w:styleId="a9">
    <w:name w:val="footer"/>
    <w:basedOn w:val="a0"/>
    <w:link w:val="Char0"/>
    <w:uiPriority w:val="99"/>
    <w:rsid w:val="00CF7DF6"/>
    <w:pPr>
      <w:tabs>
        <w:tab w:val="center" w:pos="4320"/>
        <w:tab w:val="right" w:pos="8640"/>
      </w:tabs>
    </w:pPr>
  </w:style>
  <w:style w:type="character" w:styleId="aa">
    <w:name w:val="page number"/>
    <w:basedOn w:val="a1"/>
    <w:rsid w:val="00CF7DF6"/>
  </w:style>
  <w:style w:type="paragraph" w:styleId="ab">
    <w:name w:val="Date"/>
    <w:basedOn w:val="a0"/>
    <w:next w:val="a0"/>
    <w:rsid w:val="00CF7DF6"/>
  </w:style>
  <w:style w:type="character" w:styleId="ac">
    <w:name w:val="FollowedHyperlink"/>
    <w:rsid w:val="00CF7DF6"/>
    <w:rPr>
      <w:color w:val="800080"/>
      <w:u w:val="single"/>
    </w:rPr>
  </w:style>
  <w:style w:type="paragraph" w:styleId="ad">
    <w:name w:val="Title"/>
    <w:basedOn w:val="a0"/>
    <w:qFormat/>
    <w:rsid w:val="00CF7DF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0"/>
    <w:rsid w:val="00CF7DF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e">
    <w:name w:val="Body Text"/>
    <w:basedOn w:val="a0"/>
    <w:rsid w:val="00CF7DF6"/>
    <w:pPr>
      <w:spacing w:line="300" w:lineRule="auto"/>
      <w:ind w:firstLine="547"/>
    </w:pPr>
    <w:rPr>
      <w:sz w:val="24"/>
      <w:szCs w:val="20"/>
    </w:rPr>
  </w:style>
  <w:style w:type="paragraph" w:customStyle="1" w:styleId="af">
    <w:name w:val="缺省文本"/>
    <w:basedOn w:val="a0"/>
    <w:rsid w:val="00CF7DF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0">
    <w:name w:val="Normal (Web)"/>
    <w:basedOn w:val="a0"/>
    <w:uiPriority w:val="99"/>
    <w:rsid w:val="00CF7DF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0"/>
    <w:rsid w:val="00CF7DF6"/>
    <w:pPr>
      <w:spacing w:line="300" w:lineRule="auto"/>
    </w:pPr>
    <w:rPr>
      <w:color w:val="000000"/>
      <w:sz w:val="24"/>
    </w:rPr>
  </w:style>
  <w:style w:type="character" w:styleId="af1">
    <w:name w:val="annotation reference"/>
    <w:semiHidden/>
    <w:rsid w:val="00CF7DF6"/>
    <w:rPr>
      <w:sz w:val="21"/>
      <w:szCs w:val="21"/>
    </w:rPr>
  </w:style>
  <w:style w:type="paragraph" w:styleId="af2">
    <w:name w:val="annotation text"/>
    <w:basedOn w:val="a0"/>
    <w:semiHidden/>
    <w:rsid w:val="00CF7DF6"/>
  </w:style>
  <w:style w:type="paragraph" w:customStyle="1" w:styleId="Informal1">
    <w:name w:val="Informal1"/>
    <w:rsid w:val="00CF7DF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0"/>
    <w:rsid w:val="00CF7DF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0"/>
    <w:rsid w:val="00CF7DF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0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0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3">
    <w:name w:val="Balloon Text"/>
    <w:basedOn w:val="a0"/>
    <w:semiHidden/>
    <w:rsid w:val="00DD3D83"/>
    <w:rPr>
      <w:sz w:val="18"/>
      <w:szCs w:val="18"/>
    </w:rPr>
  </w:style>
  <w:style w:type="paragraph" w:customStyle="1" w:styleId="BodyText1">
    <w:name w:val="Body Text 1"/>
    <w:basedOn w:val="ae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4">
    <w:name w:val="Table Grid"/>
    <w:basedOn w:val="a2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TableText"/>
    <w:rsid w:val="004416C7"/>
    <w:pPr>
      <w:spacing w:before="120" w:after="120"/>
    </w:pPr>
    <w:rPr>
      <w:b/>
    </w:rPr>
  </w:style>
  <w:style w:type="paragraph" w:customStyle="1" w:styleId="TableText">
    <w:name w:val="Table Text"/>
    <w:basedOn w:val="a0"/>
    <w:rsid w:val="004416C7"/>
    <w:pPr>
      <w:keepLine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hAnsi="Times New Roman"/>
      <w:sz w:val="18"/>
      <w:szCs w:val="20"/>
      <w:lang w:eastAsia="en-US"/>
    </w:rPr>
  </w:style>
  <w:style w:type="paragraph" w:styleId="af5">
    <w:name w:val="Document Map"/>
    <w:basedOn w:val="a0"/>
    <w:link w:val="Char1"/>
    <w:rsid w:val="00667E8A"/>
    <w:rPr>
      <w:rFonts w:ascii="宋体"/>
      <w:sz w:val="18"/>
      <w:szCs w:val="18"/>
    </w:rPr>
  </w:style>
  <w:style w:type="character" w:customStyle="1" w:styleId="Char1">
    <w:name w:val="文档结构图 Char"/>
    <w:link w:val="af5"/>
    <w:rsid w:val="00667E8A"/>
    <w:rPr>
      <w:rFonts w:ascii="宋体" w:hAnsi="Arial"/>
      <w:sz w:val="18"/>
      <w:szCs w:val="18"/>
    </w:rPr>
  </w:style>
  <w:style w:type="paragraph" w:customStyle="1" w:styleId="a">
    <w:name w:val="编号正文（首行缩进两字）"/>
    <w:basedOn w:val="af6"/>
    <w:rsid w:val="00554315"/>
    <w:pPr>
      <w:widowControl w:val="0"/>
      <w:numPr>
        <w:numId w:val="3"/>
      </w:numPr>
      <w:tabs>
        <w:tab w:val="num" w:pos="1245"/>
      </w:tabs>
      <w:spacing w:after="0" w:line="360" w:lineRule="auto"/>
      <w:ind w:left="-2" w:firstLineChars="0" w:firstLine="0"/>
      <w:jc w:val="both"/>
    </w:pPr>
    <w:rPr>
      <w:rFonts w:ascii="仿宋_GB2312" w:eastAsia="仿宋_GB2312" w:hAnsi="Times New Roman"/>
      <w:kern w:val="2"/>
      <w:sz w:val="24"/>
      <w:szCs w:val="20"/>
    </w:rPr>
  </w:style>
  <w:style w:type="paragraph" w:styleId="af6">
    <w:name w:val="Normal Indent"/>
    <w:basedOn w:val="a0"/>
    <w:rsid w:val="00554315"/>
    <w:pPr>
      <w:ind w:firstLineChars="200" w:firstLine="420"/>
    </w:pPr>
  </w:style>
  <w:style w:type="paragraph" w:styleId="af7">
    <w:name w:val="List Paragraph"/>
    <w:basedOn w:val="a0"/>
    <w:uiPriority w:val="34"/>
    <w:qFormat/>
    <w:rsid w:val="004F5B95"/>
    <w:pPr>
      <w:ind w:firstLineChars="200" w:firstLine="420"/>
    </w:pPr>
  </w:style>
  <w:style w:type="paragraph" w:customStyle="1" w:styleId="Default">
    <w:name w:val="Default"/>
    <w:rsid w:val="00816CC9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Char">
    <w:name w:val="页眉 Char"/>
    <w:aliases w:val="h Char,Ò³Ã¼ Char,Draft Char,Table header Char,Draft1 Char,Draft2 Char"/>
    <w:basedOn w:val="a1"/>
    <w:link w:val="a8"/>
    <w:rsid w:val="005F1D28"/>
    <w:rPr>
      <w:rFonts w:ascii="Arial" w:hAnsi="Arial"/>
      <w:szCs w:val="24"/>
    </w:rPr>
  </w:style>
  <w:style w:type="character" w:customStyle="1" w:styleId="Char0">
    <w:name w:val="页脚 Char"/>
    <w:basedOn w:val="a1"/>
    <w:link w:val="a9"/>
    <w:uiPriority w:val="99"/>
    <w:rsid w:val="005F1D28"/>
    <w:rPr>
      <w:rFonts w:ascii="Arial" w:hAnsi="Arial"/>
      <w:szCs w:val="24"/>
    </w:rPr>
  </w:style>
  <w:style w:type="character" w:styleId="af8">
    <w:name w:val="Intense Emphasis"/>
    <w:basedOn w:val="a1"/>
    <w:uiPriority w:val="21"/>
    <w:qFormat/>
    <w:rsid w:val="00BD63F8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021110\Desktop\DPCA\BP\Document_Template\&#19994;&#21153;&#34013;&#22270;-&#20998;&#27169;&#22359;&#25551;&#3684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2661268-D5FA-4B74-A691-1EEB293C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业务蓝图-分模块描述.dot</Template>
  <TotalTime>0</TotalTime>
  <Pages>7</Pages>
  <Words>407</Words>
  <Characters>2325</Characters>
  <Application>Microsoft Office Word</Application>
  <DocSecurity>0</DocSecurity>
  <Lines>19</Lines>
  <Paragraphs>5</Paragraphs>
  <ScaleCrop>false</ScaleCrop>
  <Company>haier</Company>
  <LinksUpToDate>false</LinksUpToDate>
  <CharactersWithSpaces>2727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 blueprint</dc:title>
  <dc:creator>PSI-PMO</dc:creator>
  <cp:lastModifiedBy>haier</cp:lastModifiedBy>
  <cp:revision>2</cp:revision>
  <cp:lastPrinted>2013-02-20T03:28:00Z</cp:lastPrinted>
  <dcterms:created xsi:type="dcterms:W3CDTF">2013-12-05T07:11:00Z</dcterms:created>
  <dcterms:modified xsi:type="dcterms:W3CDTF">2013-12-05T07:11:00Z</dcterms:modified>
</cp:coreProperties>
</file>
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B4A" w:rsidRPr="00650757" w:rsidRDefault="00434B4A" w:rsidP="00853869">
      <w:pPr>
        <w:tabs>
          <w:tab w:val="center" w:pos="4958"/>
          <w:tab w:val="right" w:pos="9916"/>
        </w:tabs>
        <w:rPr>
          <w:rFonts w:ascii="微软雅黑" w:eastAsia="微软雅黑" w:hAnsi="微软雅黑"/>
          <w:b/>
          <w:bCs/>
          <w:sz w:val="50"/>
          <w:szCs w:val="50"/>
        </w:rPr>
      </w:pPr>
      <w:bookmarkStart w:id="0" w:name="_GoBack"/>
      <w:bookmarkEnd w:id="0"/>
    </w:p>
    <w:p w:rsidR="00853869" w:rsidRPr="002104A2" w:rsidRDefault="00853869" w:rsidP="00853869">
      <w:pPr>
        <w:pStyle w:val="ad"/>
        <w:jc w:val="left"/>
        <w:rPr>
          <w:rFonts w:ascii="微软雅黑" w:eastAsia="微软雅黑" w:hAnsi="微软雅黑"/>
        </w:rPr>
      </w:pPr>
      <w:r w:rsidRPr="002104A2">
        <w:rPr>
          <w:rFonts w:ascii="微软雅黑" w:eastAsia="微软雅黑" w:hAnsi="微软雅黑" w:hint="eastAsia"/>
        </w:rPr>
        <w:t>控制文档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90"/>
        <w:gridCol w:w="6570"/>
      </w:tblGrid>
      <w:tr w:rsidR="00853869" w:rsidRPr="00650757" w:rsidTr="00BB7300">
        <w:trPr>
          <w:trHeight w:val="29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当前版本更改次数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853869" w:rsidRPr="00650757" w:rsidTr="00BB7300">
        <w:trPr>
          <w:trHeight w:val="358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>: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853869" w:rsidRPr="00650757" w:rsidTr="00BB7300">
        <w:trPr>
          <w:trHeight w:val="34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最新更新作者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53869" w:rsidRPr="00650757" w:rsidTr="00BB7300">
        <w:trPr>
          <w:trHeight w:val="35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作者&amp;创建日期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Default="00E10BE4" w:rsidP="00BB730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测试负责人</w:t>
            </w:r>
            <w:r w:rsidR="002C3347"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：对测试场景的齐全性</w:t>
            </w:r>
            <w:r w:rsidR="00CD1AB9"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及测试人员分工无遗漏</w:t>
            </w:r>
            <w:r w:rsidR="002C3347"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负责</w:t>
            </w:r>
            <w:r w:rsidR="003F115A"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。</w:t>
            </w:r>
          </w:p>
          <w:p w:rsidR="002C3347" w:rsidRPr="00650757" w:rsidRDefault="002C3347" w:rsidP="00BB730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53869" w:rsidRPr="00650757" w:rsidTr="00BB7300">
        <w:trPr>
          <w:trHeight w:val="33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审核&amp;审核日期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Default="00E10BE4" w:rsidP="002C3347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双方</w:t>
            </w:r>
            <w:r w:rsidR="00853869" w:rsidRPr="00693FE8"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项目经理</w:t>
            </w:r>
            <w:r w:rsidR="002C3347"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：对测试的最终有效性负责。</w:t>
            </w:r>
          </w:p>
          <w:p w:rsidR="001A0716" w:rsidRPr="00693FE8" w:rsidRDefault="001A0716" w:rsidP="002C3347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53869" w:rsidRPr="00650757" w:rsidTr="00BB7300">
        <w:trPr>
          <w:trHeight w:val="17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会签及日期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93FE8" w:rsidRDefault="00853869" w:rsidP="00BB7300">
            <w:pPr>
              <w:pStyle w:val="Table1Input"/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关键用户（注明部门）</w:t>
            </w:r>
            <w:r w:rsidR="002C3347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：对自己测试结论负责，对分管业务测试用例覆盖全面性负责。</w:t>
            </w:r>
          </w:p>
        </w:tc>
      </w:tr>
      <w:tr w:rsidR="00853869" w:rsidRPr="00650757" w:rsidTr="00BB7300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93FE8" w:rsidRDefault="00853869" w:rsidP="00BB730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53869" w:rsidRPr="00650757" w:rsidTr="00BB7300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93FE8" w:rsidRDefault="00853869" w:rsidP="00BB730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53869" w:rsidRPr="00650757" w:rsidTr="00BB7300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93FE8" w:rsidRDefault="00853869" w:rsidP="00BB730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53869" w:rsidRPr="00650757" w:rsidTr="00BB7300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93FE8" w:rsidRDefault="00853869" w:rsidP="00BB730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</w:tbl>
    <w:p w:rsidR="00853869" w:rsidRPr="00650757" w:rsidRDefault="00853869" w:rsidP="00853869">
      <w:pPr>
        <w:pStyle w:val="ad"/>
        <w:jc w:val="left"/>
        <w:rPr>
          <w:rFonts w:ascii="微软雅黑" w:eastAsia="微软雅黑" w:hAnsi="微软雅黑"/>
        </w:rPr>
      </w:pPr>
      <w:r w:rsidRPr="00650757">
        <w:rPr>
          <w:rFonts w:ascii="微软雅黑" w:eastAsia="微软雅黑" w:hAnsi="微软雅黑" w:hint="eastAsia"/>
        </w:rPr>
        <w:t>修订历史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350"/>
        <w:gridCol w:w="1485"/>
        <w:gridCol w:w="1134"/>
        <w:gridCol w:w="5391"/>
      </w:tblGrid>
      <w:tr w:rsidR="00853869" w:rsidRPr="00650757" w:rsidTr="00837FC9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更新次数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修订作者</w:t>
            </w: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主要修订摘要</w:t>
            </w:r>
          </w:p>
        </w:tc>
      </w:tr>
      <w:tr w:rsidR="00853869" w:rsidRPr="00650757" w:rsidTr="00837FC9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6674A7" w:rsidP="00BB7300">
            <w:pPr>
              <w:pStyle w:val="Table1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B119D" w:rsidP="00BB7300">
            <w:pPr>
              <w:pStyle w:val="Table1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2015-</w:t>
            </w:r>
            <w:r w:rsidR="00DB1041">
              <w:rPr>
                <w:rFonts w:ascii="微软雅黑" w:eastAsia="微软雅黑" w:hAnsi="微软雅黑" w:hint="eastAsia"/>
              </w:rPr>
              <w:t>0</w:t>
            </w:r>
            <w:r>
              <w:rPr>
                <w:rFonts w:ascii="微软雅黑" w:eastAsia="微软雅黑" w:hAnsi="微软雅黑" w:hint="eastAsia"/>
              </w:rPr>
              <w:t>1</w:t>
            </w:r>
            <w:r w:rsidR="00837FC9">
              <w:rPr>
                <w:rFonts w:ascii="微软雅黑" w:eastAsia="微软雅黑" w:hAnsi="微软雅黑" w:hint="eastAsia"/>
              </w:rPr>
              <w:t>-</w:t>
            </w:r>
            <w:r w:rsidR="00DB1041">
              <w:rPr>
                <w:rFonts w:ascii="微软雅黑" w:eastAsia="微软雅黑" w:hAnsi="微软雅黑" w:hint="eastAsia"/>
              </w:rPr>
              <w:t>0</w:t>
            </w:r>
            <w:r>
              <w:rPr>
                <w:rFonts w:ascii="微软雅黑" w:eastAsia="微软雅黑" w:hAnsi="微软雅黑" w:hint="eastAsia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37FC9" w:rsidP="00BB7300">
            <w:pPr>
              <w:pStyle w:val="Table1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郑耀华</w:t>
            </w: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853869" w:rsidRPr="00650757" w:rsidTr="00837FC9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853869" w:rsidRPr="00650757" w:rsidTr="00837FC9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Pr="00650757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853869" w:rsidRPr="00650757" w:rsidTr="00837FC9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69" w:rsidRDefault="00853869" w:rsidP="00BB7300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</w:tbl>
    <w:p w:rsidR="00853869" w:rsidRDefault="00853869" w:rsidP="00853869">
      <w:pPr>
        <w:rPr>
          <w:rFonts w:ascii="微软雅黑" w:eastAsia="微软雅黑" w:hAnsi="微软雅黑"/>
        </w:rPr>
      </w:pPr>
    </w:p>
    <w:p w:rsidR="00853869" w:rsidRDefault="00853869" w:rsidP="00853869">
      <w:pPr>
        <w:rPr>
          <w:rFonts w:ascii="微软雅黑" w:eastAsia="微软雅黑" w:hAnsi="微软雅黑"/>
        </w:rPr>
      </w:pPr>
    </w:p>
    <w:p w:rsidR="00853869" w:rsidRDefault="00853869" w:rsidP="00853869">
      <w:pPr>
        <w:rPr>
          <w:rFonts w:ascii="微软雅黑" w:eastAsia="微软雅黑" w:hAnsi="微软雅黑"/>
        </w:rPr>
      </w:pPr>
    </w:p>
    <w:p w:rsidR="002949FA" w:rsidRDefault="002949FA" w:rsidP="00853869">
      <w:pPr>
        <w:rPr>
          <w:rFonts w:ascii="微软雅黑" w:eastAsia="微软雅黑" w:hAnsi="微软雅黑"/>
        </w:rPr>
      </w:pPr>
    </w:p>
    <w:p w:rsidR="002949FA" w:rsidRPr="00650757" w:rsidRDefault="002949FA" w:rsidP="00853869">
      <w:pPr>
        <w:rPr>
          <w:rFonts w:ascii="微软雅黑" w:eastAsia="微软雅黑" w:hAnsi="微软雅黑"/>
        </w:rPr>
      </w:pPr>
    </w:p>
    <w:p w:rsidR="00853869" w:rsidRPr="00650757" w:rsidRDefault="00853869" w:rsidP="00853869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650757">
        <w:rPr>
          <w:rFonts w:ascii="微软雅黑" w:eastAsia="微软雅黑" w:hAnsi="微软雅黑" w:hint="eastAsia"/>
          <w:b/>
          <w:sz w:val="28"/>
          <w:szCs w:val="28"/>
        </w:rPr>
        <w:lastRenderedPageBreak/>
        <w:t>目       录</w:t>
      </w:r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begin"/>
      </w:r>
      <w:r w:rsidR="00853869" w:rsidRPr="00650757">
        <w:rPr>
          <w:rFonts w:ascii="微软雅黑" w:eastAsia="微软雅黑" w:hAnsi="微软雅黑" w:hint="eastAsia"/>
          <w:color w:val="000000"/>
          <w:sz w:val="24"/>
        </w:rPr>
        <w:instrText>TOC \o "1-3" \h \z \u</w:instrText>
      </w:r>
      <w:r w:rsidRPr="00650757">
        <w:rPr>
          <w:rFonts w:ascii="微软雅黑" w:eastAsia="微软雅黑" w:hAnsi="微软雅黑"/>
          <w:color w:val="000000"/>
          <w:sz w:val="24"/>
        </w:rPr>
        <w:fldChar w:fldCharType="separate"/>
      </w:r>
      <w:hyperlink w:anchor="_Toc406662890" w:history="1">
        <w:r w:rsidR="005E2DE8" w:rsidRPr="00CF59EA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1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引言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891" w:history="1">
        <w:r w:rsidR="005E2DE8" w:rsidRPr="00CF59EA">
          <w:rPr>
            <w:rStyle w:val="a4"/>
            <w:rFonts w:ascii="微软雅黑" w:eastAsia="微软雅黑" w:hAnsi="微软雅黑" w:cs="GE Inspira Pitch"/>
            <w:bCs/>
            <w:noProof/>
            <w:kern w:val="28"/>
            <w:lang w:val="en-AU"/>
          </w:rPr>
          <w:t>1.1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Cs/>
            <w:noProof/>
            <w:kern w:val="28"/>
            <w:lang w:val="en-AU"/>
          </w:rPr>
          <w:t>目的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892" w:history="1">
        <w:r w:rsidR="005E2DE8" w:rsidRPr="00CF59EA">
          <w:rPr>
            <w:rStyle w:val="a4"/>
            <w:rFonts w:ascii="微软雅黑" w:eastAsia="微软雅黑" w:hAnsi="微软雅黑" w:cs="GE Inspira Pitch"/>
            <w:bCs/>
            <w:noProof/>
            <w:kern w:val="28"/>
            <w:lang w:val="en-AU"/>
          </w:rPr>
          <w:t>1.2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Cs/>
            <w:noProof/>
            <w:kern w:val="28"/>
            <w:lang w:val="en-AU"/>
          </w:rPr>
          <w:t>参考文档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893" w:history="1">
        <w:r w:rsidR="005E2DE8" w:rsidRPr="00CF59EA">
          <w:rPr>
            <w:rStyle w:val="a4"/>
            <w:rFonts w:ascii="微软雅黑" w:eastAsia="微软雅黑" w:hAnsi="微软雅黑" w:cs="GE Inspira Pitch"/>
            <w:bCs/>
            <w:noProof/>
            <w:kern w:val="28"/>
            <w:lang w:val="en-AU"/>
          </w:rPr>
          <w:t>1.3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Cs/>
            <w:noProof/>
            <w:kern w:val="28"/>
            <w:lang w:val="en-AU"/>
          </w:rPr>
          <w:t>测试产品或系统：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894" w:history="1">
        <w:r w:rsidR="005E2DE8" w:rsidRPr="00CF59EA">
          <w:rPr>
            <w:rStyle w:val="a4"/>
            <w:rFonts w:ascii="微软雅黑" w:eastAsia="微软雅黑" w:hAnsi="微软雅黑" w:cs="GE Inspira Pitch"/>
            <w:bCs/>
            <w:noProof/>
            <w:kern w:val="28"/>
            <w:lang w:val="en-AU"/>
          </w:rPr>
          <w:t>1.4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Cs/>
            <w:noProof/>
            <w:kern w:val="28"/>
            <w:lang w:val="en-AU"/>
          </w:rPr>
          <w:t>测试人员：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895" w:history="1">
        <w:r w:rsidR="005E2DE8" w:rsidRPr="00CF59EA">
          <w:rPr>
            <w:rStyle w:val="a4"/>
            <w:rFonts w:ascii="微软雅黑" w:eastAsia="微软雅黑" w:hAnsi="微软雅黑" w:cs="GE Inspira Pitch"/>
            <w:bCs/>
            <w:noProof/>
            <w:kern w:val="28"/>
            <w:lang w:val="en-AU"/>
          </w:rPr>
          <w:t>1.5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Cs/>
            <w:noProof/>
            <w:kern w:val="28"/>
            <w:lang w:val="en-AU"/>
          </w:rPr>
          <w:t>相关定义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896" w:history="1">
        <w:r w:rsidR="005E2DE8" w:rsidRPr="00CF59EA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2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测试环境和数据准备：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897" w:history="1">
        <w:r w:rsidR="005E2DE8" w:rsidRPr="00CF59EA">
          <w:rPr>
            <w:rStyle w:val="a4"/>
            <w:rFonts w:ascii="微软雅黑" w:eastAsia="微软雅黑" w:hAnsi="微软雅黑" w:cs="GE Inspira Pitch"/>
            <w:bCs/>
            <w:noProof/>
            <w:kern w:val="28"/>
            <w:lang w:val="en-AU"/>
          </w:rPr>
          <w:t>2.1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Cs/>
            <w:noProof/>
            <w:kern w:val="28"/>
            <w:lang w:val="en-AU"/>
          </w:rPr>
          <w:t>硬件资源（以下为举例）：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898" w:history="1">
        <w:r w:rsidR="005E2DE8" w:rsidRPr="00CF59EA">
          <w:rPr>
            <w:rStyle w:val="a4"/>
            <w:rFonts w:ascii="微软雅黑" w:eastAsia="微软雅黑" w:hAnsi="微软雅黑" w:cs="GE Inspira Pitch"/>
            <w:bCs/>
            <w:noProof/>
            <w:kern w:val="28"/>
            <w:lang w:val="en-AU"/>
          </w:rPr>
          <w:t>2.2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Cs/>
            <w:noProof/>
            <w:kern w:val="28"/>
            <w:lang w:val="en-AU"/>
          </w:rPr>
          <w:t>软件资源：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899" w:history="1">
        <w:r w:rsidR="005E2DE8" w:rsidRPr="00CF59EA">
          <w:rPr>
            <w:rStyle w:val="a4"/>
            <w:rFonts w:ascii="微软雅黑" w:eastAsia="微软雅黑" w:hAnsi="微软雅黑" w:cs="GE Inspira Pitch"/>
            <w:bCs/>
            <w:noProof/>
            <w:kern w:val="28"/>
            <w:lang w:val="en-AU"/>
          </w:rPr>
          <w:t>2.3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Cs/>
            <w:noProof/>
            <w:kern w:val="28"/>
            <w:lang w:val="en-AU"/>
          </w:rPr>
          <w:t>测试准备（权限、数据及配置项等）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900" w:history="1">
        <w:r w:rsidR="005E2DE8" w:rsidRPr="00CF59EA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3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测试进度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901" w:history="1">
        <w:r w:rsidR="005E2DE8" w:rsidRPr="00CF59EA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4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测试执行：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902" w:history="1">
        <w:r w:rsidR="005E2DE8" w:rsidRPr="00CF59EA">
          <w:rPr>
            <w:rStyle w:val="a4"/>
            <w:rFonts w:ascii="微软雅黑" w:eastAsia="微软雅黑" w:hAnsi="微软雅黑" w:cs="GE Inspira Pitch"/>
            <w:bCs/>
            <w:noProof/>
            <w:kern w:val="28"/>
            <w:lang w:val="en-AU"/>
          </w:rPr>
          <w:t>4.1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Cs/>
            <w:noProof/>
            <w:kern w:val="28"/>
            <w:lang w:val="en-AU"/>
          </w:rPr>
          <w:t>测试场景及覆盖率：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903" w:history="1">
        <w:r w:rsidR="005E2DE8" w:rsidRPr="00CF59EA">
          <w:rPr>
            <w:rStyle w:val="a4"/>
            <w:rFonts w:ascii="微软雅黑" w:eastAsia="微软雅黑" w:hAnsi="微软雅黑" w:cs="GE Inspira Pitch"/>
            <w:bCs/>
            <w:noProof/>
            <w:kern w:val="28"/>
            <w:lang w:val="en-AU"/>
          </w:rPr>
          <w:t>4.2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Cs/>
            <w:noProof/>
            <w:kern w:val="28"/>
            <w:lang w:val="en-AU"/>
          </w:rPr>
          <w:t>具体测试：（可以直接添加附件）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904" w:history="1">
        <w:r w:rsidR="005E2DE8" w:rsidRPr="00CF59EA">
          <w:rPr>
            <w:rStyle w:val="a4"/>
            <w:rFonts w:ascii="微软雅黑" w:eastAsia="微软雅黑" w:hAnsi="微软雅黑" w:cs="GE Inspira Pitch"/>
            <w:bCs/>
            <w:noProof/>
            <w:kern w:val="28"/>
            <w:lang w:val="en-AU"/>
          </w:rPr>
          <w:t>4.3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Cs/>
            <w:noProof/>
            <w:kern w:val="28"/>
            <w:lang w:val="en-AU"/>
          </w:rPr>
          <w:t>用户体验：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905" w:history="1">
        <w:r w:rsidR="005E2DE8" w:rsidRPr="00CF59EA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5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测试结果：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E2DE8" w:rsidRDefault="00791D39" w:rsidP="005E2DE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406662906" w:history="1">
        <w:r w:rsidR="005E2DE8" w:rsidRPr="00CF59EA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6</w:t>
        </w:r>
        <w:r w:rsidR="005E2DE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E2DE8" w:rsidRPr="00CF59EA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结论及建议</w:t>
        </w:r>
        <w:r w:rsidR="005E2DE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2DE8">
          <w:rPr>
            <w:noProof/>
            <w:webHidden/>
          </w:rPr>
          <w:instrText xml:space="preserve"> PAGEREF _Toc406662906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2DE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3869" w:rsidRPr="00650757" w:rsidRDefault="00791D39" w:rsidP="00853869">
      <w:pPr>
        <w:rPr>
          <w:rFonts w:ascii="微软雅黑" w:eastAsia="微软雅黑" w:hAnsi="微软雅黑"/>
          <w:color w:val="000000"/>
          <w:sz w:val="24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end"/>
      </w:r>
    </w:p>
    <w:p w:rsidR="00853869" w:rsidRDefault="00853869" w:rsidP="00853869">
      <w:pPr>
        <w:spacing w:after="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 w:val="28"/>
          <w:szCs w:val="28"/>
          <w:lang w:val="en-AU"/>
        </w:rPr>
      </w:pPr>
      <w:r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  <w:br w:type="page"/>
      </w:r>
    </w:p>
    <w:p w:rsidR="00853869" w:rsidRPr="003B6ED5" w:rsidRDefault="0076633B" w:rsidP="004C33EE">
      <w:pPr>
        <w:pStyle w:val="1"/>
        <w:numPr>
          <w:ilvl w:val="0"/>
          <w:numId w:val="2"/>
        </w:numPr>
        <w:spacing w:before="240" w:after="60" w:line="400" w:lineRule="exact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1" w:name="_Toc406662890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lastRenderedPageBreak/>
        <w:t>引言</w:t>
      </w:r>
      <w:bookmarkEnd w:id="1"/>
    </w:p>
    <w:p w:rsidR="00853869" w:rsidRPr="000A5A6A" w:rsidRDefault="00853869" w:rsidP="001E41B3">
      <w:pPr>
        <w:pStyle w:val="1"/>
        <w:numPr>
          <w:ilvl w:val="1"/>
          <w:numId w:val="6"/>
        </w:numPr>
        <w:spacing w:before="240" w:after="60" w:line="400" w:lineRule="exact"/>
        <w:rPr>
          <w:rFonts w:ascii="微软雅黑" w:eastAsia="微软雅黑" w:hAnsi="微软雅黑" w:cs="GE Inspira Pitch"/>
          <w:bCs/>
          <w:noProof/>
          <w:color w:val="000080"/>
          <w:kern w:val="28"/>
          <w:sz w:val="24"/>
          <w:szCs w:val="24"/>
          <w:lang w:val="en-AU"/>
        </w:rPr>
      </w:pPr>
      <w:bookmarkStart w:id="2" w:name="_Toc406662891"/>
      <w:r w:rsidRPr="000A5A6A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目的</w:t>
      </w:r>
      <w:bookmarkEnd w:id="2"/>
    </w:p>
    <w:p w:rsidR="004E7F16" w:rsidRPr="004E7F16" w:rsidRDefault="004E7F16" w:rsidP="004C33EE">
      <w:pPr>
        <w:spacing w:line="400" w:lineRule="exact"/>
      </w:pPr>
      <w:r>
        <w:rPr>
          <w:rFonts w:hint="eastAsia"/>
        </w:rPr>
        <w:t>本次测试是针对</w:t>
      </w:r>
      <w:r>
        <w:rPr>
          <w:rFonts w:hint="eastAsia"/>
        </w:rPr>
        <w:t>****</w:t>
      </w:r>
      <w:r>
        <w:rPr>
          <w:rFonts w:hint="eastAsia"/>
        </w:rPr>
        <w:t>系统</w:t>
      </w:r>
      <w:r>
        <w:rPr>
          <w:rFonts w:hint="eastAsia"/>
        </w:rPr>
        <w:t>/</w:t>
      </w:r>
      <w:r>
        <w:rPr>
          <w:rFonts w:hint="eastAsia"/>
        </w:rPr>
        <w:t>模块的切换上线前进行的用户验收测试。测试方式是最终用户模拟真实的业务场景进行测试，以确保系统对应的功能满足业务需求同时达到验收标准。</w:t>
      </w:r>
      <w:r w:rsidR="008A13B9">
        <w:rPr>
          <w:rFonts w:hint="eastAsia"/>
        </w:rPr>
        <w:t>本文档会作为最终项目是否具备上线条件的依据。</w:t>
      </w:r>
    </w:p>
    <w:p w:rsidR="00853869" w:rsidRPr="000A5A6A" w:rsidRDefault="00853869" w:rsidP="001E41B3">
      <w:pPr>
        <w:pStyle w:val="1"/>
        <w:numPr>
          <w:ilvl w:val="1"/>
          <w:numId w:val="6"/>
        </w:numPr>
        <w:spacing w:before="240" w:after="60" w:line="400" w:lineRule="exact"/>
        <w:rPr>
          <w:rFonts w:ascii="微软雅黑" w:eastAsia="微软雅黑" w:hAnsi="微软雅黑" w:cs="GE Inspira Pitch"/>
          <w:bCs/>
          <w:noProof/>
          <w:color w:val="000080"/>
          <w:kern w:val="28"/>
          <w:sz w:val="24"/>
          <w:szCs w:val="24"/>
          <w:lang w:val="en-AU"/>
        </w:rPr>
      </w:pPr>
      <w:bookmarkStart w:id="3" w:name="_Toc406662892"/>
      <w:r w:rsidRPr="000A5A6A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参考文档</w:t>
      </w:r>
      <w:bookmarkEnd w:id="3"/>
    </w:p>
    <w:p w:rsidR="00853869" w:rsidRDefault="00906526" w:rsidP="00853869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361204-IT系统测试管理流程</w:t>
      </w:r>
    </w:p>
    <w:p w:rsidR="00906526" w:rsidRDefault="00906526" w:rsidP="00853869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***项目工作说明书SOW</w:t>
      </w:r>
    </w:p>
    <w:p w:rsidR="00906526" w:rsidRPr="00E6357E" w:rsidRDefault="00906526" w:rsidP="00853869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</w:rPr>
        <w:t>***项目蓝图设计说明书</w:t>
      </w:r>
    </w:p>
    <w:p w:rsidR="00414E7B" w:rsidRPr="000A5A6A" w:rsidRDefault="00414E7B" w:rsidP="001E41B3">
      <w:pPr>
        <w:pStyle w:val="1"/>
        <w:numPr>
          <w:ilvl w:val="1"/>
          <w:numId w:val="6"/>
        </w:numPr>
        <w:spacing w:before="240" w:after="60"/>
        <w:rPr>
          <w:rFonts w:ascii="微软雅黑" w:eastAsia="微软雅黑" w:hAnsi="微软雅黑" w:cs="GE Inspira Pitch"/>
          <w:bCs/>
          <w:noProof/>
          <w:color w:val="000080"/>
          <w:kern w:val="28"/>
          <w:sz w:val="24"/>
          <w:szCs w:val="24"/>
          <w:lang w:val="en-AU"/>
        </w:rPr>
      </w:pPr>
      <w:bookmarkStart w:id="4" w:name="_Toc406662893"/>
      <w:r w:rsidRPr="000A5A6A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测试产品或系统：</w:t>
      </w:r>
      <w:bookmarkEnd w:id="4"/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078"/>
        <w:gridCol w:w="3194"/>
      </w:tblGrid>
      <w:tr w:rsidR="00414E7B" w:rsidRPr="00611A5B" w:rsidTr="00414E7B">
        <w:tc>
          <w:tcPr>
            <w:tcW w:w="5078" w:type="dxa"/>
            <w:shd w:val="clear" w:color="auto" w:fill="D9D9D9"/>
          </w:tcPr>
          <w:p w:rsidR="00414E7B" w:rsidRPr="00611A5B" w:rsidRDefault="00414E7B" w:rsidP="00BB7300">
            <w:pPr>
              <w:rPr>
                <w:rFonts w:ascii="宋体" w:hAnsi="宋体"/>
                <w:b/>
                <w:sz w:val="18"/>
                <w:szCs w:val="18"/>
              </w:rPr>
            </w:pPr>
            <w:r w:rsidRPr="00F440AC">
              <w:rPr>
                <w:rFonts w:ascii="宋体" w:hAnsi="宋体" w:hint="eastAsia"/>
                <w:b/>
                <w:sz w:val="18"/>
                <w:szCs w:val="18"/>
              </w:rPr>
              <w:t>系统名称</w:t>
            </w:r>
          </w:p>
        </w:tc>
        <w:tc>
          <w:tcPr>
            <w:tcW w:w="3194" w:type="dxa"/>
            <w:shd w:val="clear" w:color="auto" w:fill="D9D9D9"/>
          </w:tcPr>
          <w:p w:rsidR="00414E7B" w:rsidRPr="00611A5B" w:rsidRDefault="00414E7B" w:rsidP="00BB7300">
            <w:pPr>
              <w:rPr>
                <w:rFonts w:ascii="宋体" w:hAnsi="宋体"/>
                <w:b/>
                <w:sz w:val="18"/>
                <w:szCs w:val="18"/>
              </w:rPr>
            </w:pPr>
            <w:r w:rsidRPr="00F440AC">
              <w:rPr>
                <w:rFonts w:ascii="宋体" w:hAnsi="宋体" w:hint="eastAsia"/>
                <w:b/>
                <w:sz w:val="18"/>
                <w:szCs w:val="18"/>
              </w:rPr>
              <w:t>版本</w:t>
            </w:r>
          </w:p>
        </w:tc>
      </w:tr>
      <w:tr w:rsidR="00414E7B" w:rsidTr="00414E7B">
        <w:tc>
          <w:tcPr>
            <w:tcW w:w="5078" w:type="dxa"/>
          </w:tcPr>
          <w:p w:rsidR="00414E7B" w:rsidRDefault="00414E7B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194" w:type="dxa"/>
          </w:tcPr>
          <w:p w:rsidR="00414E7B" w:rsidRDefault="00414E7B" w:rsidP="00BB7300">
            <w:pPr>
              <w:rPr>
                <w:rFonts w:ascii="宋体" w:hAnsi="宋体"/>
                <w:sz w:val="18"/>
                <w:szCs w:val="18"/>
              </w:rPr>
            </w:pPr>
            <w:r w:rsidRPr="00F440AC">
              <w:rPr>
                <w:rFonts w:ascii="宋体" w:hAnsi="宋体" w:hint="eastAsia"/>
                <w:sz w:val="18"/>
                <w:szCs w:val="18"/>
              </w:rPr>
              <w:t>1.0</w:t>
            </w:r>
          </w:p>
        </w:tc>
      </w:tr>
    </w:tbl>
    <w:p w:rsidR="00853869" w:rsidRPr="000A5A6A" w:rsidRDefault="00434B4A" w:rsidP="001E41B3">
      <w:pPr>
        <w:pStyle w:val="1"/>
        <w:numPr>
          <w:ilvl w:val="1"/>
          <w:numId w:val="6"/>
        </w:numPr>
        <w:spacing w:before="240" w:after="60"/>
        <w:rPr>
          <w:rFonts w:ascii="微软雅黑" w:eastAsia="微软雅黑" w:hAnsi="微软雅黑" w:cs="GE Inspira Pitch"/>
          <w:bCs/>
          <w:noProof/>
          <w:color w:val="000080"/>
          <w:kern w:val="28"/>
          <w:sz w:val="24"/>
          <w:szCs w:val="24"/>
          <w:lang w:val="en-AU"/>
        </w:rPr>
      </w:pPr>
      <w:bookmarkStart w:id="5" w:name="_Toc406662894"/>
      <w:r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测试人员：</w:t>
      </w:r>
      <w:bookmarkEnd w:id="5"/>
    </w:p>
    <w:tbl>
      <w:tblPr>
        <w:tblStyle w:val="af4"/>
        <w:tblW w:w="0" w:type="auto"/>
        <w:tblInd w:w="250" w:type="dxa"/>
        <w:tblLook w:val="04A0"/>
      </w:tblPr>
      <w:tblGrid>
        <w:gridCol w:w="2835"/>
        <w:gridCol w:w="4111"/>
        <w:gridCol w:w="2936"/>
      </w:tblGrid>
      <w:tr w:rsidR="00906526" w:rsidTr="008E44AE"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906526" w:rsidRDefault="00906526" w:rsidP="00333BED">
            <w:pPr>
              <w:jc w:val="center"/>
            </w:pPr>
            <w:r>
              <w:rPr>
                <w:rFonts w:hint="eastAsia"/>
              </w:rPr>
              <w:t>角色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906526" w:rsidRDefault="00906526" w:rsidP="00333BED">
            <w:pPr>
              <w:jc w:val="center"/>
            </w:pPr>
            <w:r>
              <w:rPr>
                <w:rFonts w:hint="eastAsia"/>
              </w:rPr>
              <w:t>职责</w:t>
            </w:r>
          </w:p>
        </w:tc>
        <w:tc>
          <w:tcPr>
            <w:tcW w:w="2936" w:type="dxa"/>
            <w:shd w:val="clear" w:color="auto" w:fill="D9D9D9" w:themeFill="background1" w:themeFillShade="D9"/>
            <w:vAlign w:val="center"/>
          </w:tcPr>
          <w:p w:rsidR="00906526" w:rsidRDefault="00A45B92" w:rsidP="00333BED">
            <w:pPr>
              <w:jc w:val="center"/>
            </w:pPr>
            <w:r>
              <w:rPr>
                <w:rFonts w:hint="eastAsia"/>
              </w:rPr>
              <w:t>资源</w:t>
            </w:r>
          </w:p>
        </w:tc>
      </w:tr>
      <w:tr w:rsidR="00A45B92" w:rsidTr="008E44AE">
        <w:tc>
          <w:tcPr>
            <w:tcW w:w="2835" w:type="dxa"/>
          </w:tcPr>
          <w:p w:rsidR="00A45B92" w:rsidRDefault="00A45B92" w:rsidP="00906526">
            <w:r>
              <w:rPr>
                <w:rFonts w:hint="eastAsia"/>
              </w:rPr>
              <w:t>测试负责人</w:t>
            </w:r>
          </w:p>
        </w:tc>
        <w:tc>
          <w:tcPr>
            <w:tcW w:w="4111" w:type="dxa"/>
          </w:tcPr>
          <w:p w:rsidR="0003207A" w:rsidRDefault="00A45B92" w:rsidP="00906526">
            <w:r>
              <w:rPr>
                <w:rFonts w:hint="eastAsia"/>
              </w:rPr>
              <w:t>编写测试计划并组织编写测试用例；</w:t>
            </w:r>
          </w:p>
          <w:p w:rsidR="00A45B92" w:rsidRPr="0003207A" w:rsidRDefault="0003207A" w:rsidP="00906526">
            <w:r>
              <w:rPr>
                <w:rFonts w:hint="eastAsia"/>
              </w:rPr>
              <w:t>对业务测试场景的完整齐全性负责；</w:t>
            </w:r>
          </w:p>
          <w:p w:rsidR="0003207A" w:rsidRDefault="0003207A" w:rsidP="00906526">
            <w:r>
              <w:rPr>
                <w:rFonts w:hint="eastAsia"/>
              </w:rPr>
              <w:t>协助开发人员准备测试环境；</w:t>
            </w:r>
          </w:p>
          <w:p w:rsidR="00B60958" w:rsidRDefault="00B60958" w:rsidP="00906526">
            <w:r>
              <w:rPr>
                <w:rFonts w:hint="eastAsia"/>
              </w:rPr>
              <w:t>跟踪测试过程并做问题的汇总记录；</w:t>
            </w:r>
          </w:p>
          <w:p w:rsidR="0003207A" w:rsidRDefault="0003207A" w:rsidP="00906526">
            <w:r>
              <w:rPr>
                <w:rFonts w:hint="eastAsia"/>
              </w:rPr>
              <w:t>完成测试报告，评估测试结果的有效性。</w:t>
            </w:r>
          </w:p>
        </w:tc>
        <w:tc>
          <w:tcPr>
            <w:tcW w:w="2936" w:type="dxa"/>
          </w:tcPr>
          <w:p w:rsidR="00A45B92" w:rsidRDefault="00A45B92" w:rsidP="00906526"/>
        </w:tc>
      </w:tr>
      <w:tr w:rsidR="00906526" w:rsidTr="008E44AE">
        <w:tc>
          <w:tcPr>
            <w:tcW w:w="2835" w:type="dxa"/>
          </w:tcPr>
          <w:p w:rsidR="00906526" w:rsidRDefault="00906526" w:rsidP="00906526">
            <w:r>
              <w:rPr>
                <w:rFonts w:hint="eastAsia"/>
              </w:rPr>
              <w:t>测试用户</w:t>
            </w:r>
          </w:p>
        </w:tc>
        <w:tc>
          <w:tcPr>
            <w:tcW w:w="4111" w:type="dxa"/>
          </w:tcPr>
          <w:p w:rsidR="006A3A9B" w:rsidRDefault="006A3A9B" w:rsidP="00906526">
            <w:r>
              <w:rPr>
                <w:rFonts w:hint="eastAsia"/>
              </w:rPr>
              <w:t>按照计划及业务场景进行测试；</w:t>
            </w:r>
            <w:r w:rsidR="000D479C">
              <w:rPr>
                <w:rFonts w:hint="eastAsia"/>
              </w:rPr>
              <w:t>跟踪测试问题的解决并确认；</w:t>
            </w:r>
          </w:p>
          <w:p w:rsidR="00906526" w:rsidRDefault="00906526" w:rsidP="00906526">
            <w:r>
              <w:rPr>
                <w:rFonts w:hint="eastAsia"/>
              </w:rPr>
              <w:t>对业务测试场景与实际的符合性负责；</w:t>
            </w:r>
          </w:p>
          <w:p w:rsidR="00906526" w:rsidRPr="00906526" w:rsidRDefault="00906526" w:rsidP="00906526">
            <w:r>
              <w:rPr>
                <w:rFonts w:hint="eastAsia"/>
              </w:rPr>
              <w:t>对自己的测试结论负责；</w:t>
            </w:r>
          </w:p>
        </w:tc>
        <w:tc>
          <w:tcPr>
            <w:tcW w:w="2936" w:type="dxa"/>
          </w:tcPr>
          <w:p w:rsidR="00906526" w:rsidRDefault="00906526" w:rsidP="00906526"/>
        </w:tc>
      </w:tr>
      <w:tr w:rsidR="00906526" w:rsidTr="008E44AE">
        <w:tc>
          <w:tcPr>
            <w:tcW w:w="2835" w:type="dxa"/>
          </w:tcPr>
          <w:p w:rsidR="00906526" w:rsidRPr="00906526" w:rsidRDefault="00906526" w:rsidP="00906526">
            <w:r>
              <w:rPr>
                <w:rFonts w:hint="eastAsia"/>
              </w:rPr>
              <w:t>双方项目经理</w:t>
            </w:r>
          </w:p>
        </w:tc>
        <w:tc>
          <w:tcPr>
            <w:tcW w:w="4111" w:type="dxa"/>
          </w:tcPr>
          <w:p w:rsidR="00906526" w:rsidRPr="00906526" w:rsidRDefault="00906526" w:rsidP="00906526">
            <w:r>
              <w:rPr>
                <w:rFonts w:hint="eastAsia"/>
              </w:rPr>
              <w:t>对最终验收结论负责；</w:t>
            </w:r>
          </w:p>
        </w:tc>
        <w:tc>
          <w:tcPr>
            <w:tcW w:w="2936" w:type="dxa"/>
          </w:tcPr>
          <w:p w:rsidR="00906526" w:rsidRDefault="00906526" w:rsidP="00906526"/>
        </w:tc>
      </w:tr>
    </w:tbl>
    <w:p w:rsidR="00853869" w:rsidRPr="0047099C" w:rsidRDefault="00853869" w:rsidP="001E41B3">
      <w:pPr>
        <w:pStyle w:val="1"/>
        <w:numPr>
          <w:ilvl w:val="1"/>
          <w:numId w:val="6"/>
        </w:numPr>
        <w:spacing w:before="240" w:after="60"/>
        <w:rPr>
          <w:rFonts w:ascii="微软雅黑" w:eastAsia="微软雅黑" w:hAnsi="微软雅黑" w:cs="GE Inspira Pitch"/>
          <w:bCs/>
          <w:noProof/>
          <w:color w:val="000080"/>
          <w:kern w:val="28"/>
          <w:sz w:val="24"/>
          <w:szCs w:val="24"/>
          <w:lang w:val="en-AU"/>
        </w:rPr>
      </w:pPr>
      <w:bookmarkStart w:id="6" w:name="_Toc406662895"/>
      <w:r w:rsidRPr="0047099C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相关定义</w:t>
      </w:r>
      <w:bookmarkEnd w:id="6"/>
    </w:p>
    <w:p w:rsidR="00853869" w:rsidRPr="00C0131F" w:rsidRDefault="00853869" w:rsidP="00853869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  <w:highlight w:val="yellow"/>
        </w:rPr>
      </w:pPr>
      <w:bookmarkStart w:id="7" w:name="_Toc245805218"/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853869" w:rsidRPr="006B73DF" w:rsidRDefault="00853869" w:rsidP="00853869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 w:rsidRPr="006B73DF">
        <w:rPr>
          <w:rStyle w:val="af8"/>
          <w:rFonts w:ascii="微软雅黑" w:eastAsia="微软雅黑" w:hAnsi="微软雅黑" w:hint="eastAsia"/>
          <w:sz w:val="18"/>
          <w:szCs w:val="18"/>
        </w:rPr>
        <w:t>本次测试中用到术语或专有名词。</w:t>
      </w:r>
    </w:p>
    <w:p w:rsidR="004C283A" w:rsidRDefault="004C283A" w:rsidP="001E41B3">
      <w:pPr>
        <w:pStyle w:val="1"/>
        <w:numPr>
          <w:ilvl w:val="0"/>
          <w:numId w:val="6"/>
        </w:numPr>
        <w:spacing w:before="240" w:after="60" w:line="400" w:lineRule="exact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8" w:name="_Toc406662896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lastRenderedPageBreak/>
        <w:t>测试环境</w:t>
      </w:r>
      <w:r w:rsidR="00BB7300"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和数据准备</w:t>
      </w:r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：</w:t>
      </w:r>
      <w:bookmarkEnd w:id="8"/>
    </w:p>
    <w:p w:rsidR="00912F8F" w:rsidRPr="00E45883" w:rsidRDefault="00912F8F" w:rsidP="001E41B3">
      <w:pPr>
        <w:pStyle w:val="1"/>
        <w:numPr>
          <w:ilvl w:val="1"/>
          <w:numId w:val="5"/>
        </w:numPr>
        <w:spacing w:before="240" w:after="60" w:line="400" w:lineRule="exact"/>
        <w:rPr>
          <w:rFonts w:ascii="微软雅黑" w:eastAsia="微软雅黑" w:hAnsi="微软雅黑" w:cs="GE Inspira Pitch"/>
          <w:bCs/>
          <w:noProof/>
          <w:color w:val="000080"/>
          <w:kern w:val="28"/>
          <w:sz w:val="24"/>
          <w:szCs w:val="24"/>
          <w:lang w:val="en-AU"/>
        </w:rPr>
      </w:pPr>
      <w:bookmarkStart w:id="9" w:name="_Toc406662897"/>
      <w:r w:rsidRPr="00E45883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硬件资源</w:t>
      </w:r>
      <w:r w:rsidR="00C77850" w:rsidRPr="00C77850">
        <w:rPr>
          <w:rFonts w:ascii="微软雅黑" w:eastAsia="微软雅黑" w:hAnsi="微软雅黑" w:cs="GE Inspira Pitch" w:hint="eastAsia"/>
          <w:bCs/>
          <w:noProof/>
          <w:color w:val="FF0000"/>
          <w:kern w:val="28"/>
          <w:sz w:val="24"/>
          <w:szCs w:val="24"/>
          <w:lang w:val="en-AU"/>
        </w:rPr>
        <w:t>（以下为举例）</w:t>
      </w:r>
      <w:r w:rsidRPr="00E45883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：</w:t>
      </w:r>
      <w:bookmarkEnd w:id="9"/>
    </w:p>
    <w:tbl>
      <w:tblPr>
        <w:tblStyle w:val="af4"/>
        <w:tblW w:w="0" w:type="auto"/>
        <w:tblInd w:w="250" w:type="dxa"/>
        <w:tblLook w:val="04A0"/>
      </w:tblPr>
      <w:tblGrid>
        <w:gridCol w:w="1843"/>
        <w:gridCol w:w="2410"/>
        <w:gridCol w:w="3096"/>
        <w:gridCol w:w="2432"/>
      </w:tblGrid>
      <w:tr w:rsidR="000B388E" w:rsidRPr="00FE7A75" w:rsidTr="00C1793B">
        <w:tc>
          <w:tcPr>
            <w:tcW w:w="1843" w:type="dxa"/>
          </w:tcPr>
          <w:p w:rsidR="000B388E" w:rsidRPr="00FE7A75" w:rsidRDefault="000B388E" w:rsidP="00BB7300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服务器</w:t>
            </w:r>
          </w:p>
        </w:tc>
        <w:tc>
          <w:tcPr>
            <w:tcW w:w="2410" w:type="dxa"/>
          </w:tcPr>
          <w:p w:rsidR="000B388E" w:rsidRPr="00FE7A75" w:rsidRDefault="000B388E" w:rsidP="00BB7300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配置</w:t>
            </w:r>
          </w:p>
        </w:tc>
        <w:tc>
          <w:tcPr>
            <w:tcW w:w="3096" w:type="dxa"/>
          </w:tcPr>
          <w:p w:rsidR="000B388E" w:rsidRPr="00FE7A75" w:rsidRDefault="000B388E" w:rsidP="00BB7300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规格</w:t>
            </w:r>
          </w:p>
        </w:tc>
        <w:tc>
          <w:tcPr>
            <w:tcW w:w="2432" w:type="dxa"/>
          </w:tcPr>
          <w:p w:rsidR="000B388E" w:rsidRPr="00FE7A75" w:rsidRDefault="000B388E" w:rsidP="00BB7300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备注</w:t>
            </w:r>
          </w:p>
        </w:tc>
      </w:tr>
      <w:tr w:rsidR="000B388E" w:rsidRPr="00FE7A75" w:rsidTr="00C1793B">
        <w:tc>
          <w:tcPr>
            <w:tcW w:w="1843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Web 服务器</w:t>
            </w:r>
          </w:p>
        </w:tc>
        <w:tc>
          <w:tcPr>
            <w:tcW w:w="2410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CPU</w:t>
            </w:r>
          </w:p>
        </w:tc>
        <w:tc>
          <w:tcPr>
            <w:tcW w:w="3096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2*3G</w:t>
            </w:r>
          </w:p>
        </w:tc>
        <w:tc>
          <w:tcPr>
            <w:tcW w:w="2432" w:type="dxa"/>
            <w:vMerge w:val="restart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1台</w:t>
            </w:r>
          </w:p>
        </w:tc>
      </w:tr>
      <w:tr w:rsidR="000B388E" w:rsidRPr="00FE7A75" w:rsidTr="00C1793B">
        <w:tc>
          <w:tcPr>
            <w:tcW w:w="1843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内存</w:t>
            </w:r>
          </w:p>
        </w:tc>
        <w:tc>
          <w:tcPr>
            <w:tcW w:w="3096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8GB+</w:t>
            </w:r>
          </w:p>
        </w:tc>
        <w:tc>
          <w:tcPr>
            <w:tcW w:w="2432" w:type="dxa"/>
            <w:vMerge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硬盘</w:t>
            </w:r>
          </w:p>
        </w:tc>
        <w:tc>
          <w:tcPr>
            <w:tcW w:w="3096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200GB*2</w:t>
            </w:r>
          </w:p>
        </w:tc>
        <w:tc>
          <w:tcPr>
            <w:tcW w:w="2432" w:type="dxa"/>
            <w:vMerge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磁盘阵列卡</w:t>
            </w:r>
          </w:p>
        </w:tc>
        <w:tc>
          <w:tcPr>
            <w:tcW w:w="3096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RAIDO+1</w:t>
            </w:r>
          </w:p>
        </w:tc>
        <w:tc>
          <w:tcPr>
            <w:tcW w:w="2432" w:type="dxa"/>
            <w:vMerge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网卡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1000M*2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操作系统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Linux Redhat 6 64位/Windows 2008 R2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软件系统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Apache Http Server 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Pr="00FE7A75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应用服务器</w:t>
            </w: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CPU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4*3G</w:t>
            </w:r>
          </w:p>
        </w:tc>
        <w:tc>
          <w:tcPr>
            <w:tcW w:w="2432" w:type="dxa"/>
            <w:vMerge w:val="restart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台</w:t>
            </w: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内存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16GB+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硬盘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200GB*2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磁盘阵列卡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RAIDO+1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网卡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1000M*2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操作系统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Linux Redhat 6 64 位/Windows 2008 R2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软件系统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Tomcat 6+，Liferay 6+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数据库服务器</w:t>
            </w: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CPU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4*3G</w:t>
            </w:r>
          </w:p>
        </w:tc>
        <w:tc>
          <w:tcPr>
            <w:tcW w:w="2432" w:type="dxa"/>
            <w:vMerge w:val="restart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1-2台，建议使用数据库集群，推荐使用Oracle RAC</w:t>
            </w: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内存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16GB+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硬盘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200GB*2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磁盘阵列卡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RAIDO+1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网卡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1000M*2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操作系统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Linux Redhat 6 64 位/Windows 2008 R2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软件系统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Oracle 11G 64位(RAC)/MySQL 5.5+ 64位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文件服务器</w:t>
            </w: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CPU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2*3G</w:t>
            </w:r>
          </w:p>
        </w:tc>
        <w:tc>
          <w:tcPr>
            <w:tcW w:w="2432" w:type="dxa"/>
            <w:vMerge w:val="restart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1台，建议采用专用的文件服务器提高性能，也可以让Web服务器兼作文件服务器，但相应的Web服务器空间需要增加2TB</w:t>
            </w: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内存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8GB+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硬盘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2TB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磁盘阵列卡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RAIDO+1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网卡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1000M*2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操作系统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Linux Redhat 6 64 位/Windows </w:t>
            </w:r>
            <w:r>
              <w:rPr>
                <w:rFonts w:ascii="宋体" w:hAnsi="宋体" w:hint="eastAsia"/>
                <w:sz w:val="18"/>
                <w:szCs w:val="18"/>
              </w:rPr>
              <w:lastRenderedPageBreak/>
              <w:t>2008 R2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用户电脑</w:t>
            </w: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CPU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1G</w:t>
            </w:r>
          </w:p>
        </w:tc>
        <w:tc>
          <w:tcPr>
            <w:tcW w:w="2432" w:type="dxa"/>
            <w:vMerge w:val="restart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 台</w:t>
            </w: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内存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2GB+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硬盘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80GB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磁盘阵列卡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RAIDO+1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网卡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1000M*2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操作系统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Windows XP/7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B388E" w:rsidRPr="00FE7A75" w:rsidTr="00C1793B">
        <w:tc>
          <w:tcPr>
            <w:tcW w:w="1843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软件系统</w:t>
            </w:r>
          </w:p>
        </w:tc>
        <w:tc>
          <w:tcPr>
            <w:tcW w:w="3096" w:type="dxa"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IE8+，Firefox 6+</w:t>
            </w:r>
          </w:p>
        </w:tc>
        <w:tc>
          <w:tcPr>
            <w:tcW w:w="2432" w:type="dxa"/>
            <w:vMerge/>
          </w:tcPr>
          <w:p w:rsidR="000B388E" w:rsidRDefault="000B388E" w:rsidP="00BB7300">
            <w:pPr>
              <w:rPr>
                <w:rFonts w:ascii="宋体" w:hAnsi="宋体"/>
                <w:sz w:val="18"/>
                <w:szCs w:val="18"/>
              </w:rPr>
            </w:pPr>
          </w:p>
        </w:tc>
      </w:tr>
    </w:tbl>
    <w:p w:rsidR="00BB7300" w:rsidRPr="00912F8F" w:rsidRDefault="00BB7300" w:rsidP="004C283A">
      <w:pPr>
        <w:rPr>
          <w:b/>
          <w:lang w:val="en-AU"/>
        </w:rPr>
      </w:pPr>
    </w:p>
    <w:p w:rsidR="00912F8F" w:rsidRPr="00E45883" w:rsidRDefault="00FE3B63" w:rsidP="001E41B3">
      <w:pPr>
        <w:pStyle w:val="1"/>
        <w:numPr>
          <w:ilvl w:val="1"/>
          <w:numId w:val="5"/>
        </w:numPr>
        <w:spacing w:before="240" w:after="60" w:line="400" w:lineRule="exact"/>
        <w:rPr>
          <w:rFonts w:ascii="微软雅黑" w:eastAsia="微软雅黑" w:hAnsi="微软雅黑" w:cs="GE Inspira Pitch"/>
          <w:bCs/>
          <w:noProof/>
          <w:color w:val="000080"/>
          <w:kern w:val="28"/>
          <w:sz w:val="24"/>
          <w:szCs w:val="24"/>
          <w:lang w:val="en-AU"/>
        </w:rPr>
      </w:pPr>
      <w:bookmarkStart w:id="10" w:name="_Toc406662898"/>
      <w:r w:rsidRPr="00E45883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软件资源：</w:t>
      </w:r>
      <w:bookmarkEnd w:id="1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070"/>
        <w:gridCol w:w="3452"/>
      </w:tblGrid>
      <w:tr w:rsidR="00912F8F" w:rsidRPr="00FE7A75" w:rsidTr="00B6035F">
        <w:tc>
          <w:tcPr>
            <w:tcW w:w="5070" w:type="dxa"/>
            <w:shd w:val="clear" w:color="auto" w:fill="D9D9D9"/>
          </w:tcPr>
          <w:p w:rsidR="00912F8F" w:rsidRPr="00FE7A75" w:rsidRDefault="00912F8F" w:rsidP="00B6035F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FE7A75">
              <w:rPr>
                <w:rFonts w:ascii="宋体" w:hAnsi="宋体" w:hint="eastAsia"/>
                <w:b/>
                <w:sz w:val="18"/>
                <w:szCs w:val="18"/>
              </w:rPr>
              <w:t>软件名称</w:t>
            </w:r>
          </w:p>
        </w:tc>
        <w:tc>
          <w:tcPr>
            <w:tcW w:w="3452" w:type="dxa"/>
            <w:shd w:val="clear" w:color="auto" w:fill="D9D9D9"/>
          </w:tcPr>
          <w:p w:rsidR="00912F8F" w:rsidRPr="00FE7A75" w:rsidRDefault="00912F8F" w:rsidP="00B6035F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FE7A75">
              <w:rPr>
                <w:rFonts w:ascii="宋体" w:hAnsi="宋体" w:hint="eastAsia"/>
                <w:b/>
                <w:sz w:val="18"/>
                <w:szCs w:val="18"/>
              </w:rPr>
              <w:t>用途说明</w:t>
            </w:r>
          </w:p>
        </w:tc>
      </w:tr>
      <w:tr w:rsidR="00912F8F" w:rsidRPr="00FE7A75" w:rsidTr="00B6035F">
        <w:tc>
          <w:tcPr>
            <w:tcW w:w="5070" w:type="dxa"/>
          </w:tcPr>
          <w:p w:rsidR="00912F8F" w:rsidRPr="00FE7A75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Liferay 6+ ，Java 6+，Tomcat 6+</w:t>
            </w:r>
          </w:p>
        </w:tc>
        <w:tc>
          <w:tcPr>
            <w:tcW w:w="3452" w:type="dxa"/>
          </w:tcPr>
          <w:p w:rsidR="00912F8F" w:rsidRPr="00FE7A75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应用服务器</w:t>
            </w:r>
          </w:p>
        </w:tc>
      </w:tr>
      <w:tr w:rsidR="00912F8F" w:rsidRPr="00FE7A75" w:rsidTr="00B6035F">
        <w:tc>
          <w:tcPr>
            <w:tcW w:w="5070" w:type="dxa"/>
          </w:tcPr>
          <w:p w:rsidR="00912F8F" w:rsidRPr="00FE7A75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Oracle 11G64位/MySQL 5.5+64 位</w:t>
            </w:r>
          </w:p>
        </w:tc>
        <w:tc>
          <w:tcPr>
            <w:tcW w:w="3452" w:type="dxa"/>
          </w:tcPr>
          <w:p w:rsidR="00912F8F" w:rsidRPr="00FE7A75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数据库</w:t>
            </w:r>
          </w:p>
        </w:tc>
      </w:tr>
      <w:tr w:rsidR="00912F8F" w:rsidRPr="00FE7A75" w:rsidTr="00B6035F">
        <w:tc>
          <w:tcPr>
            <w:tcW w:w="5070" w:type="dxa"/>
          </w:tcPr>
          <w:p w:rsidR="00912F8F" w:rsidRPr="00FE7A75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Windows XP/7，IE8/9，Firefox 6+</w:t>
            </w:r>
          </w:p>
        </w:tc>
        <w:tc>
          <w:tcPr>
            <w:tcW w:w="3452" w:type="dxa"/>
          </w:tcPr>
          <w:p w:rsidR="00912F8F" w:rsidRPr="00FE7A75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客户端电脑操作系统及浏览器</w:t>
            </w:r>
          </w:p>
        </w:tc>
      </w:tr>
      <w:tr w:rsidR="00912F8F" w:rsidRPr="00FE7A75" w:rsidTr="00B6035F">
        <w:tc>
          <w:tcPr>
            <w:tcW w:w="5070" w:type="dxa"/>
          </w:tcPr>
          <w:p w:rsidR="00912F8F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STS 3.2/Eclipse4.2+Jenkins/Hudson + PL/SQL Developer</w:t>
            </w:r>
          </w:p>
        </w:tc>
        <w:tc>
          <w:tcPr>
            <w:tcW w:w="3452" w:type="dxa"/>
          </w:tcPr>
          <w:p w:rsidR="00912F8F" w:rsidRPr="00FE7A75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软件开发工具</w:t>
            </w:r>
          </w:p>
        </w:tc>
      </w:tr>
      <w:tr w:rsidR="00912F8F" w:rsidTr="00B6035F">
        <w:tc>
          <w:tcPr>
            <w:tcW w:w="5070" w:type="dxa"/>
          </w:tcPr>
          <w:p w:rsidR="00912F8F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Subversion</w:t>
            </w:r>
          </w:p>
        </w:tc>
        <w:tc>
          <w:tcPr>
            <w:tcW w:w="3452" w:type="dxa"/>
          </w:tcPr>
          <w:p w:rsidR="00912F8F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软件版本控制</w:t>
            </w:r>
          </w:p>
        </w:tc>
      </w:tr>
      <w:tr w:rsidR="00912F8F" w:rsidTr="00B6035F">
        <w:tc>
          <w:tcPr>
            <w:tcW w:w="5070" w:type="dxa"/>
          </w:tcPr>
          <w:p w:rsidR="00912F8F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Redmine</w:t>
            </w:r>
          </w:p>
        </w:tc>
        <w:tc>
          <w:tcPr>
            <w:tcW w:w="3452" w:type="dxa"/>
          </w:tcPr>
          <w:p w:rsidR="00912F8F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软件测试问题跟踪处理工具</w:t>
            </w:r>
          </w:p>
        </w:tc>
      </w:tr>
      <w:tr w:rsidR="00912F8F" w:rsidTr="00B6035F">
        <w:tc>
          <w:tcPr>
            <w:tcW w:w="5070" w:type="dxa"/>
          </w:tcPr>
          <w:p w:rsidR="00912F8F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Loadrunner11</w:t>
            </w:r>
          </w:p>
        </w:tc>
        <w:tc>
          <w:tcPr>
            <w:tcW w:w="3452" w:type="dxa"/>
          </w:tcPr>
          <w:p w:rsidR="00912F8F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性能测试工具</w:t>
            </w:r>
          </w:p>
        </w:tc>
      </w:tr>
    </w:tbl>
    <w:p w:rsidR="00912F8F" w:rsidRDefault="00912F8F" w:rsidP="00912F8F">
      <w:pPr>
        <w:rPr>
          <w:b/>
          <w:lang w:val="en-AU"/>
        </w:rPr>
      </w:pPr>
      <w:bookmarkStart w:id="11" w:name="_Toc354495465"/>
    </w:p>
    <w:p w:rsidR="00912F8F" w:rsidRPr="00E45883" w:rsidRDefault="00912F8F" w:rsidP="001E41B3">
      <w:pPr>
        <w:pStyle w:val="1"/>
        <w:numPr>
          <w:ilvl w:val="1"/>
          <w:numId w:val="5"/>
        </w:numPr>
        <w:spacing w:before="240" w:after="60" w:line="400" w:lineRule="exact"/>
        <w:rPr>
          <w:rFonts w:ascii="微软雅黑" w:eastAsia="微软雅黑" w:hAnsi="微软雅黑" w:cs="GE Inspira Pitch"/>
          <w:bCs/>
          <w:noProof/>
          <w:color w:val="000080"/>
          <w:kern w:val="28"/>
          <w:sz w:val="24"/>
          <w:szCs w:val="24"/>
          <w:lang w:val="en-AU"/>
        </w:rPr>
      </w:pPr>
      <w:bookmarkStart w:id="12" w:name="_Toc406662899"/>
      <w:r w:rsidRPr="00E45883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测试准备</w:t>
      </w:r>
      <w:bookmarkEnd w:id="11"/>
      <w:r w:rsidR="00E614AF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（权限、数据及配置项等）</w:t>
      </w:r>
      <w:bookmarkEnd w:id="1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070"/>
        <w:gridCol w:w="3452"/>
      </w:tblGrid>
      <w:tr w:rsidR="00912F8F" w:rsidRPr="00FE7A75" w:rsidTr="00B6035F">
        <w:tc>
          <w:tcPr>
            <w:tcW w:w="5070" w:type="dxa"/>
            <w:shd w:val="clear" w:color="auto" w:fill="D9D9D9"/>
          </w:tcPr>
          <w:p w:rsidR="00912F8F" w:rsidRPr="00FE7A75" w:rsidRDefault="00912F8F" w:rsidP="00B6035F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事项</w:t>
            </w:r>
          </w:p>
        </w:tc>
        <w:tc>
          <w:tcPr>
            <w:tcW w:w="3452" w:type="dxa"/>
            <w:shd w:val="clear" w:color="auto" w:fill="D9D9D9"/>
          </w:tcPr>
          <w:p w:rsidR="00912F8F" w:rsidRPr="00FE7A75" w:rsidRDefault="00912F8F" w:rsidP="00B6035F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备注/确认人</w:t>
            </w:r>
          </w:p>
        </w:tc>
      </w:tr>
      <w:tr w:rsidR="00912F8F" w:rsidTr="00B6035F">
        <w:tc>
          <w:tcPr>
            <w:tcW w:w="5070" w:type="dxa"/>
          </w:tcPr>
          <w:p w:rsidR="00912F8F" w:rsidRDefault="00912F8F" w:rsidP="00B6035F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系统代码版本</w:t>
            </w:r>
            <w:r>
              <w:rPr>
                <w:rFonts w:hint="eastAsia"/>
                <w:lang w:val="en-AU"/>
              </w:rPr>
              <w:t>1.0</w:t>
            </w:r>
          </w:p>
        </w:tc>
        <w:tc>
          <w:tcPr>
            <w:tcW w:w="3452" w:type="dxa"/>
          </w:tcPr>
          <w:p w:rsidR="00912F8F" w:rsidRDefault="00912F8F" w:rsidP="00B6035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系统最新有效版本</w:t>
            </w:r>
          </w:p>
        </w:tc>
      </w:tr>
      <w:tr w:rsidR="00912F8F" w:rsidTr="00B6035F">
        <w:tc>
          <w:tcPr>
            <w:tcW w:w="5070" w:type="dxa"/>
          </w:tcPr>
          <w:p w:rsidR="00912F8F" w:rsidRPr="00912F8F" w:rsidRDefault="00912F8F" w:rsidP="00B6035F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关键用户及权限清单配置入系统；</w:t>
            </w:r>
          </w:p>
        </w:tc>
        <w:tc>
          <w:tcPr>
            <w:tcW w:w="3452" w:type="dxa"/>
          </w:tcPr>
          <w:p w:rsidR="00912F8F" w:rsidRDefault="00912F8F" w:rsidP="00B6035F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912F8F" w:rsidTr="00B6035F">
        <w:tc>
          <w:tcPr>
            <w:tcW w:w="5070" w:type="dxa"/>
          </w:tcPr>
          <w:p w:rsidR="00912F8F" w:rsidRPr="00912F8F" w:rsidRDefault="00912F8F" w:rsidP="00B6035F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工作流所需数据配置入系统；</w:t>
            </w:r>
          </w:p>
        </w:tc>
        <w:tc>
          <w:tcPr>
            <w:tcW w:w="3452" w:type="dxa"/>
          </w:tcPr>
          <w:p w:rsidR="00912F8F" w:rsidRDefault="00912F8F" w:rsidP="00B6035F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912F8F" w:rsidTr="00B6035F">
        <w:tc>
          <w:tcPr>
            <w:tcW w:w="5070" w:type="dxa"/>
          </w:tcPr>
          <w:p w:rsidR="00912F8F" w:rsidRPr="00912F8F" w:rsidRDefault="00912F8F" w:rsidP="00B6035F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所需静态历史数据导入系统；</w:t>
            </w:r>
          </w:p>
        </w:tc>
        <w:tc>
          <w:tcPr>
            <w:tcW w:w="3452" w:type="dxa"/>
          </w:tcPr>
          <w:p w:rsidR="00912F8F" w:rsidRDefault="00912F8F" w:rsidP="00B6035F">
            <w:pPr>
              <w:rPr>
                <w:rFonts w:ascii="宋体" w:hAnsi="宋体"/>
                <w:sz w:val="18"/>
                <w:szCs w:val="18"/>
              </w:rPr>
            </w:pPr>
          </w:p>
        </w:tc>
      </w:tr>
    </w:tbl>
    <w:p w:rsidR="00912F8F" w:rsidRPr="00912F8F" w:rsidRDefault="00912F8F" w:rsidP="004C283A">
      <w:pPr>
        <w:rPr>
          <w:b/>
          <w:lang w:val="en-AU"/>
        </w:rPr>
      </w:pPr>
    </w:p>
    <w:p w:rsidR="00BB7300" w:rsidRDefault="00BB7300" w:rsidP="001E41B3">
      <w:pPr>
        <w:pStyle w:val="1"/>
        <w:numPr>
          <w:ilvl w:val="0"/>
          <w:numId w:val="5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13" w:name="_Toc406662900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测试</w:t>
      </w:r>
      <w:r w:rsidR="00912F8F"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进度</w:t>
      </w:r>
      <w:bookmarkEnd w:id="1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43"/>
        <w:gridCol w:w="1347"/>
        <w:gridCol w:w="1347"/>
        <w:gridCol w:w="2835"/>
      </w:tblGrid>
      <w:tr w:rsidR="00912F8F" w:rsidRPr="00FE7A75" w:rsidTr="00B6035F">
        <w:tc>
          <w:tcPr>
            <w:tcW w:w="2943" w:type="dxa"/>
            <w:shd w:val="clear" w:color="auto" w:fill="D9D9D9"/>
          </w:tcPr>
          <w:p w:rsidR="00912F8F" w:rsidRPr="00FE7A75" w:rsidRDefault="00912F8F" w:rsidP="00B6035F">
            <w:pPr>
              <w:snapToGrid w:val="0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FE7A75">
              <w:rPr>
                <w:rFonts w:ascii="宋体" w:hAnsi="宋体" w:hint="eastAsia"/>
                <w:b/>
                <w:sz w:val="18"/>
                <w:szCs w:val="18"/>
              </w:rPr>
              <w:t>测试阶段</w:t>
            </w:r>
          </w:p>
        </w:tc>
        <w:tc>
          <w:tcPr>
            <w:tcW w:w="1347" w:type="dxa"/>
            <w:shd w:val="clear" w:color="auto" w:fill="D9D9D9"/>
          </w:tcPr>
          <w:p w:rsidR="00912F8F" w:rsidRPr="00FE7A75" w:rsidRDefault="00912F8F" w:rsidP="00B6035F">
            <w:pPr>
              <w:snapToGrid w:val="0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FE7A75">
              <w:rPr>
                <w:rFonts w:ascii="宋体" w:hAnsi="宋体"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347" w:type="dxa"/>
            <w:shd w:val="clear" w:color="auto" w:fill="D9D9D9"/>
          </w:tcPr>
          <w:p w:rsidR="00912F8F" w:rsidRPr="00FE7A75" w:rsidRDefault="00912F8F" w:rsidP="00B6035F">
            <w:pPr>
              <w:snapToGrid w:val="0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FE7A75">
              <w:rPr>
                <w:rFonts w:ascii="宋体" w:hAnsi="宋体"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835" w:type="dxa"/>
            <w:shd w:val="clear" w:color="auto" w:fill="D9D9D9"/>
          </w:tcPr>
          <w:p w:rsidR="00912F8F" w:rsidRPr="00FE7A75" w:rsidRDefault="00912F8F" w:rsidP="00B6035F">
            <w:pPr>
              <w:snapToGrid w:val="0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FE7A75">
              <w:rPr>
                <w:rFonts w:ascii="宋体" w:hAnsi="宋体" w:hint="eastAsia"/>
                <w:b/>
                <w:sz w:val="18"/>
                <w:szCs w:val="18"/>
              </w:rPr>
              <w:t>资源</w:t>
            </w:r>
          </w:p>
        </w:tc>
      </w:tr>
      <w:tr w:rsidR="00912F8F" w:rsidRPr="00FE7A75" w:rsidTr="00B6035F">
        <w:tc>
          <w:tcPr>
            <w:tcW w:w="2943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  <w:r w:rsidRPr="00FE7A75">
              <w:rPr>
                <w:rFonts w:ascii="宋体" w:hAnsi="宋体" w:hint="eastAsia"/>
                <w:sz w:val="18"/>
                <w:szCs w:val="18"/>
              </w:rPr>
              <w:t>系统测试计划</w:t>
            </w: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</w:tr>
      <w:tr w:rsidR="00912F8F" w:rsidRPr="00FE7A75" w:rsidTr="00B6035F">
        <w:tc>
          <w:tcPr>
            <w:tcW w:w="2943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  <w:r w:rsidRPr="00FE7A75">
              <w:rPr>
                <w:rFonts w:ascii="宋体" w:hAnsi="宋体" w:hint="eastAsia"/>
                <w:sz w:val="18"/>
                <w:szCs w:val="18"/>
              </w:rPr>
              <w:t>系统</w:t>
            </w:r>
            <w:r>
              <w:rPr>
                <w:rFonts w:ascii="宋体" w:hAnsi="宋体" w:hint="eastAsia"/>
                <w:sz w:val="18"/>
                <w:szCs w:val="18"/>
              </w:rPr>
              <w:t>功能说明书</w:t>
            </w: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</w:tr>
      <w:tr w:rsidR="00912F8F" w:rsidRPr="00FE7A75" w:rsidTr="00B6035F">
        <w:tc>
          <w:tcPr>
            <w:tcW w:w="2943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Phase1:</w:t>
            </w:r>
            <w:r w:rsidRPr="00FE7A75">
              <w:rPr>
                <w:rFonts w:ascii="宋体" w:hAnsi="宋体" w:hint="eastAsia"/>
                <w:sz w:val="18"/>
                <w:szCs w:val="18"/>
              </w:rPr>
              <w:t>测试用例编写</w:t>
            </w: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</w:tr>
      <w:tr w:rsidR="00912F8F" w:rsidRPr="00FE7A75" w:rsidTr="00B6035F">
        <w:tc>
          <w:tcPr>
            <w:tcW w:w="2943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Phase1:</w:t>
            </w:r>
            <w:r w:rsidRPr="00FE7A75">
              <w:rPr>
                <w:rFonts w:ascii="宋体" w:hAnsi="宋体" w:hint="eastAsia"/>
                <w:sz w:val="18"/>
                <w:szCs w:val="18"/>
              </w:rPr>
              <w:t>测试用例评审</w:t>
            </w: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</w:tr>
      <w:tr w:rsidR="00912F8F" w:rsidRPr="00FE7A75" w:rsidTr="00B6035F">
        <w:tc>
          <w:tcPr>
            <w:tcW w:w="2943" w:type="dxa"/>
          </w:tcPr>
          <w:p w:rsidR="00912F8F" w:rsidRPr="00FE7A75" w:rsidRDefault="00912F8F" w:rsidP="0064126C">
            <w:pPr>
              <w:snapToGrid w:val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Phase2:</w:t>
            </w:r>
            <w:r w:rsidR="0064126C">
              <w:rPr>
                <w:rFonts w:ascii="宋体" w:hAnsi="宋体" w:hint="eastAsia"/>
                <w:sz w:val="18"/>
                <w:szCs w:val="18"/>
              </w:rPr>
              <w:t>验收</w:t>
            </w:r>
            <w:r>
              <w:rPr>
                <w:rFonts w:ascii="宋体" w:hAnsi="宋体" w:hint="eastAsia"/>
                <w:sz w:val="18"/>
                <w:szCs w:val="18"/>
              </w:rPr>
              <w:t>测试</w:t>
            </w: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</w:tr>
      <w:tr w:rsidR="00912F8F" w:rsidRPr="00FE7A75" w:rsidTr="00B6035F">
        <w:tc>
          <w:tcPr>
            <w:tcW w:w="2943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  <w:r w:rsidRPr="00FE7A75">
              <w:rPr>
                <w:rFonts w:ascii="宋体" w:hAnsi="宋体" w:hint="eastAsia"/>
                <w:sz w:val="18"/>
                <w:szCs w:val="18"/>
              </w:rPr>
              <w:t>系统测试报告</w:t>
            </w: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347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:rsidR="00912F8F" w:rsidRPr="00FE7A75" w:rsidRDefault="00912F8F" w:rsidP="00B6035F">
            <w:pPr>
              <w:snapToGrid w:val="0"/>
              <w:rPr>
                <w:rFonts w:ascii="宋体" w:hAnsi="宋体"/>
                <w:sz w:val="18"/>
                <w:szCs w:val="18"/>
              </w:rPr>
            </w:pPr>
          </w:p>
        </w:tc>
      </w:tr>
    </w:tbl>
    <w:p w:rsidR="00BB7300" w:rsidRPr="00BB7300" w:rsidRDefault="00BB7300" w:rsidP="00BB7300">
      <w:pPr>
        <w:rPr>
          <w:lang w:val="en-AU"/>
        </w:rPr>
      </w:pPr>
    </w:p>
    <w:p w:rsidR="00A03600" w:rsidRDefault="00A03600" w:rsidP="001E41B3">
      <w:pPr>
        <w:pStyle w:val="1"/>
        <w:numPr>
          <w:ilvl w:val="0"/>
          <w:numId w:val="5"/>
        </w:numPr>
        <w:spacing w:before="240" w:after="60" w:line="400" w:lineRule="exact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14" w:name="_Toc406662901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测试执行：</w:t>
      </w:r>
      <w:bookmarkEnd w:id="14"/>
    </w:p>
    <w:p w:rsidR="00B4075E" w:rsidRDefault="00B4075E" w:rsidP="00EC25FF">
      <w:pPr>
        <w:pStyle w:val="1"/>
        <w:numPr>
          <w:ilvl w:val="1"/>
          <w:numId w:val="5"/>
        </w:numPr>
        <w:spacing w:before="240" w:after="60" w:line="400" w:lineRule="exact"/>
        <w:rPr>
          <w:rFonts w:ascii="微软雅黑" w:eastAsia="微软雅黑" w:hAnsi="微软雅黑" w:cs="GE Inspira Pitch"/>
          <w:bCs/>
          <w:noProof/>
          <w:color w:val="000080"/>
          <w:kern w:val="28"/>
          <w:sz w:val="24"/>
          <w:szCs w:val="24"/>
          <w:lang w:val="en-AU"/>
        </w:rPr>
      </w:pPr>
      <w:bookmarkStart w:id="15" w:name="_Toc406662902"/>
      <w:r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测试场景及覆盖率：</w:t>
      </w:r>
      <w:bookmarkEnd w:id="15"/>
    </w:p>
    <w:tbl>
      <w:tblPr>
        <w:tblW w:w="10039" w:type="dxa"/>
        <w:tblInd w:w="93" w:type="dxa"/>
        <w:tblLook w:val="04A0"/>
      </w:tblPr>
      <w:tblGrid>
        <w:gridCol w:w="1080"/>
        <w:gridCol w:w="1692"/>
        <w:gridCol w:w="2505"/>
        <w:gridCol w:w="1692"/>
        <w:gridCol w:w="1977"/>
        <w:gridCol w:w="1093"/>
      </w:tblGrid>
      <w:tr w:rsidR="00B4075E" w:rsidRPr="00B4075E" w:rsidTr="00932300">
        <w:trPr>
          <w:trHeight w:val="63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>总述</w:t>
            </w:r>
          </w:p>
        </w:tc>
        <w:tc>
          <w:tcPr>
            <w:tcW w:w="895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>本次测试共涉及？个业务场景，功能覆盖率为？</w:t>
            </w:r>
          </w:p>
        </w:tc>
      </w:tr>
      <w:tr w:rsidR="00B4075E" w:rsidRPr="00B4075E" w:rsidTr="00B4075E">
        <w:trPr>
          <w:trHeight w:val="363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jc w:val="center"/>
              <w:rPr>
                <w:rFonts w:ascii="宋体" w:hAnsi="宋体" w:cs="宋体"/>
                <w:b/>
                <w:bCs/>
                <w:szCs w:val="20"/>
              </w:rPr>
            </w:pPr>
            <w:r w:rsidRPr="00B4075E">
              <w:rPr>
                <w:rFonts w:ascii="宋体" w:hAnsi="宋体" w:cs="宋体" w:hint="eastAsia"/>
                <w:b/>
                <w:bCs/>
                <w:szCs w:val="20"/>
              </w:rPr>
              <w:t>场景编号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jc w:val="center"/>
              <w:rPr>
                <w:rFonts w:ascii="宋体" w:hAnsi="宋体" w:cs="宋体"/>
                <w:b/>
                <w:bCs/>
                <w:szCs w:val="20"/>
              </w:rPr>
            </w:pPr>
            <w:r w:rsidRPr="00B4075E">
              <w:rPr>
                <w:rFonts w:ascii="宋体" w:hAnsi="宋体" w:cs="宋体" w:hint="eastAsia"/>
                <w:b/>
                <w:bCs/>
                <w:szCs w:val="20"/>
              </w:rPr>
              <w:t>场景名称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jc w:val="center"/>
              <w:rPr>
                <w:rFonts w:ascii="宋体" w:hAnsi="宋体" w:cs="宋体"/>
                <w:b/>
                <w:bCs/>
                <w:szCs w:val="20"/>
              </w:rPr>
            </w:pPr>
            <w:r w:rsidRPr="00B4075E">
              <w:rPr>
                <w:rFonts w:ascii="宋体" w:hAnsi="宋体" w:cs="宋体" w:hint="eastAsia"/>
                <w:b/>
                <w:bCs/>
                <w:szCs w:val="20"/>
              </w:rPr>
              <w:t>业务场景描述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jc w:val="center"/>
              <w:rPr>
                <w:rFonts w:ascii="宋体" w:hAnsi="宋体" w:cs="宋体"/>
                <w:b/>
                <w:bCs/>
                <w:szCs w:val="20"/>
              </w:rPr>
            </w:pPr>
            <w:r w:rsidRPr="00B4075E">
              <w:rPr>
                <w:rFonts w:ascii="宋体" w:hAnsi="宋体" w:cs="宋体" w:hint="eastAsia"/>
                <w:b/>
                <w:bCs/>
                <w:szCs w:val="20"/>
              </w:rPr>
              <w:t>涉及模块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jc w:val="center"/>
              <w:rPr>
                <w:rFonts w:ascii="宋体" w:hAnsi="宋体" w:cs="宋体"/>
                <w:b/>
                <w:bCs/>
                <w:szCs w:val="20"/>
              </w:rPr>
            </w:pPr>
            <w:r w:rsidRPr="00B4075E">
              <w:rPr>
                <w:rFonts w:ascii="宋体" w:hAnsi="宋体" w:cs="宋体" w:hint="eastAsia"/>
                <w:b/>
                <w:bCs/>
                <w:szCs w:val="20"/>
              </w:rPr>
              <w:t>涉及</w:t>
            </w:r>
            <w:r>
              <w:rPr>
                <w:rFonts w:ascii="宋体" w:hAnsi="宋体" w:cs="宋体" w:hint="eastAsia"/>
                <w:b/>
                <w:bCs/>
                <w:szCs w:val="20"/>
              </w:rPr>
              <w:t>系统或</w:t>
            </w:r>
            <w:r w:rsidRPr="00B4075E">
              <w:rPr>
                <w:rFonts w:ascii="宋体" w:hAnsi="宋体" w:cs="宋体" w:hint="eastAsia"/>
                <w:b/>
                <w:bCs/>
                <w:szCs w:val="20"/>
              </w:rPr>
              <w:t>接口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4075E" w:rsidRPr="00B4075E" w:rsidRDefault="00B4075E" w:rsidP="00B4075E">
            <w:pPr>
              <w:spacing w:after="0"/>
              <w:jc w:val="center"/>
              <w:rPr>
                <w:rFonts w:ascii="宋体" w:hAnsi="宋体" w:cs="宋体"/>
                <w:b/>
                <w:bCs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szCs w:val="20"/>
              </w:rPr>
              <w:t>备注</w:t>
            </w:r>
          </w:p>
        </w:tc>
      </w:tr>
      <w:tr w:rsidR="00B4075E" w:rsidRPr="00B4075E" w:rsidTr="00B4075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B4075E" w:rsidRPr="00B4075E" w:rsidTr="00B4075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B4075E" w:rsidRPr="00B4075E" w:rsidTr="00B4075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B4075E" w:rsidRPr="00B4075E" w:rsidTr="00B4075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B4075E" w:rsidRPr="00B4075E" w:rsidTr="00B4075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B4075E" w:rsidRPr="00B4075E" w:rsidTr="00B4075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B4075E" w:rsidRPr="00B4075E" w:rsidTr="00B4075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B4075E"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4075E" w:rsidRPr="00B4075E" w:rsidRDefault="00B4075E" w:rsidP="00B4075E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</w:tbl>
    <w:p w:rsidR="00612CE4" w:rsidRPr="00180B9C" w:rsidRDefault="00612CE4" w:rsidP="00612CE4">
      <w:pPr>
        <w:rPr>
          <w:b/>
          <w:lang w:val="en-AU"/>
        </w:rPr>
      </w:pPr>
    </w:p>
    <w:p w:rsidR="00853869" w:rsidRPr="00E45883" w:rsidRDefault="00EC25FF" w:rsidP="001E41B3">
      <w:pPr>
        <w:pStyle w:val="1"/>
        <w:numPr>
          <w:ilvl w:val="1"/>
          <w:numId w:val="5"/>
        </w:numPr>
        <w:spacing w:before="240" w:after="60" w:line="400" w:lineRule="exact"/>
        <w:rPr>
          <w:rFonts w:ascii="微软雅黑" w:eastAsia="微软雅黑" w:hAnsi="微软雅黑" w:cs="GE Inspira Pitch"/>
          <w:bCs/>
          <w:noProof/>
          <w:color w:val="000080"/>
          <w:kern w:val="28"/>
          <w:sz w:val="24"/>
          <w:szCs w:val="24"/>
          <w:lang w:val="en-AU"/>
        </w:rPr>
      </w:pPr>
      <w:bookmarkStart w:id="16" w:name="_Toc406662903"/>
      <w:r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具体测试</w:t>
      </w:r>
      <w:r w:rsidR="00AE4C6C" w:rsidRPr="00E45883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：</w:t>
      </w:r>
      <w:r w:rsidR="00B4075E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（可以直接添加附件）</w:t>
      </w:r>
      <w:bookmarkEnd w:id="16"/>
    </w:p>
    <w:p w:rsidR="00F71325" w:rsidRPr="00C31055" w:rsidRDefault="00385E3C" w:rsidP="00F71325">
      <w:pPr>
        <w:rPr>
          <w:color w:val="FF0000"/>
          <w:lang w:val="en-AU"/>
        </w:rPr>
      </w:pPr>
      <w:r>
        <w:rPr>
          <w:rFonts w:hint="eastAsia"/>
          <w:lang w:val="en-AU"/>
        </w:rPr>
        <w:t>备注：</w:t>
      </w:r>
      <w:r w:rsidR="0004016B">
        <w:rPr>
          <w:rFonts w:hint="eastAsia"/>
          <w:lang w:val="en-AU"/>
        </w:rPr>
        <w:t>具体测试是到子场景的用例测试及结论。</w:t>
      </w:r>
    </w:p>
    <w:tbl>
      <w:tblPr>
        <w:tblStyle w:val="af4"/>
        <w:tblW w:w="10191" w:type="dxa"/>
        <w:tblLook w:val="04A0"/>
      </w:tblPr>
      <w:tblGrid>
        <w:gridCol w:w="597"/>
        <w:gridCol w:w="1496"/>
        <w:gridCol w:w="1409"/>
        <w:gridCol w:w="1993"/>
        <w:gridCol w:w="1134"/>
        <w:gridCol w:w="1134"/>
        <w:gridCol w:w="1276"/>
        <w:gridCol w:w="1152"/>
      </w:tblGrid>
      <w:tr w:rsidR="007064F9" w:rsidTr="001170DD">
        <w:tc>
          <w:tcPr>
            <w:tcW w:w="597" w:type="dxa"/>
            <w:shd w:val="clear" w:color="auto" w:fill="D9D9D9" w:themeFill="background1" w:themeFillShade="D9"/>
            <w:vAlign w:val="center"/>
          </w:tcPr>
          <w:p w:rsidR="007064F9" w:rsidRDefault="007064F9" w:rsidP="00DD7210">
            <w:pPr>
              <w:spacing w:after="0"/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序号</w:t>
            </w:r>
          </w:p>
        </w:tc>
        <w:tc>
          <w:tcPr>
            <w:tcW w:w="1496" w:type="dxa"/>
            <w:shd w:val="clear" w:color="auto" w:fill="D9D9D9" w:themeFill="background1" w:themeFillShade="D9"/>
            <w:vAlign w:val="center"/>
          </w:tcPr>
          <w:p w:rsidR="007064F9" w:rsidRDefault="00EC25FF" w:rsidP="00DE038C">
            <w:pPr>
              <w:spacing w:after="0"/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场景编号</w:t>
            </w:r>
          </w:p>
        </w:tc>
        <w:tc>
          <w:tcPr>
            <w:tcW w:w="1409" w:type="dxa"/>
            <w:shd w:val="clear" w:color="auto" w:fill="D9D9D9" w:themeFill="background1" w:themeFillShade="D9"/>
            <w:vAlign w:val="center"/>
          </w:tcPr>
          <w:p w:rsidR="007064F9" w:rsidRDefault="00EC25FF" w:rsidP="00DE038C">
            <w:pPr>
              <w:spacing w:after="0"/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场景描述</w:t>
            </w:r>
          </w:p>
        </w:tc>
        <w:tc>
          <w:tcPr>
            <w:tcW w:w="1993" w:type="dxa"/>
            <w:shd w:val="clear" w:color="auto" w:fill="D9D9D9" w:themeFill="background1" w:themeFillShade="D9"/>
            <w:vAlign w:val="center"/>
          </w:tcPr>
          <w:p w:rsidR="007064F9" w:rsidRDefault="007064F9" w:rsidP="00DE038C">
            <w:pPr>
              <w:spacing w:after="0"/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主要操作</w:t>
            </w:r>
            <w:r w:rsidR="003F60BD">
              <w:rPr>
                <w:rFonts w:hint="eastAsia"/>
                <w:lang w:val="en-GB"/>
              </w:rPr>
              <w:t>步骤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7064F9" w:rsidRDefault="007064F9" w:rsidP="00DE038C">
            <w:pPr>
              <w:spacing w:after="0"/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测试数据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7064F9" w:rsidRDefault="007064F9" w:rsidP="007064F9">
            <w:pPr>
              <w:spacing w:after="0"/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测试用户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7064F9" w:rsidRDefault="007064F9" w:rsidP="00DE038C">
            <w:pPr>
              <w:spacing w:after="0"/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测试时间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:rsidR="007064F9" w:rsidRDefault="007064F9" w:rsidP="00DE038C">
            <w:pPr>
              <w:spacing w:after="0"/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测试结果</w:t>
            </w:r>
          </w:p>
        </w:tc>
      </w:tr>
      <w:tr w:rsidR="007064F9" w:rsidTr="001170DD">
        <w:tc>
          <w:tcPr>
            <w:tcW w:w="597" w:type="dxa"/>
            <w:vAlign w:val="center"/>
          </w:tcPr>
          <w:p w:rsidR="007064F9" w:rsidRDefault="007064F9" w:rsidP="00BB7300">
            <w:pPr>
              <w:spacing w:after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</w:p>
        </w:tc>
        <w:tc>
          <w:tcPr>
            <w:tcW w:w="1496" w:type="dxa"/>
            <w:vAlign w:val="center"/>
          </w:tcPr>
          <w:p w:rsidR="007064F9" w:rsidRPr="00344FEA" w:rsidRDefault="007064F9" w:rsidP="000562E2">
            <w:pPr>
              <w:spacing w:after="0"/>
              <w:jc w:val="both"/>
              <w:rPr>
                <w:szCs w:val="20"/>
                <w:lang w:val="en-GB"/>
              </w:rPr>
            </w:pPr>
          </w:p>
        </w:tc>
        <w:tc>
          <w:tcPr>
            <w:tcW w:w="1409" w:type="dxa"/>
            <w:vAlign w:val="center"/>
          </w:tcPr>
          <w:p w:rsidR="007064F9" w:rsidRPr="00344FEA" w:rsidRDefault="007064F9" w:rsidP="007064F9">
            <w:pPr>
              <w:spacing w:after="0"/>
              <w:jc w:val="both"/>
              <w:rPr>
                <w:szCs w:val="20"/>
                <w:lang w:val="en-GB"/>
              </w:rPr>
            </w:pPr>
          </w:p>
        </w:tc>
        <w:tc>
          <w:tcPr>
            <w:tcW w:w="1993" w:type="dxa"/>
            <w:vAlign w:val="center"/>
          </w:tcPr>
          <w:p w:rsidR="007064F9" w:rsidRPr="00344FEA" w:rsidRDefault="007064F9" w:rsidP="000562E2">
            <w:pPr>
              <w:spacing w:after="0"/>
              <w:jc w:val="both"/>
              <w:rPr>
                <w:szCs w:val="20"/>
                <w:lang w:val="en-GB"/>
              </w:rPr>
            </w:pPr>
          </w:p>
        </w:tc>
        <w:tc>
          <w:tcPr>
            <w:tcW w:w="1134" w:type="dxa"/>
            <w:vAlign w:val="center"/>
          </w:tcPr>
          <w:p w:rsidR="007064F9" w:rsidRPr="00344FEA" w:rsidRDefault="007064F9" w:rsidP="000562E2">
            <w:pPr>
              <w:spacing w:after="0"/>
              <w:jc w:val="both"/>
              <w:rPr>
                <w:szCs w:val="20"/>
                <w:lang w:val="en-GB"/>
              </w:rPr>
            </w:pPr>
          </w:p>
        </w:tc>
        <w:tc>
          <w:tcPr>
            <w:tcW w:w="1134" w:type="dxa"/>
          </w:tcPr>
          <w:p w:rsidR="007064F9" w:rsidRPr="00344FEA" w:rsidRDefault="007064F9" w:rsidP="000562E2">
            <w:pPr>
              <w:spacing w:after="0"/>
              <w:jc w:val="both"/>
              <w:rPr>
                <w:szCs w:val="20"/>
                <w:lang w:val="en-GB"/>
              </w:rPr>
            </w:pPr>
          </w:p>
        </w:tc>
        <w:tc>
          <w:tcPr>
            <w:tcW w:w="1276" w:type="dxa"/>
            <w:vAlign w:val="center"/>
          </w:tcPr>
          <w:p w:rsidR="007064F9" w:rsidRPr="00344FEA" w:rsidRDefault="007064F9" w:rsidP="000562E2">
            <w:pPr>
              <w:spacing w:after="0"/>
              <w:jc w:val="both"/>
              <w:rPr>
                <w:szCs w:val="20"/>
                <w:lang w:val="en-GB"/>
              </w:rPr>
            </w:pPr>
          </w:p>
        </w:tc>
        <w:tc>
          <w:tcPr>
            <w:tcW w:w="1152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  <w:r w:rsidRPr="00344FEA">
              <w:rPr>
                <w:rFonts w:hint="eastAsia"/>
                <w:szCs w:val="20"/>
                <w:lang w:val="en-GB"/>
              </w:rPr>
              <w:t>□通过</w:t>
            </w:r>
          </w:p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  <w:r w:rsidRPr="00344FEA">
              <w:rPr>
                <w:rFonts w:hint="eastAsia"/>
                <w:szCs w:val="20"/>
                <w:lang w:val="en-GB"/>
              </w:rPr>
              <w:t>□不通过</w:t>
            </w:r>
          </w:p>
        </w:tc>
      </w:tr>
      <w:tr w:rsidR="007064F9" w:rsidTr="001170DD">
        <w:tc>
          <w:tcPr>
            <w:tcW w:w="597" w:type="dxa"/>
            <w:vAlign w:val="center"/>
          </w:tcPr>
          <w:p w:rsidR="007064F9" w:rsidRDefault="007064F9" w:rsidP="00BB7300">
            <w:pPr>
              <w:spacing w:after="0"/>
              <w:rPr>
                <w:lang w:val="en-GB"/>
              </w:rPr>
            </w:pPr>
          </w:p>
        </w:tc>
        <w:tc>
          <w:tcPr>
            <w:tcW w:w="1496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</w:p>
        </w:tc>
        <w:tc>
          <w:tcPr>
            <w:tcW w:w="1409" w:type="dxa"/>
            <w:vAlign w:val="center"/>
          </w:tcPr>
          <w:p w:rsidR="007064F9" w:rsidRPr="00344FEA" w:rsidRDefault="007064F9" w:rsidP="00BB7300">
            <w:pPr>
              <w:spacing w:after="0"/>
              <w:jc w:val="both"/>
              <w:rPr>
                <w:szCs w:val="20"/>
                <w:lang w:val="en-GB"/>
              </w:rPr>
            </w:pPr>
          </w:p>
        </w:tc>
        <w:tc>
          <w:tcPr>
            <w:tcW w:w="1993" w:type="dxa"/>
            <w:vAlign w:val="center"/>
          </w:tcPr>
          <w:p w:rsidR="007064F9" w:rsidRPr="00344FEA" w:rsidRDefault="007064F9" w:rsidP="00344FEA">
            <w:pPr>
              <w:spacing w:after="0"/>
              <w:jc w:val="both"/>
              <w:rPr>
                <w:szCs w:val="20"/>
                <w:lang w:val="en-GB"/>
              </w:rPr>
            </w:pPr>
          </w:p>
        </w:tc>
        <w:tc>
          <w:tcPr>
            <w:tcW w:w="1134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</w:p>
        </w:tc>
        <w:tc>
          <w:tcPr>
            <w:tcW w:w="1134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</w:p>
        </w:tc>
        <w:tc>
          <w:tcPr>
            <w:tcW w:w="1276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</w:p>
        </w:tc>
        <w:tc>
          <w:tcPr>
            <w:tcW w:w="1152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</w:p>
        </w:tc>
      </w:tr>
      <w:tr w:rsidR="007064F9" w:rsidTr="001170DD">
        <w:tc>
          <w:tcPr>
            <w:tcW w:w="597" w:type="dxa"/>
            <w:vAlign w:val="center"/>
          </w:tcPr>
          <w:p w:rsidR="007064F9" w:rsidRDefault="007064F9" w:rsidP="00BB7300">
            <w:pPr>
              <w:spacing w:after="0"/>
              <w:rPr>
                <w:lang w:val="en-GB"/>
              </w:rPr>
            </w:pPr>
          </w:p>
        </w:tc>
        <w:tc>
          <w:tcPr>
            <w:tcW w:w="1496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</w:p>
        </w:tc>
        <w:tc>
          <w:tcPr>
            <w:tcW w:w="1409" w:type="dxa"/>
            <w:vAlign w:val="center"/>
          </w:tcPr>
          <w:p w:rsidR="007064F9" w:rsidRPr="00344FEA" w:rsidRDefault="007064F9" w:rsidP="00344FEA">
            <w:pPr>
              <w:spacing w:after="0"/>
              <w:rPr>
                <w:szCs w:val="20"/>
                <w:lang w:val="en-GB"/>
              </w:rPr>
            </w:pPr>
          </w:p>
        </w:tc>
        <w:tc>
          <w:tcPr>
            <w:tcW w:w="1993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</w:p>
        </w:tc>
        <w:tc>
          <w:tcPr>
            <w:tcW w:w="1134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</w:p>
        </w:tc>
        <w:tc>
          <w:tcPr>
            <w:tcW w:w="1134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</w:p>
        </w:tc>
        <w:tc>
          <w:tcPr>
            <w:tcW w:w="1276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</w:p>
        </w:tc>
        <w:tc>
          <w:tcPr>
            <w:tcW w:w="1152" w:type="dxa"/>
          </w:tcPr>
          <w:p w:rsidR="007064F9" w:rsidRPr="00344FEA" w:rsidRDefault="007064F9" w:rsidP="00BB7300">
            <w:pPr>
              <w:spacing w:after="0"/>
              <w:rPr>
                <w:szCs w:val="20"/>
                <w:lang w:val="en-GB"/>
              </w:rPr>
            </w:pPr>
          </w:p>
        </w:tc>
      </w:tr>
      <w:tr w:rsidR="007064F9" w:rsidTr="001170DD">
        <w:tc>
          <w:tcPr>
            <w:tcW w:w="597" w:type="dxa"/>
            <w:vAlign w:val="center"/>
          </w:tcPr>
          <w:p w:rsidR="007064F9" w:rsidRDefault="007064F9" w:rsidP="00BB7300">
            <w:pPr>
              <w:spacing w:after="0"/>
              <w:rPr>
                <w:lang w:val="en-GB"/>
              </w:rPr>
            </w:pPr>
          </w:p>
        </w:tc>
        <w:tc>
          <w:tcPr>
            <w:tcW w:w="1496" w:type="dxa"/>
          </w:tcPr>
          <w:p w:rsidR="007064F9" w:rsidRDefault="007064F9" w:rsidP="00BB7300">
            <w:pPr>
              <w:spacing w:after="0"/>
              <w:rPr>
                <w:lang w:val="en-GB"/>
              </w:rPr>
            </w:pPr>
          </w:p>
        </w:tc>
        <w:tc>
          <w:tcPr>
            <w:tcW w:w="1409" w:type="dxa"/>
            <w:vAlign w:val="center"/>
          </w:tcPr>
          <w:p w:rsidR="007064F9" w:rsidRDefault="007064F9" w:rsidP="00BB7300">
            <w:pPr>
              <w:spacing w:after="0"/>
              <w:rPr>
                <w:lang w:val="en-GB"/>
              </w:rPr>
            </w:pPr>
          </w:p>
        </w:tc>
        <w:tc>
          <w:tcPr>
            <w:tcW w:w="1993" w:type="dxa"/>
          </w:tcPr>
          <w:p w:rsidR="007064F9" w:rsidRDefault="007064F9" w:rsidP="00BB7300">
            <w:pPr>
              <w:spacing w:after="0"/>
              <w:rPr>
                <w:lang w:val="en-GB"/>
              </w:rPr>
            </w:pPr>
          </w:p>
        </w:tc>
        <w:tc>
          <w:tcPr>
            <w:tcW w:w="1134" w:type="dxa"/>
          </w:tcPr>
          <w:p w:rsidR="007064F9" w:rsidRDefault="007064F9" w:rsidP="00BB7300">
            <w:pPr>
              <w:spacing w:after="0"/>
              <w:rPr>
                <w:lang w:val="en-GB"/>
              </w:rPr>
            </w:pPr>
          </w:p>
        </w:tc>
        <w:tc>
          <w:tcPr>
            <w:tcW w:w="1134" w:type="dxa"/>
          </w:tcPr>
          <w:p w:rsidR="007064F9" w:rsidRDefault="007064F9" w:rsidP="00BB7300">
            <w:pPr>
              <w:spacing w:after="0"/>
              <w:rPr>
                <w:lang w:val="en-GB"/>
              </w:rPr>
            </w:pPr>
          </w:p>
        </w:tc>
        <w:tc>
          <w:tcPr>
            <w:tcW w:w="1276" w:type="dxa"/>
          </w:tcPr>
          <w:p w:rsidR="007064F9" w:rsidRDefault="007064F9" w:rsidP="00BB7300">
            <w:pPr>
              <w:spacing w:after="0"/>
              <w:rPr>
                <w:lang w:val="en-GB"/>
              </w:rPr>
            </w:pPr>
          </w:p>
        </w:tc>
        <w:tc>
          <w:tcPr>
            <w:tcW w:w="1152" w:type="dxa"/>
          </w:tcPr>
          <w:p w:rsidR="007064F9" w:rsidRDefault="007064F9" w:rsidP="00BB7300">
            <w:pPr>
              <w:spacing w:after="0"/>
              <w:rPr>
                <w:lang w:val="en-GB"/>
              </w:rPr>
            </w:pPr>
          </w:p>
        </w:tc>
      </w:tr>
    </w:tbl>
    <w:bookmarkEnd w:id="7"/>
    <w:p w:rsidR="00853869" w:rsidRDefault="00C1793B" w:rsidP="00853869">
      <w:pPr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</w:rPr>
      </w:pPr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</w:rPr>
        <w:t>测试附件：</w:t>
      </w:r>
    </w:p>
    <w:p w:rsidR="004C283A" w:rsidRPr="00E45883" w:rsidRDefault="004C283A" w:rsidP="001E41B3">
      <w:pPr>
        <w:pStyle w:val="1"/>
        <w:numPr>
          <w:ilvl w:val="1"/>
          <w:numId w:val="5"/>
        </w:numPr>
        <w:spacing w:before="240" w:after="60" w:line="400" w:lineRule="exact"/>
        <w:rPr>
          <w:rFonts w:ascii="微软雅黑" w:eastAsia="微软雅黑" w:hAnsi="微软雅黑" w:cs="GE Inspira Pitch"/>
          <w:bCs/>
          <w:noProof/>
          <w:color w:val="000080"/>
          <w:kern w:val="28"/>
          <w:sz w:val="24"/>
          <w:szCs w:val="24"/>
          <w:lang w:val="en-AU"/>
        </w:rPr>
      </w:pPr>
      <w:bookmarkStart w:id="17" w:name="_Toc406662904"/>
      <w:r w:rsidRPr="00E45883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用户体验</w:t>
      </w:r>
      <w:r w:rsidR="00393301" w:rsidRPr="00E45883">
        <w:rPr>
          <w:rFonts w:ascii="微软雅黑" w:eastAsia="微软雅黑" w:hAnsi="微软雅黑" w:cs="GE Inspira Pitch" w:hint="eastAsia"/>
          <w:bCs/>
          <w:noProof/>
          <w:color w:val="000080"/>
          <w:kern w:val="28"/>
          <w:sz w:val="24"/>
          <w:szCs w:val="24"/>
          <w:lang w:val="en-AU"/>
        </w:rPr>
        <w:t>：</w:t>
      </w:r>
      <w:bookmarkEnd w:id="17"/>
    </w:p>
    <w:p w:rsidR="00124DB0" w:rsidRPr="00124DB0" w:rsidRDefault="00124DB0" w:rsidP="00124DB0">
      <w:pPr>
        <w:rPr>
          <w:lang w:val="en-AU"/>
        </w:rPr>
      </w:pPr>
      <w:r>
        <w:rPr>
          <w:rFonts w:hint="eastAsia"/>
          <w:lang w:val="en-AU"/>
        </w:rPr>
        <w:t>主要从系统界面风格设计、操作指引及操作便捷性做用户的使用习惯验证。确保系统的用户体验指标达标。</w:t>
      </w:r>
    </w:p>
    <w:tbl>
      <w:tblPr>
        <w:tblStyle w:val="af4"/>
        <w:tblW w:w="0" w:type="auto"/>
        <w:tblLook w:val="04A0"/>
      </w:tblPr>
      <w:tblGrid>
        <w:gridCol w:w="2045"/>
        <w:gridCol w:w="2883"/>
        <w:gridCol w:w="1417"/>
        <w:gridCol w:w="1788"/>
        <w:gridCol w:w="1999"/>
      </w:tblGrid>
      <w:tr w:rsidR="00393301" w:rsidTr="00AF2FD1">
        <w:tc>
          <w:tcPr>
            <w:tcW w:w="2045" w:type="dxa"/>
          </w:tcPr>
          <w:p w:rsidR="00393301" w:rsidRDefault="00393301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类型</w:t>
            </w:r>
          </w:p>
        </w:tc>
        <w:tc>
          <w:tcPr>
            <w:tcW w:w="2883" w:type="dxa"/>
          </w:tcPr>
          <w:p w:rsidR="00393301" w:rsidRDefault="00393301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标准简要描述</w:t>
            </w:r>
          </w:p>
        </w:tc>
        <w:tc>
          <w:tcPr>
            <w:tcW w:w="1417" w:type="dxa"/>
          </w:tcPr>
          <w:p w:rsidR="00393301" w:rsidRDefault="00393301" w:rsidP="00BC3579">
            <w:pPr>
              <w:jc w:val="center"/>
              <w:rPr>
                <w:lang w:val="en-AU"/>
              </w:rPr>
            </w:pPr>
            <w:r>
              <w:rPr>
                <w:rFonts w:hint="eastAsia"/>
                <w:lang w:val="en-AU"/>
              </w:rPr>
              <w:t>测试用户</w:t>
            </w:r>
          </w:p>
        </w:tc>
        <w:tc>
          <w:tcPr>
            <w:tcW w:w="1788" w:type="dxa"/>
          </w:tcPr>
          <w:p w:rsidR="00393301" w:rsidRDefault="00393301" w:rsidP="00BC3579">
            <w:pPr>
              <w:jc w:val="center"/>
              <w:rPr>
                <w:lang w:val="en-AU"/>
              </w:rPr>
            </w:pPr>
            <w:r>
              <w:rPr>
                <w:rFonts w:hint="eastAsia"/>
                <w:lang w:val="en-AU"/>
              </w:rPr>
              <w:t>测试时间</w:t>
            </w:r>
          </w:p>
        </w:tc>
        <w:tc>
          <w:tcPr>
            <w:tcW w:w="1999" w:type="dxa"/>
          </w:tcPr>
          <w:p w:rsidR="00393301" w:rsidRDefault="00393301" w:rsidP="00BC3579">
            <w:pPr>
              <w:jc w:val="center"/>
              <w:rPr>
                <w:lang w:val="en-AU"/>
              </w:rPr>
            </w:pPr>
            <w:r>
              <w:rPr>
                <w:rFonts w:hint="eastAsia"/>
                <w:lang w:val="en-AU"/>
              </w:rPr>
              <w:t>测试结果</w:t>
            </w:r>
          </w:p>
        </w:tc>
      </w:tr>
      <w:tr w:rsidR="00393301" w:rsidTr="00AF2FD1">
        <w:tc>
          <w:tcPr>
            <w:tcW w:w="2045" w:type="dxa"/>
          </w:tcPr>
          <w:p w:rsidR="00393301" w:rsidRDefault="00393301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系统界面设计</w:t>
            </w:r>
          </w:p>
        </w:tc>
        <w:tc>
          <w:tcPr>
            <w:tcW w:w="2883" w:type="dxa"/>
          </w:tcPr>
          <w:p w:rsidR="00393301" w:rsidRDefault="00393301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界面友好，操作简便</w:t>
            </w:r>
          </w:p>
        </w:tc>
        <w:tc>
          <w:tcPr>
            <w:tcW w:w="1417" w:type="dxa"/>
          </w:tcPr>
          <w:p w:rsidR="00393301" w:rsidRDefault="00393301" w:rsidP="00393301">
            <w:pPr>
              <w:rPr>
                <w:lang w:val="en-AU"/>
              </w:rPr>
            </w:pPr>
          </w:p>
        </w:tc>
        <w:tc>
          <w:tcPr>
            <w:tcW w:w="1788" w:type="dxa"/>
          </w:tcPr>
          <w:p w:rsidR="00393301" w:rsidRDefault="00393301" w:rsidP="00393301">
            <w:pPr>
              <w:rPr>
                <w:lang w:val="en-AU"/>
              </w:rPr>
            </w:pPr>
          </w:p>
        </w:tc>
        <w:tc>
          <w:tcPr>
            <w:tcW w:w="1999" w:type="dxa"/>
          </w:tcPr>
          <w:p w:rsidR="00393301" w:rsidRDefault="00393301" w:rsidP="00393301">
            <w:pPr>
              <w:rPr>
                <w:lang w:val="en-AU"/>
              </w:rPr>
            </w:pPr>
          </w:p>
        </w:tc>
      </w:tr>
      <w:tr w:rsidR="00466D3B" w:rsidTr="00AF2FD1">
        <w:tc>
          <w:tcPr>
            <w:tcW w:w="2045" w:type="dxa"/>
          </w:tcPr>
          <w:p w:rsidR="00466D3B" w:rsidRDefault="00466D3B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流程指引</w:t>
            </w:r>
          </w:p>
        </w:tc>
        <w:tc>
          <w:tcPr>
            <w:tcW w:w="2883" w:type="dxa"/>
          </w:tcPr>
          <w:p w:rsidR="00466D3B" w:rsidRDefault="00466D3B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可视并能够很好的指引实际操作</w:t>
            </w:r>
          </w:p>
        </w:tc>
        <w:tc>
          <w:tcPr>
            <w:tcW w:w="1417" w:type="dxa"/>
          </w:tcPr>
          <w:p w:rsidR="00466D3B" w:rsidRPr="00466D3B" w:rsidRDefault="00466D3B" w:rsidP="00393301">
            <w:pPr>
              <w:rPr>
                <w:lang w:val="en-AU"/>
              </w:rPr>
            </w:pPr>
          </w:p>
        </w:tc>
        <w:tc>
          <w:tcPr>
            <w:tcW w:w="1788" w:type="dxa"/>
          </w:tcPr>
          <w:p w:rsidR="00466D3B" w:rsidRDefault="00466D3B" w:rsidP="00393301">
            <w:pPr>
              <w:rPr>
                <w:lang w:val="en-AU"/>
              </w:rPr>
            </w:pPr>
          </w:p>
        </w:tc>
        <w:tc>
          <w:tcPr>
            <w:tcW w:w="1999" w:type="dxa"/>
          </w:tcPr>
          <w:p w:rsidR="00466D3B" w:rsidRDefault="00466D3B" w:rsidP="00393301">
            <w:pPr>
              <w:rPr>
                <w:lang w:val="en-AU"/>
              </w:rPr>
            </w:pPr>
          </w:p>
        </w:tc>
      </w:tr>
      <w:tr w:rsidR="00FA7196" w:rsidTr="00AF2FD1">
        <w:tc>
          <w:tcPr>
            <w:tcW w:w="2045" w:type="dxa"/>
          </w:tcPr>
          <w:p w:rsidR="00FA7196" w:rsidRDefault="00FA7196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lastRenderedPageBreak/>
              <w:t>系统性能（响应速度）</w:t>
            </w:r>
          </w:p>
        </w:tc>
        <w:tc>
          <w:tcPr>
            <w:tcW w:w="2883" w:type="dxa"/>
          </w:tcPr>
          <w:p w:rsidR="00FA7196" w:rsidRPr="00FA7196" w:rsidRDefault="00FA7196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操作过程顺利，系统响应速度较快，无停滞</w:t>
            </w:r>
          </w:p>
        </w:tc>
        <w:tc>
          <w:tcPr>
            <w:tcW w:w="1417" w:type="dxa"/>
          </w:tcPr>
          <w:p w:rsidR="00FA7196" w:rsidRPr="00466D3B" w:rsidRDefault="00FA7196" w:rsidP="00393301">
            <w:pPr>
              <w:rPr>
                <w:lang w:val="en-AU"/>
              </w:rPr>
            </w:pPr>
          </w:p>
        </w:tc>
        <w:tc>
          <w:tcPr>
            <w:tcW w:w="1788" w:type="dxa"/>
          </w:tcPr>
          <w:p w:rsidR="00FA7196" w:rsidRDefault="00FA7196" w:rsidP="00393301">
            <w:pPr>
              <w:rPr>
                <w:lang w:val="en-AU"/>
              </w:rPr>
            </w:pPr>
          </w:p>
        </w:tc>
        <w:tc>
          <w:tcPr>
            <w:tcW w:w="1999" w:type="dxa"/>
          </w:tcPr>
          <w:p w:rsidR="00FA7196" w:rsidRDefault="00FA7196" w:rsidP="00393301">
            <w:pPr>
              <w:rPr>
                <w:lang w:val="en-AU"/>
              </w:rPr>
            </w:pPr>
          </w:p>
        </w:tc>
      </w:tr>
      <w:tr w:rsidR="00393301" w:rsidTr="00AF2FD1">
        <w:tc>
          <w:tcPr>
            <w:tcW w:w="2045" w:type="dxa"/>
          </w:tcPr>
          <w:p w:rsidR="00393301" w:rsidRDefault="00393301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用户操作指导</w:t>
            </w:r>
          </w:p>
        </w:tc>
        <w:tc>
          <w:tcPr>
            <w:tcW w:w="2883" w:type="dxa"/>
          </w:tcPr>
          <w:p w:rsidR="00393301" w:rsidRDefault="00393301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具备并详细便于查看</w:t>
            </w:r>
          </w:p>
        </w:tc>
        <w:tc>
          <w:tcPr>
            <w:tcW w:w="1417" w:type="dxa"/>
          </w:tcPr>
          <w:p w:rsidR="00393301" w:rsidRDefault="00393301" w:rsidP="00393301">
            <w:pPr>
              <w:rPr>
                <w:lang w:val="en-AU"/>
              </w:rPr>
            </w:pPr>
          </w:p>
        </w:tc>
        <w:tc>
          <w:tcPr>
            <w:tcW w:w="1788" w:type="dxa"/>
          </w:tcPr>
          <w:p w:rsidR="00393301" w:rsidRDefault="00393301" w:rsidP="00393301">
            <w:pPr>
              <w:rPr>
                <w:lang w:val="en-AU"/>
              </w:rPr>
            </w:pPr>
          </w:p>
        </w:tc>
        <w:tc>
          <w:tcPr>
            <w:tcW w:w="1999" w:type="dxa"/>
          </w:tcPr>
          <w:p w:rsidR="00393301" w:rsidRDefault="00393301" w:rsidP="00393301">
            <w:pPr>
              <w:rPr>
                <w:lang w:val="en-AU"/>
              </w:rPr>
            </w:pPr>
          </w:p>
        </w:tc>
      </w:tr>
      <w:tr w:rsidR="00393301" w:rsidTr="00AF2FD1">
        <w:tc>
          <w:tcPr>
            <w:tcW w:w="2045" w:type="dxa"/>
          </w:tcPr>
          <w:p w:rsidR="00393301" w:rsidRDefault="00393301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常见问题解决方法</w:t>
            </w:r>
          </w:p>
        </w:tc>
        <w:tc>
          <w:tcPr>
            <w:tcW w:w="2883" w:type="dxa"/>
          </w:tcPr>
          <w:p w:rsidR="00393301" w:rsidRDefault="00393301" w:rsidP="00393301">
            <w:pPr>
              <w:rPr>
                <w:lang w:val="en-AU"/>
              </w:rPr>
            </w:pPr>
            <w:r>
              <w:rPr>
                <w:rFonts w:hint="eastAsia"/>
                <w:lang w:val="en-AU"/>
              </w:rPr>
              <w:t>具备并能够真正有指导性</w:t>
            </w:r>
          </w:p>
        </w:tc>
        <w:tc>
          <w:tcPr>
            <w:tcW w:w="1417" w:type="dxa"/>
          </w:tcPr>
          <w:p w:rsidR="00393301" w:rsidRPr="00393301" w:rsidRDefault="00393301" w:rsidP="00393301">
            <w:pPr>
              <w:rPr>
                <w:lang w:val="en-AU"/>
              </w:rPr>
            </w:pPr>
          </w:p>
        </w:tc>
        <w:tc>
          <w:tcPr>
            <w:tcW w:w="1788" w:type="dxa"/>
          </w:tcPr>
          <w:p w:rsidR="00393301" w:rsidRDefault="00393301" w:rsidP="00393301">
            <w:pPr>
              <w:rPr>
                <w:lang w:val="en-AU"/>
              </w:rPr>
            </w:pPr>
          </w:p>
        </w:tc>
        <w:tc>
          <w:tcPr>
            <w:tcW w:w="1999" w:type="dxa"/>
          </w:tcPr>
          <w:p w:rsidR="00393301" w:rsidRDefault="00393301" w:rsidP="00393301">
            <w:pPr>
              <w:rPr>
                <w:lang w:val="en-AU"/>
              </w:rPr>
            </w:pPr>
          </w:p>
        </w:tc>
      </w:tr>
    </w:tbl>
    <w:p w:rsidR="00393301" w:rsidRPr="00393301" w:rsidRDefault="00C1793B" w:rsidP="00393301">
      <w:pPr>
        <w:rPr>
          <w:lang w:val="en-AU"/>
        </w:rPr>
      </w:pPr>
      <w:r>
        <w:rPr>
          <w:rFonts w:hint="eastAsia"/>
          <w:lang w:val="en-AU"/>
        </w:rPr>
        <w:t>测试附件：</w:t>
      </w:r>
    </w:p>
    <w:p w:rsidR="00853869" w:rsidRDefault="00853869" w:rsidP="00853869"/>
    <w:p w:rsidR="00975DB4" w:rsidRPr="00C1793B" w:rsidRDefault="00975DB4" w:rsidP="001E41B3">
      <w:pPr>
        <w:pStyle w:val="1"/>
        <w:numPr>
          <w:ilvl w:val="0"/>
          <w:numId w:val="5"/>
        </w:numPr>
        <w:spacing w:before="240" w:after="60" w:line="400" w:lineRule="exact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18" w:name="_Toc406662905"/>
      <w:r w:rsidRPr="00C1793B"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测试结果：</w:t>
      </w:r>
      <w:bookmarkEnd w:id="18"/>
    </w:p>
    <w:p w:rsidR="00561C6D" w:rsidRDefault="00561C6D" w:rsidP="000B388E">
      <w:pPr>
        <w:rPr>
          <w:b/>
        </w:rPr>
      </w:pPr>
    </w:p>
    <w:tbl>
      <w:tblPr>
        <w:tblStyle w:val="af4"/>
        <w:tblW w:w="0" w:type="auto"/>
        <w:tblInd w:w="-34" w:type="dxa"/>
        <w:tblLook w:val="04A0"/>
      </w:tblPr>
      <w:tblGrid>
        <w:gridCol w:w="1702"/>
        <w:gridCol w:w="1559"/>
        <w:gridCol w:w="2268"/>
        <w:gridCol w:w="4111"/>
      </w:tblGrid>
      <w:tr w:rsidR="00F536FA" w:rsidTr="003F1020">
        <w:tc>
          <w:tcPr>
            <w:tcW w:w="1702" w:type="dxa"/>
            <w:shd w:val="clear" w:color="auto" w:fill="F2F2F2" w:themeFill="background1" w:themeFillShade="F2"/>
            <w:vAlign w:val="center"/>
          </w:tcPr>
          <w:p w:rsidR="00F536FA" w:rsidRDefault="00F536FA" w:rsidP="00B603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测试问题类型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:rsidR="00F536FA" w:rsidRDefault="00F536FA" w:rsidP="00B603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数量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:rsidR="00F536FA" w:rsidRDefault="00F536FA" w:rsidP="00B603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已关闭数量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:rsidR="00F536FA" w:rsidRDefault="00F536FA" w:rsidP="00B603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闭环率</w:t>
            </w:r>
          </w:p>
        </w:tc>
      </w:tr>
      <w:tr w:rsidR="00F536FA" w:rsidTr="003F1020">
        <w:tc>
          <w:tcPr>
            <w:tcW w:w="1702" w:type="dxa"/>
          </w:tcPr>
          <w:p w:rsidR="00F536FA" w:rsidRDefault="0092416F" w:rsidP="00B603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高级</w:t>
            </w:r>
          </w:p>
        </w:tc>
        <w:tc>
          <w:tcPr>
            <w:tcW w:w="1559" w:type="dxa"/>
          </w:tcPr>
          <w:p w:rsidR="00F536FA" w:rsidRDefault="00F536FA" w:rsidP="00B6035F">
            <w:pPr>
              <w:rPr>
                <w:b/>
              </w:rPr>
            </w:pPr>
          </w:p>
        </w:tc>
        <w:tc>
          <w:tcPr>
            <w:tcW w:w="2268" w:type="dxa"/>
          </w:tcPr>
          <w:p w:rsidR="00F536FA" w:rsidRDefault="00F536FA" w:rsidP="00B6035F">
            <w:pPr>
              <w:rPr>
                <w:b/>
              </w:rPr>
            </w:pPr>
          </w:p>
        </w:tc>
        <w:tc>
          <w:tcPr>
            <w:tcW w:w="4111" w:type="dxa"/>
          </w:tcPr>
          <w:p w:rsidR="00F536FA" w:rsidRDefault="00F536FA" w:rsidP="00B6035F">
            <w:pPr>
              <w:rPr>
                <w:b/>
              </w:rPr>
            </w:pPr>
          </w:p>
        </w:tc>
      </w:tr>
      <w:tr w:rsidR="00F536FA" w:rsidTr="003F1020">
        <w:tc>
          <w:tcPr>
            <w:tcW w:w="1702" w:type="dxa"/>
          </w:tcPr>
          <w:p w:rsidR="00F536FA" w:rsidRDefault="0092416F" w:rsidP="00B603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中级</w:t>
            </w:r>
          </w:p>
        </w:tc>
        <w:tc>
          <w:tcPr>
            <w:tcW w:w="1559" w:type="dxa"/>
          </w:tcPr>
          <w:p w:rsidR="00F536FA" w:rsidRDefault="00F536FA" w:rsidP="00B6035F">
            <w:pPr>
              <w:rPr>
                <w:b/>
              </w:rPr>
            </w:pPr>
          </w:p>
        </w:tc>
        <w:tc>
          <w:tcPr>
            <w:tcW w:w="2268" w:type="dxa"/>
          </w:tcPr>
          <w:p w:rsidR="00F536FA" w:rsidRDefault="00F536FA" w:rsidP="00B6035F">
            <w:pPr>
              <w:rPr>
                <w:b/>
              </w:rPr>
            </w:pPr>
          </w:p>
        </w:tc>
        <w:tc>
          <w:tcPr>
            <w:tcW w:w="4111" w:type="dxa"/>
          </w:tcPr>
          <w:p w:rsidR="00F536FA" w:rsidRDefault="00F536FA" w:rsidP="00B6035F">
            <w:pPr>
              <w:rPr>
                <w:b/>
              </w:rPr>
            </w:pPr>
          </w:p>
        </w:tc>
      </w:tr>
      <w:tr w:rsidR="00F536FA" w:rsidTr="003F1020">
        <w:tc>
          <w:tcPr>
            <w:tcW w:w="1702" w:type="dxa"/>
          </w:tcPr>
          <w:p w:rsidR="00F536FA" w:rsidRDefault="0092416F" w:rsidP="00B603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低级</w:t>
            </w:r>
          </w:p>
        </w:tc>
        <w:tc>
          <w:tcPr>
            <w:tcW w:w="1559" w:type="dxa"/>
          </w:tcPr>
          <w:p w:rsidR="00F536FA" w:rsidRDefault="00F536FA" w:rsidP="00B6035F">
            <w:pPr>
              <w:rPr>
                <w:b/>
              </w:rPr>
            </w:pPr>
          </w:p>
        </w:tc>
        <w:tc>
          <w:tcPr>
            <w:tcW w:w="2268" w:type="dxa"/>
          </w:tcPr>
          <w:p w:rsidR="00F536FA" w:rsidRDefault="00F536FA" w:rsidP="00B6035F">
            <w:pPr>
              <w:rPr>
                <w:b/>
              </w:rPr>
            </w:pPr>
          </w:p>
        </w:tc>
        <w:tc>
          <w:tcPr>
            <w:tcW w:w="4111" w:type="dxa"/>
          </w:tcPr>
          <w:p w:rsidR="00F536FA" w:rsidRDefault="00F536FA" w:rsidP="00B6035F">
            <w:pPr>
              <w:rPr>
                <w:b/>
              </w:rPr>
            </w:pPr>
          </w:p>
        </w:tc>
      </w:tr>
      <w:tr w:rsidR="00F536FA" w:rsidTr="003F1020">
        <w:tc>
          <w:tcPr>
            <w:tcW w:w="1702" w:type="dxa"/>
          </w:tcPr>
          <w:p w:rsidR="00F536FA" w:rsidRDefault="0092416F" w:rsidP="00B603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轻微</w:t>
            </w:r>
          </w:p>
        </w:tc>
        <w:tc>
          <w:tcPr>
            <w:tcW w:w="1559" w:type="dxa"/>
          </w:tcPr>
          <w:p w:rsidR="00F536FA" w:rsidRDefault="00F536FA" w:rsidP="00B6035F">
            <w:pPr>
              <w:rPr>
                <w:b/>
              </w:rPr>
            </w:pPr>
          </w:p>
        </w:tc>
        <w:tc>
          <w:tcPr>
            <w:tcW w:w="2268" w:type="dxa"/>
          </w:tcPr>
          <w:p w:rsidR="00F536FA" w:rsidRDefault="00F536FA" w:rsidP="00B6035F">
            <w:pPr>
              <w:rPr>
                <w:b/>
              </w:rPr>
            </w:pPr>
          </w:p>
        </w:tc>
        <w:tc>
          <w:tcPr>
            <w:tcW w:w="4111" w:type="dxa"/>
          </w:tcPr>
          <w:p w:rsidR="00F536FA" w:rsidRDefault="00F536FA" w:rsidP="00B6035F">
            <w:pPr>
              <w:rPr>
                <w:b/>
              </w:rPr>
            </w:pPr>
          </w:p>
        </w:tc>
      </w:tr>
    </w:tbl>
    <w:p w:rsidR="00126F77" w:rsidRDefault="00126F77" w:rsidP="000B388E">
      <w:pPr>
        <w:rPr>
          <w:b/>
        </w:rPr>
      </w:pPr>
    </w:p>
    <w:p w:rsidR="00F536FA" w:rsidRDefault="00126F77" w:rsidP="000B388E">
      <w:pPr>
        <w:rPr>
          <w:b/>
        </w:rPr>
      </w:pPr>
      <w:r>
        <w:rPr>
          <w:rFonts w:hint="eastAsia"/>
          <w:b/>
        </w:rPr>
        <w:t>问题类型分类：</w:t>
      </w:r>
    </w:p>
    <w:tbl>
      <w:tblPr>
        <w:tblW w:w="9640" w:type="dxa"/>
        <w:tblInd w:w="-34" w:type="dxa"/>
        <w:tblLook w:val="04A0"/>
      </w:tblPr>
      <w:tblGrid>
        <w:gridCol w:w="1476"/>
        <w:gridCol w:w="1836"/>
        <w:gridCol w:w="6328"/>
      </w:tblGrid>
      <w:tr w:rsidR="007201AB" w:rsidRPr="00BB205C" w:rsidTr="0054206E">
        <w:trPr>
          <w:trHeight w:val="285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优先级：等级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修复时间</w:t>
            </w:r>
          </w:p>
        </w:tc>
        <w:tc>
          <w:tcPr>
            <w:tcW w:w="6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引起原因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7201AB">
              <w:rPr>
                <w:rFonts w:asciiTheme="minorEastAsia" w:eastAsiaTheme="minorEastAsia" w:hAnsiTheme="minorEastAsia" w:hint="eastAsia"/>
                <w:sz w:val="18"/>
                <w:lang w:val="en-GB"/>
              </w:rPr>
              <w:t>高级（A类）</w:t>
            </w:r>
          </w:p>
          <w:p w:rsidR="007201AB" w:rsidRPr="007201AB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立即修复</w:t>
            </w:r>
          </w:p>
          <w:p w:rsidR="007201AB" w:rsidRPr="00B26FD9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1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、由于程序所引起的死机，非法退出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2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、死循环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3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、数据库发生死锁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4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、因错误操作导致的程序中断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5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、功能错误（需求未实现）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6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、与数据库连接错误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7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、数据通讯错误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>
              <w:rPr>
                <w:rFonts w:asciiTheme="minorEastAsia" w:eastAsiaTheme="minorEastAsia" w:hAnsiTheme="minorEastAsia" w:hint="eastAsia"/>
                <w:sz w:val="18"/>
                <w:lang w:val="en-GB"/>
              </w:rPr>
              <w:t>8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、程序错误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>
              <w:rPr>
                <w:rFonts w:asciiTheme="minorEastAsia" w:eastAsiaTheme="minorEastAsia" w:hAnsiTheme="minorEastAsia" w:hint="eastAsia"/>
                <w:sz w:val="18"/>
                <w:lang w:val="en-GB"/>
              </w:rPr>
              <w:t>9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、程序接口错误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>
              <w:rPr>
                <w:rFonts w:asciiTheme="minorEastAsia" w:eastAsiaTheme="minorEastAsia" w:hAnsiTheme="minorEastAsia" w:hint="eastAsia"/>
                <w:sz w:val="18"/>
                <w:lang w:val="en-GB"/>
              </w:rPr>
              <w:t>10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、数据库的表、业务规则、缺省值未加完整性等约束条件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7201AB">
              <w:rPr>
                <w:rFonts w:asciiTheme="minorEastAsia" w:eastAsiaTheme="minorEastAsia" w:hAnsiTheme="minorEastAsia" w:hint="eastAsia"/>
                <w:sz w:val="18"/>
                <w:lang w:val="en-GB"/>
              </w:rPr>
              <w:t>中级（B类）</w:t>
            </w:r>
          </w:p>
        </w:tc>
        <w:tc>
          <w:tcPr>
            <w:tcW w:w="18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3天内修复</w:t>
            </w: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1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、操作界面错误（包括数据窗口内列名定义、含义是否一致）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2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、打印内容、格式错误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3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、简单的输入限制未放在前台进行控制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4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、删除操作未给出提示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5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、数据库表中有过多的空字段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7201AB">
              <w:rPr>
                <w:rFonts w:asciiTheme="minorEastAsia" w:eastAsiaTheme="minorEastAsia" w:hAnsiTheme="minorEastAsia" w:hint="eastAsia"/>
                <w:sz w:val="18"/>
                <w:lang w:val="en-GB"/>
              </w:rPr>
              <w:t>低级（C类）</w:t>
            </w:r>
          </w:p>
        </w:tc>
        <w:tc>
          <w:tcPr>
            <w:tcW w:w="18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可在下一版本修复</w:t>
            </w: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1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、界面不规范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2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、辅助说明描述不清楚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3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、输入输出不规范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4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、长操作未给用户提示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5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、提示窗口文字未采用行业术语</w:t>
            </w:r>
          </w:p>
        </w:tc>
      </w:tr>
      <w:tr w:rsidR="007201AB" w:rsidRPr="00BB205C" w:rsidTr="0054206E">
        <w:trPr>
          <w:trHeight w:val="285"/>
        </w:trPr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1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/>
                <w:sz w:val="18"/>
                <w:lang w:val="en-GB"/>
              </w:rPr>
              <w:t>6</w:t>
            </w: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、可输入区域和只读区域没有明显的区分标志</w:t>
            </w:r>
          </w:p>
        </w:tc>
      </w:tr>
      <w:tr w:rsidR="007201AB" w:rsidRPr="00BB205C" w:rsidTr="0054206E">
        <w:trPr>
          <w:trHeight w:val="371"/>
        </w:trPr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01AB" w:rsidRPr="007201AB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7201AB">
              <w:rPr>
                <w:rFonts w:asciiTheme="minorEastAsia" w:eastAsiaTheme="minorEastAsia" w:hAnsiTheme="minorEastAsia" w:hint="eastAsia"/>
                <w:sz w:val="18"/>
                <w:lang w:val="en-GB"/>
              </w:rPr>
              <w:lastRenderedPageBreak/>
              <w:t>轻微（D</w:t>
            </w:r>
            <w:r w:rsidRPr="007201AB">
              <w:rPr>
                <w:rFonts w:asciiTheme="minorEastAsia" w:eastAsiaTheme="minorEastAsia" w:hAnsiTheme="minorEastAsia"/>
                <w:sz w:val="18"/>
                <w:lang w:val="en-GB"/>
              </w:rPr>
              <w:t>类）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选择性修复</w:t>
            </w:r>
          </w:p>
        </w:tc>
        <w:tc>
          <w:tcPr>
            <w:tcW w:w="6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01AB" w:rsidRPr="00B26FD9" w:rsidRDefault="007201AB" w:rsidP="0054206E">
            <w:pPr>
              <w:spacing w:after="0"/>
              <w:jc w:val="both"/>
              <w:rPr>
                <w:rFonts w:asciiTheme="minorEastAsia" w:eastAsiaTheme="minorEastAsia" w:hAnsiTheme="minorEastAsia"/>
                <w:sz w:val="18"/>
                <w:lang w:val="en-GB"/>
              </w:rPr>
            </w:pPr>
            <w:r w:rsidRPr="00B26FD9">
              <w:rPr>
                <w:rFonts w:asciiTheme="minorEastAsia" w:eastAsiaTheme="minorEastAsia" w:hAnsiTheme="minorEastAsia" w:hint="eastAsia"/>
                <w:sz w:val="18"/>
                <w:lang w:val="en-GB"/>
              </w:rPr>
              <w:t>建议性问题</w:t>
            </w:r>
          </w:p>
        </w:tc>
      </w:tr>
    </w:tbl>
    <w:p w:rsidR="00F90F4A" w:rsidRDefault="00F90F4A" w:rsidP="001E41B3">
      <w:pPr>
        <w:pStyle w:val="1"/>
        <w:numPr>
          <w:ilvl w:val="0"/>
          <w:numId w:val="5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19" w:name="_Toc406662906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结论及建议</w:t>
      </w:r>
      <w:bookmarkEnd w:id="19"/>
    </w:p>
    <w:p w:rsidR="00F90F4A" w:rsidRPr="00C20E48" w:rsidRDefault="00F90F4A" w:rsidP="00F90F4A">
      <w:pPr>
        <w:spacing w:after="0"/>
        <w:rPr>
          <w:b/>
          <w:lang w:val="en-GB"/>
        </w:rPr>
      </w:pPr>
      <w:r w:rsidRPr="00C20E48">
        <w:rPr>
          <w:rFonts w:hint="eastAsia"/>
          <w:b/>
          <w:lang w:val="en-AU"/>
        </w:rPr>
        <w:t>通过以上测试，本项目用户验收测试结论为：</w:t>
      </w:r>
      <w:r w:rsidRPr="00C20E48">
        <w:rPr>
          <w:rFonts w:hint="eastAsia"/>
          <w:b/>
          <w:lang w:val="en-GB"/>
        </w:rPr>
        <w:t>□通过□不通过。</w:t>
      </w:r>
    </w:p>
    <w:p w:rsidR="00561C6D" w:rsidRDefault="00561C6D" w:rsidP="00F90F4A">
      <w:pPr>
        <w:spacing w:after="0"/>
        <w:rPr>
          <w:lang w:val="en-GB"/>
        </w:rPr>
      </w:pPr>
    </w:p>
    <w:p w:rsidR="00F90F4A" w:rsidRPr="00C20E48" w:rsidRDefault="00F90F4A" w:rsidP="00F90F4A">
      <w:pPr>
        <w:spacing w:after="0"/>
        <w:rPr>
          <w:b/>
          <w:lang w:val="en-AU"/>
        </w:rPr>
      </w:pPr>
      <w:r w:rsidRPr="00C20E48">
        <w:rPr>
          <w:rFonts w:hint="eastAsia"/>
          <w:b/>
          <w:lang w:val="en-GB"/>
        </w:rPr>
        <w:t>建议项：</w:t>
      </w:r>
    </w:p>
    <w:p w:rsidR="000979A3" w:rsidRDefault="000979A3" w:rsidP="00853869">
      <w:pPr>
        <w:tabs>
          <w:tab w:val="center" w:pos="4958"/>
          <w:tab w:val="right" w:pos="9916"/>
        </w:tabs>
      </w:pPr>
    </w:p>
    <w:p w:rsidR="002949FA" w:rsidRDefault="002949FA" w:rsidP="00853869">
      <w:pPr>
        <w:tabs>
          <w:tab w:val="center" w:pos="4958"/>
          <w:tab w:val="right" w:pos="9916"/>
        </w:tabs>
      </w:pPr>
    </w:p>
    <w:p w:rsidR="002949FA" w:rsidRPr="00853869" w:rsidRDefault="002949FA" w:rsidP="00853869">
      <w:pPr>
        <w:tabs>
          <w:tab w:val="center" w:pos="4958"/>
          <w:tab w:val="right" w:pos="9916"/>
        </w:tabs>
      </w:pPr>
    </w:p>
    <w:sectPr w:rsidR="002949FA" w:rsidRPr="00853869" w:rsidSect="005F1D28">
      <w:headerReference w:type="default" r:id="rId8"/>
      <w:footerReference w:type="default" r:id="rId9"/>
      <w:pgSz w:w="12240" w:h="15840" w:code="1"/>
      <w:pgMar w:top="1440" w:right="1077" w:bottom="1440" w:left="1077" w:header="720" w:footer="720" w:gutter="17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4ADE" w:rsidRDefault="00A24ADE">
      <w:r>
        <w:separator/>
      </w:r>
    </w:p>
  </w:endnote>
  <w:endnote w:type="continuationSeparator" w:id="1">
    <w:p w:rsidR="00A24ADE" w:rsidRDefault="00A24A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KTypeRegular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 Inspira Pitc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6920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BB7300" w:rsidRPr="005F1D28" w:rsidRDefault="00791D39" w:rsidP="00EC4B71">
            <w:pPr>
              <w:pStyle w:val="a9"/>
              <w:jc w:val="right"/>
            </w:pPr>
            <w:r>
              <w:rPr>
                <w:b/>
                <w:sz w:val="24"/>
              </w:rPr>
              <w:fldChar w:fldCharType="begin"/>
            </w:r>
            <w:r w:rsidR="00BB7300">
              <w:rPr>
                <w:b/>
              </w:rPr>
              <w:instrText>PAGE</w:instrText>
            </w:r>
            <w:r>
              <w:rPr>
                <w:b/>
                <w:sz w:val="24"/>
              </w:rPr>
              <w:fldChar w:fldCharType="separate"/>
            </w:r>
            <w:r w:rsidR="002C18C4">
              <w:rPr>
                <w:b/>
                <w:noProof/>
              </w:rPr>
              <w:t>8</w:t>
            </w:r>
            <w:r>
              <w:rPr>
                <w:b/>
                <w:sz w:val="24"/>
              </w:rPr>
              <w:fldChar w:fldCharType="end"/>
            </w:r>
            <w:r w:rsidR="00BB7300">
              <w:rPr>
                <w:lang w:val="zh-CN"/>
              </w:rPr>
              <w:t xml:space="preserve"> / </w:t>
            </w:r>
            <w:r>
              <w:rPr>
                <w:b/>
                <w:sz w:val="24"/>
              </w:rPr>
              <w:fldChar w:fldCharType="begin"/>
            </w:r>
            <w:r w:rsidR="00BB7300">
              <w:rPr>
                <w:b/>
              </w:rPr>
              <w:instrText>NUMPAGES</w:instrText>
            </w:r>
            <w:r>
              <w:rPr>
                <w:b/>
                <w:sz w:val="24"/>
              </w:rPr>
              <w:fldChar w:fldCharType="separate"/>
            </w:r>
            <w:r w:rsidR="002C18C4">
              <w:rPr>
                <w:b/>
                <w:noProof/>
              </w:rPr>
              <w:t>8</w:t>
            </w:r>
            <w:r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4ADE" w:rsidRDefault="00A24ADE">
      <w:r>
        <w:separator/>
      </w:r>
    </w:p>
  </w:footnote>
  <w:footnote w:type="continuationSeparator" w:id="1">
    <w:p w:rsidR="00A24ADE" w:rsidRDefault="00A24A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/>
    </w:tblPr>
    <w:tblGrid>
      <w:gridCol w:w="2093"/>
      <w:gridCol w:w="5245"/>
      <w:gridCol w:w="2860"/>
    </w:tblGrid>
    <w:tr w:rsidR="00BB7300" w:rsidRPr="00DA13FA" w:rsidTr="00651446">
      <w:trPr>
        <w:trHeight w:val="396"/>
      </w:trPr>
      <w:tc>
        <w:tcPr>
          <w:tcW w:w="2093" w:type="dxa"/>
          <w:vMerge w:val="restart"/>
          <w:vAlign w:val="center"/>
        </w:tcPr>
        <w:p w:rsidR="00BB7300" w:rsidRPr="00DA13FA" w:rsidRDefault="00BB7300" w:rsidP="005F1D28">
          <w:pPr>
            <w:pStyle w:val="a8"/>
            <w:spacing w:after="0"/>
            <w:jc w:val="center"/>
            <w:rPr>
              <w:rFonts w:asciiTheme="minorEastAsia" w:eastAsiaTheme="minorEastAsia" w:hAnsiTheme="minorEastAsia"/>
              <w:b/>
            </w:rPr>
          </w:pPr>
          <w:r w:rsidRPr="00C14242">
            <w:rPr>
              <w:rFonts w:asciiTheme="minorEastAsia" w:eastAsiaTheme="minorEastAsia" w:hAnsiTheme="minorEastAsia"/>
              <w:b/>
              <w:noProof/>
            </w:rPr>
            <w:drawing>
              <wp:inline distT="0" distB="0" distL="0" distR="0">
                <wp:extent cx="1000125" cy="514350"/>
                <wp:effectExtent l="19050" t="0" r="9525" b="0"/>
                <wp:docPr id="1" name="图片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Merge w:val="restart"/>
          <w:vAlign w:val="center"/>
        </w:tcPr>
        <w:p w:rsidR="00BB7300" w:rsidRPr="00170350" w:rsidRDefault="00BB7300" w:rsidP="00651446">
          <w:pPr>
            <w:pStyle w:val="a8"/>
            <w:spacing w:after="0"/>
            <w:jc w:val="center"/>
            <w:rPr>
              <w:rFonts w:ascii="微软雅黑" w:eastAsia="微软雅黑" w:hAnsi="微软雅黑"/>
              <w:b/>
              <w:sz w:val="32"/>
              <w:szCs w:val="32"/>
            </w:rPr>
          </w:pPr>
          <w:r w:rsidRPr="0014005A">
            <w:rPr>
              <w:rFonts w:ascii="微软雅黑" w:eastAsia="微软雅黑" w:hAnsi="微软雅黑" w:hint="eastAsia"/>
              <w:b/>
              <w:sz w:val="36"/>
              <w:szCs w:val="36"/>
              <w:vertAlign w:val="superscript"/>
            </w:rPr>
            <w:t>xx</w:t>
          </w:r>
          <w:r>
            <w:rPr>
              <w:rFonts w:ascii="微软雅黑" w:eastAsia="微软雅黑" w:hAnsi="微软雅黑" w:hint="eastAsia"/>
              <w:b/>
              <w:sz w:val="36"/>
              <w:szCs w:val="36"/>
            </w:rPr>
            <w:t>项目UAT测试报告</w:t>
          </w:r>
        </w:p>
      </w:tc>
      <w:tc>
        <w:tcPr>
          <w:tcW w:w="2860" w:type="dxa"/>
          <w:vAlign w:val="center"/>
        </w:tcPr>
        <w:p w:rsidR="00BB7300" w:rsidRPr="00651446" w:rsidRDefault="00BB7300" w:rsidP="009E1BE0">
          <w:pPr>
            <w:pStyle w:val="a8"/>
            <w:spacing w:after="0"/>
            <w:rPr>
              <w:rFonts w:asciiTheme="minorEastAsia" w:eastAsiaTheme="minorEastAsia" w:hAnsiTheme="minorEastAsia"/>
              <w:szCs w:val="18"/>
            </w:rPr>
          </w:pPr>
          <w:r>
            <w:rPr>
              <w:rFonts w:asciiTheme="minorEastAsia" w:eastAsiaTheme="minorEastAsia" w:hAnsiTheme="minorEastAsia" w:hint="eastAsia"/>
              <w:bCs/>
              <w:szCs w:val="18"/>
            </w:rPr>
            <w:t>表</w:t>
          </w:r>
          <w:r w:rsidRPr="00651446">
            <w:rPr>
              <w:rFonts w:asciiTheme="minorEastAsia" w:eastAsiaTheme="minorEastAsia" w:hAnsiTheme="minorEastAsia" w:hint="eastAsia"/>
              <w:bCs/>
              <w:szCs w:val="18"/>
            </w:rPr>
            <w:t>号：</w:t>
          </w:r>
          <w:r w:rsidR="000D6FE9">
            <w:rPr>
              <w:rFonts w:asciiTheme="minorEastAsia" w:eastAsiaTheme="minorEastAsia" w:hAnsiTheme="minorEastAsia" w:hint="eastAsia"/>
              <w:szCs w:val="18"/>
            </w:rPr>
            <w:t>360009F35</w:t>
          </w:r>
        </w:p>
      </w:tc>
    </w:tr>
    <w:tr w:rsidR="00BB7300" w:rsidRPr="00DA13FA" w:rsidTr="00651446">
      <w:trPr>
        <w:trHeight w:val="340"/>
      </w:trPr>
      <w:tc>
        <w:tcPr>
          <w:tcW w:w="2093" w:type="dxa"/>
          <w:vMerge/>
          <w:vAlign w:val="center"/>
        </w:tcPr>
        <w:p w:rsidR="00BB7300" w:rsidRPr="00DA13FA" w:rsidRDefault="00BB7300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BB7300" w:rsidRPr="00170350" w:rsidRDefault="00BB7300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BB7300" w:rsidRPr="00651446" w:rsidRDefault="00BB7300" w:rsidP="00A520EE">
          <w:pPr>
            <w:pStyle w:val="a8"/>
            <w:spacing w:after="0"/>
            <w:rPr>
              <w:rFonts w:asciiTheme="minorEastAsia" w:eastAsiaTheme="minorEastAsia" w:hAnsiTheme="minorEastAsia"/>
              <w:bCs/>
              <w:szCs w:val="18"/>
            </w:rPr>
          </w:pPr>
          <w:r w:rsidRPr="00651446">
            <w:rPr>
              <w:rFonts w:asciiTheme="minorEastAsia" w:eastAsiaTheme="minorEastAsia" w:hAnsiTheme="minorEastAsia" w:hint="eastAsia"/>
              <w:bCs/>
              <w:szCs w:val="18"/>
            </w:rPr>
            <w:t>生效期：201</w:t>
          </w:r>
          <w:r w:rsidR="008B119D">
            <w:rPr>
              <w:rFonts w:asciiTheme="minorEastAsia" w:eastAsiaTheme="minorEastAsia" w:hAnsiTheme="minorEastAsia" w:hint="eastAsia"/>
              <w:bCs/>
              <w:szCs w:val="18"/>
            </w:rPr>
            <w:t>5</w:t>
          </w:r>
          <w:r w:rsidRPr="00651446">
            <w:rPr>
              <w:rFonts w:asciiTheme="minorEastAsia" w:eastAsiaTheme="minorEastAsia" w:hAnsiTheme="minorEastAsia" w:hint="eastAsia"/>
              <w:bCs/>
              <w:szCs w:val="18"/>
            </w:rPr>
            <w:t>.</w:t>
          </w:r>
          <w:r w:rsidR="00DB1041">
            <w:rPr>
              <w:rFonts w:asciiTheme="minorEastAsia" w:eastAsiaTheme="minorEastAsia" w:hAnsiTheme="minorEastAsia" w:hint="eastAsia"/>
              <w:bCs/>
              <w:szCs w:val="18"/>
            </w:rPr>
            <w:t>0</w:t>
          </w:r>
          <w:r w:rsidRPr="00651446">
            <w:rPr>
              <w:rFonts w:asciiTheme="minorEastAsia" w:eastAsiaTheme="minorEastAsia" w:hAnsiTheme="minorEastAsia" w:hint="eastAsia"/>
              <w:bCs/>
              <w:szCs w:val="18"/>
            </w:rPr>
            <w:t>1.</w:t>
          </w:r>
          <w:r w:rsidR="00DB1041">
            <w:rPr>
              <w:rFonts w:asciiTheme="minorEastAsia" w:eastAsiaTheme="minorEastAsia" w:hAnsiTheme="minorEastAsia" w:hint="eastAsia"/>
              <w:bCs/>
              <w:szCs w:val="18"/>
            </w:rPr>
            <w:t>0</w:t>
          </w:r>
          <w:r w:rsidR="008B119D">
            <w:rPr>
              <w:rFonts w:asciiTheme="minorEastAsia" w:eastAsiaTheme="minorEastAsia" w:hAnsiTheme="minorEastAsia" w:hint="eastAsia"/>
              <w:bCs/>
              <w:szCs w:val="18"/>
            </w:rPr>
            <w:t>1</w:t>
          </w:r>
        </w:p>
      </w:tc>
    </w:tr>
    <w:tr w:rsidR="00BB7300" w:rsidRPr="00DA13FA" w:rsidTr="008B119D">
      <w:trPr>
        <w:trHeight w:val="376"/>
      </w:trPr>
      <w:tc>
        <w:tcPr>
          <w:tcW w:w="2093" w:type="dxa"/>
          <w:vMerge/>
          <w:vAlign w:val="center"/>
        </w:tcPr>
        <w:p w:rsidR="00BB7300" w:rsidRPr="00DA13FA" w:rsidRDefault="00BB7300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BB7300" w:rsidRPr="00170350" w:rsidRDefault="00BB7300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BB7300" w:rsidRPr="00651446" w:rsidRDefault="00BB7300" w:rsidP="002C18C4">
          <w:pPr>
            <w:pStyle w:val="a8"/>
            <w:spacing w:after="0"/>
            <w:rPr>
              <w:rFonts w:asciiTheme="minorEastAsia" w:eastAsiaTheme="minorEastAsia" w:hAnsiTheme="minorEastAsia"/>
              <w:bCs/>
              <w:szCs w:val="18"/>
            </w:rPr>
          </w:pPr>
          <w:r w:rsidRPr="00651446">
            <w:rPr>
              <w:rFonts w:asciiTheme="minorEastAsia" w:eastAsiaTheme="minorEastAsia" w:hAnsiTheme="minorEastAsia" w:hint="eastAsia"/>
              <w:bCs/>
              <w:szCs w:val="18"/>
            </w:rPr>
            <w:t>密级：</w:t>
          </w:r>
          <w:r w:rsidR="002C18C4">
            <w:rPr>
              <w:rFonts w:asciiTheme="minorEastAsia" w:eastAsiaTheme="minorEastAsia" w:hAnsiTheme="minorEastAsia" w:hint="eastAsia"/>
              <w:bCs/>
              <w:szCs w:val="18"/>
            </w:rPr>
            <w:t>项目组</w:t>
          </w:r>
          <w:r w:rsidRPr="00651446">
            <w:rPr>
              <w:rFonts w:asciiTheme="minorEastAsia" w:eastAsiaTheme="minorEastAsia" w:hAnsiTheme="minorEastAsia" w:hint="eastAsia"/>
              <w:bCs/>
              <w:szCs w:val="18"/>
            </w:rPr>
            <w:t>内部公开</w:t>
          </w:r>
        </w:p>
      </w:tc>
    </w:tr>
  </w:tbl>
  <w:p w:rsidR="00BB7300" w:rsidRDefault="00BB7300" w:rsidP="005F1D28">
    <w:pPr>
      <w:pStyle w:val="a8"/>
      <w:spacing w:after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A2ADF"/>
    <w:multiLevelType w:val="multilevel"/>
    <w:tmpl w:val="89948D4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>
    <w:nsid w:val="1CA77B8B"/>
    <w:multiLevelType w:val="hybridMultilevel"/>
    <w:tmpl w:val="49DCF90E"/>
    <w:lvl w:ilvl="0" w:tplc="F79CC388">
      <w:start w:val="1"/>
      <w:numFmt w:val="decimal"/>
      <w:pStyle w:val="a"/>
      <w:lvlText w:val="%1、"/>
      <w:lvlJc w:val="left"/>
      <w:pPr>
        <w:tabs>
          <w:tab w:val="num" w:pos="5655"/>
        </w:tabs>
        <w:ind w:left="4408" w:firstLine="527"/>
      </w:pPr>
      <w:rPr>
        <w:rFonts w:hint="eastAsia"/>
        <w:color w:val="auto"/>
      </w:rPr>
    </w:lvl>
    <w:lvl w:ilvl="1" w:tplc="26CA5E38">
      <w:start w:val="1"/>
      <w:numFmt w:val="decimal"/>
      <w:lvlText w:val="%2、"/>
      <w:lvlJc w:val="left"/>
      <w:pPr>
        <w:tabs>
          <w:tab w:val="num" w:pos="1455"/>
        </w:tabs>
        <w:ind w:left="1455" w:hanging="720"/>
      </w:pPr>
      <w:rPr>
        <w:rFonts w:hint="default"/>
      </w:rPr>
    </w:lvl>
    <w:lvl w:ilvl="2" w:tplc="776869A6">
      <w:start w:val="1"/>
      <w:numFmt w:val="decimal"/>
      <w:lvlText w:val="（%3）"/>
      <w:lvlJc w:val="left"/>
      <w:pPr>
        <w:tabs>
          <w:tab w:val="num" w:pos="1875"/>
        </w:tabs>
        <w:ind w:left="1875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2">
    <w:nsid w:val="43531B25"/>
    <w:multiLevelType w:val="multilevel"/>
    <w:tmpl w:val="9F96B8DC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>
    <w:nsid w:val="4BCE6B2E"/>
    <w:multiLevelType w:val="multilevel"/>
    <w:tmpl w:val="2C261CF8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>
    <w:nsid w:val="60BF454C"/>
    <w:multiLevelType w:val="hybridMultilevel"/>
    <w:tmpl w:val="39F0F896"/>
    <w:lvl w:ilvl="0" w:tplc="04090001">
      <w:start w:val="1"/>
      <w:numFmt w:val="bullet"/>
      <w:pStyle w:val="3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90F139A"/>
    <w:multiLevelType w:val="multilevel"/>
    <w:tmpl w:val="F3FA863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lang w:val="en-US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0"/>
  </w:num>
  <w:num w:numId="7">
    <w:abstractNumId w:val="2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attachedTemplate r:id="rId1"/>
  <w:stylePaneFormatFilter w:val="3F01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37DFF"/>
    <w:rsid w:val="00000D2F"/>
    <w:rsid w:val="00001DBD"/>
    <w:rsid w:val="00002F94"/>
    <w:rsid w:val="00003947"/>
    <w:rsid w:val="00007C4C"/>
    <w:rsid w:val="000146B4"/>
    <w:rsid w:val="000148FF"/>
    <w:rsid w:val="000150F3"/>
    <w:rsid w:val="00015E44"/>
    <w:rsid w:val="00016117"/>
    <w:rsid w:val="00017571"/>
    <w:rsid w:val="000209C7"/>
    <w:rsid w:val="0002191C"/>
    <w:rsid w:val="00022C4A"/>
    <w:rsid w:val="00022D33"/>
    <w:rsid w:val="00022F9C"/>
    <w:rsid w:val="00024A6C"/>
    <w:rsid w:val="00025B43"/>
    <w:rsid w:val="00027C87"/>
    <w:rsid w:val="00027ED9"/>
    <w:rsid w:val="00030807"/>
    <w:rsid w:val="000308BC"/>
    <w:rsid w:val="0003090C"/>
    <w:rsid w:val="00030BC2"/>
    <w:rsid w:val="000315DC"/>
    <w:rsid w:val="00031C6D"/>
    <w:rsid w:val="0003207A"/>
    <w:rsid w:val="00034C26"/>
    <w:rsid w:val="000359A3"/>
    <w:rsid w:val="0003722C"/>
    <w:rsid w:val="000374EB"/>
    <w:rsid w:val="0004016B"/>
    <w:rsid w:val="0004035A"/>
    <w:rsid w:val="0004339F"/>
    <w:rsid w:val="000443F4"/>
    <w:rsid w:val="0004495E"/>
    <w:rsid w:val="00045110"/>
    <w:rsid w:val="000466B0"/>
    <w:rsid w:val="00046A57"/>
    <w:rsid w:val="0004742C"/>
    <w:rsid w:val="000510F3"/>
    <w:rsid w:val="000515BE"/>
    <w:rsid w:val="00051BBE"/>
    <w:rsid w:val="0005229B"/>
    <w:rsid w:val="00052471"/>
    <w:rsid w:val="0005316B"/>
    <w:rsid w:val="0005441A"/>
    <w:rsid w:val="00054E0A"/>
    <w:rsid w:val="000551DA"/>
    <w:rsid w:val="00055690"/>
    <w:rsid w:val="000562E2"/>
    <w:rsid w:val="000614FA"/>
    <w:rsid w:val="00061E6B"/>
    <w:rsid w:val="00065DA9"/>
    <w:rsid w:val="000664F5"/>
    <w:rsid w:val="00071376"/>
    <w:rsid w:val="000722D0"/>
    <w:rsid w:val="000723B4"/>
    <w:rsid w:val="0007357B"/>
    <w:rsid w:val="00073A3B"/>
    <w:rsid w:val="0007478E"/>
    <w:rsid w:val="00074C04"/>
    <w:rsid w:val="00080A8C"/>
    <w:rsid w:val="0008335E"/>
    <w:rsid w:val="000854F7"/>
    <w:rsid w:val="00085BEE"/>
    <w:rsid w:val="00091A0B"/>
    <w:rsid w:val="000944A5"/>
    <w:rsid w:val="000951CF"/>
    <w:rsid w:val="00096A03"/>
    <w:rsid w:val="00096FE7"/>
    <w:rsid w:val="0009781F"/>
    <w:rsid w:val="000979A3"/>
    <w:rsid w:val="00097AFF"/>
    <w:rsid w:val="000A179B"/>
    <w:rsid w:val="000A297D"/>
    <w:rsid w:val="000A5091"/>
    <w:rsid w:val="000A5A6A"/>
    <w:rsid w:val="000A683F"/>
    <w:rsid w:val="000B01EF"/>
    <w:rsid w:val="000B1CA9"/>
    <w:rsid w:val="000B26EF"/>
    <w:rsid w:val="000B2A5C"/>
    <w:rsid w:val="000B3372"/>
    <w:rsid w:val="000B388E"/>
    <w:rsid w:val="000B3D79"/>
    <w:rsid w:val="000B3F9C"/>
    <w:rsid w:val="000B5F78"/>
    <w:rsid w:val="000B6B5A"/>
    <w:rsid w:val="000C05EA"/>
    <w:rsid w:val="000C0AF3"/>
    <w:rsid w:val="000C1210"/>
    <w:rsid w:val="000C1D39"/>
    <w:rsid w:val="000C20B7"/>
    <w:rsid w:val="000C303C"/>
    <w:rsid w:val="000C6841"/>
    <w:rsid w:val="000C78E9"/>
    <w:rsid w:val="000D03FB"/>
    <w:rsid w:val="000D09A4"/>
    <w:rsid w:val="000D1B79"/>
    <w:rsid w:val="000D235A"/>
    <w:rsid w:val="000D24B0"/>
    <w:rsid w:val="000D3F75"/>
    <w:rsid w:val="000D479C"/>
    <w:rsid w:val="000D6020"/>
    <w:rsid w:val="000D671C"/>
    <w:rsid w:val="000D6DD5"/>
    <w:rsid w:val="000D6FE9"/>
    <w:rsid w:val="000D7D9C"/>
    <w:rsid w:val="000E194E"/>
    <w:rsid w:val="000E2E88"/>
    <w:rsid w:val="000E358B"/>
    <w:rsid w:val="000E3A22"/>
    <w:rsid w:val="000E50AF"/>
    <w:rsid w:val="000E61C2"/>
    <w:rsid w:val="000E730B"/>
    <w:rsid w:val="000E7C2D"/>
    <w:rsid w:val="000F2404"/>
    <w:rsid w:val="000F33CB"/>
    <w:rsid w:val="000F39B2"/>
    <w:rsid w:val="000F6D12"/>
    <w:rsid w:val="000F7D9B"/>
    <w:rsid w:val="000F7EF5"/>
    <w:rsid w:val="00100D62"/>
    <w:rsid w:val="00103825"/>
    <w:rsid w:val="001039B7"/>
    <w:rsid w:val="00103DC3"/>
    <w:rsid w:val="001047CC"/>
    <w:rsid w:val="00104C2B"/>
    <w:rsid w:val="00105AF5"/>
    <w:rsid w:val="001069DC"/>
    <w:rsid w:val="00107237"/>
    <w:rsid w:val="00107888"/>
    <w:rsid w:val="00110E9D"/>
    <w:rsid w:val="00111024"/>
    <w:rsid w:val="001118D1"/>
    <w:rsid w:val="001123F7"/>
    <w:rsid w:val="00113934"/>
    <w:rsid w:val="00113C59"/>
    <w:rsid w:val="001141DC"/>
    <w:rsid w:val="00114CD1"/>
    <w:rsid w:val="00115622"/>
    <w:rsid w:val="00116F23"/>
    <w:rsid w:val="001170DD"/>
    <w:rsid w:val="00117FBC"/>
    <w:rsid w:val="001208E0"/>
    <w:rsid w:val="001220F0"/>
    <w:rsid w:val="001238AD"/>
    <w:rsid w:val="00123FFA"/>
    <w:rsid w:val="00124DB0"/>
    <w:rsid w:val="00125205"/>
    <w:rsid w:val="00125279"/>
    <w:rsid w:val="00125AB6"/>
    <w:rsid w:val="00125D99"/>
    <w:rsid w:val="00125F81"/>
    <w:rsid w:val="00126C5A"/>
    <w:rsid w:val="00126F77"/>
    <w:rsid w:val="00131C7B"/>
    <w:rsid w:val="0013243C"/>
    <w:rsid w:val="00132464"/>
    <w:rsid w:val="00133691"/>
    <w:rsid w:val="0013467D"/>
    <w:rsid w:val="001354EE"/>
    <w:rsid w:val="00135DFF"/>
    <w:rsid w:val="00136090"/>
    <w:rsid w:val="00136DF0"/>
    <w:rsid w:val="00136E53"/>
    <w:rsid w:val="0014005A"/>
    <w:rsid w:val="0014177E"/>
    <w:rsid w:val="0014469F"/>
    <w:rsid w:val="00147323"/>
    <w:rsid w:val="00147B57"/>
    <w:rsid w:val="001506ED"/>
    <w:rsid w:val="00151A42"/>
    <w:rsid w:val="0015216C"/>
    <w:rsid w:val="00152195"/>
    <w:rsid w:val="00152951"/>
    <w:rsid w:val="00153A98"/>
    <w:rsid w:val="00154671"/>
    <w:rsid w:val="00154B84"/>
    <w:rsid w:val="00154BAB"/>
    <w:rsid w:val="00155F41"/>
    <w:rsid w:val="0016140C"/>
    <w:rsid w:val="00161F3E"/>
    <w:rsid w:val="00162499"/>
    <w:rsid w:val="00165852"/>
    <w:rsid w:val="0016735C"/>
    <w:rsid w:val="0017009E"/>
    <w:rsid w:val="0017294C"/>
    <w:rsid w:val="00173826"/>
    <w:rsid w:val="001774CC"/>
    <w:rsid w:val="00177789"/>
    <w:rsid w:val="00180445"/>
    <w:rsid w:val="00180B9C"/>
    <w:rsid w:val="00186C1E"/>
    <w:rsid w:val="00187CE2"/>
    <w:rsid w:val="00187E11"/>
    <w:rsid w:val="001901B1"/>
    <w:rsid w:val="00193DCD"/>
    <w:rsid w:val="00194432"/>
    <w:rsid w:val="00195DD3"/>
    <w:rsid w:val="0019686B"/>
    <w:rsid w:val="001A0021"/>
    <w:rsid w:val="001A0716"/>
    <w:rsid w:val="001A1E26"/>
    <w:rsid w:val="001A306A"/>
    <w:rsid w:val="001A3796"/>
    <w:rsid w:val="001A52F4"/>
    <w:rsid w:val="001A633A"/>
    <w:rsid w:val="001B046F"/>
    <w:rsid w:val="001B0604"/>
    <w:rsid w:val="001B283D"/>
    <w:rsid w:val="001B28E2"/>
    <w:rsid w:val="001B2910"/>
    <w:rsid w:val="001B29EA"/>
    <w:rsid w:val="001B3395"/>
    <w:rsid w:val="001B3D7A"/>
    <w:rsid w:val="001B685C"/>
    <w:rsid w:val="001C0BE0"/>
    <w:rsid w:val="001C1202"/>
    <w:rsid w:val="001C1CF2"/>
    <w:rsid w:val="001C2392"/>
    <w:rsid w:val="001C281A"/>
    <w:rsid w:val="001C29AC"/>
    <w:rsid w:val="001C2E23"/>
    <w:rsid w:val="001C3D56"/>
    <w:rsid w:val="001C4922"/>
    <w:rsid w:val="001C4AEB"/>
    <w:rsid w:val="001C68D2"/>
    <w:rsid w:val="001D13C2"/>
    <w:rsid w:val="001D6229"/>
    <w:rsid w:val="001D7A25"/>
    <w:rsid w:val="001D7F72"/>
    <w:rsid w:val="001E044F"/>
    <w:rsid w:val="001E24C3"/>
    <w:rsid w:val="001E2601"/>
    <w:rsid w:val="001E2653"/>
    <w:rsid w:val="001E2C93"/>
    <w:rsid w:val="001E2F0D"/>
    <w:rsid w:val="001E373D"/>
    <w:rsid w:val="001E38A5"/>
    <w:rsid w:val="001E41B3"/>
    <w:rsid w:val="001E42C0"/>
    <w:rsid w:val="001E4A92"/>
    <w:rsid w:val="001F0BDC"/>
    <w:rsid w:val="001F1BD1"/>
    <w:rsid w:val="001F1FC2"/>
    <w:rsid w:val="001F25BD"/>
    <w:rsid w:val="001F2EBE"/>
    <w:rsid w:val="001F32E2"/>
    <w:rsid w:val="001F514B"/>
    <w:rsid w:val="001F724F"/>
    <w:rsid w:val="001F7C02"/>
    <w:rsid w:val="002003CC"/>
    <w:rsid w:val="002043D5"/>
    <w:rsid w:val="002059E7"/>
    <w:rsid w:val="00206348"/>
    <w:rsid w:val="002104A2"/>
    <w:rsid w:val="00210CF0"/>
    <w:rsid w:val="0021264E"/>
    <w:rsid w:val="002130E9"/>
    <w:rsid w:val="00213C2B"/>
    <w:rsid w:val="00215AEE"/>
    <w:rsid w:val="00216CDF"/>
    <w:rsid w:val="00217769"/>
    <w:rsid w:val="00220BDD"/>
    <w:rsid w:val="00221B12"/>
    <w:rsid w:val="00223092"/>
    <w:rsid w:val="00231591"/>
    <w:rsid w:val="002344ED"/>
    <w:rsid w:val="002373A8"/>
    <w:rsid w:val="00241358"/>
    <w:rsid w:val="00244DF8"/>
    <w:rsid w:val="002477EC"/>
    <w:rsid w:val="002543D3"/>
    <w:rsid w:val="0025480A"/>
    <w:rsid w:val="00254A33"/>
    <w:rsid w:val="002577D5"/>
    <w:rsid w:val="00261252"/>
    <w:rsid w:val="00261C74"/>
    <w:rsid w:val="00261D0C"/>
    <w:rsid w:val="00262307"/>
    <w:rsid w:val="00262586"/>
    <w:rsid w:val="0026320D"/>
    <w:rsid w:val="00263923"/>
    <w:rsid w:val="00264551"/>
    <w:rsid w:val="00265967"/>
    <w:rsid w:val="00265BD4"/>
    <w:rsid w:val="00265F35"/>
    <w:rsid w:val="00271FC5"/>
    <w:rsid w:val="00272749"/>
    <w:rsid w:val="0027287B"/>
    <w:rsid w:val="00272C9C"/>
    <w:rsid w:val="002738D2"/>
    <w:rsid w:val="00274058"/>
    <w:rsid w:val="002740D3"/>
    <w:rsid w:val="00276CDE"/>
    <w:rsid w:val="00276F1A"/>
    <w:rsid w:val="00280991"/>
    <w:rsid w:val="00280D43"/>
    <w:rsid w:val="002837EC"/>
    <w:rsid w:val="0028474A"/>
    <w:rsid w:val="0028737F"/>
    <w:rsid w:val="0029101B"/>
    <w:rsid w:val="002912E5"/>
    <w:rsid w:val="002913D6"/>
    <w:rsid w:val="002934CA"/>
    <w:rsid w:val="0029367E"/>
    <w:rsid w:val="00293F02"/>
    <w:rsid w:val="002949FA"/>
    <w:rsid w:val="00295E72"/>
    <w:rsid w:val="002962C9"/>
    <w:rsid w:val="002A0EED"/>
    <w:rsid w:val="002A13AE"/>
    <w:rsid w:val="002A2168"/>
    <w:rsid w:val="002A28AB"/>
    <w:rsid w:val="002A3BDB"/>
    <w:rsid w:val="002A45E7"/>
    <w:rsid w:val="002A5DBA"/>
    <w:rsid w:val="002A7103"/>
    <w:rsid w:val="002B1E79"/>
    <w:rsid w:val="002B1F70"/>
    <w:rsid w:val="002B4263"/>
    <w:rsid w:val="002B46A3"/>
    <w:rsid w:val="002B5388"/>
    <w:rsid w:val="002B64EE"/>
    <w:rsid w:val="002B73F6"/>
    <w:rsid w:val="002C18C4"/>
    <w:rsid w:val="002C3347"/>
    <w:rsid w:val="002C3528"/>
    <w:rsid w:val="002C44E1"/>
    <w:rsid w:val="002C7A63"/>
    <w:rsid w:val="002D1DC8"/>
    <w:rsid w:val="002D2717"/>
    <w:rsid w:val="002D2992"/>
    <w:rsid w:val="002D4541"/>
    <w:rsid w:val="002D528F"/>
    <w:rsid w:val="002D5ED3"/>
    <w:rsid w:val="002E12BB"/>
    <w:rsid w:val="002E158C"/>
    <w:rsid w:val="002E19C1"/>
    <w:rsid w:val="002E1B3E"/>
    <w:rsid w:val="002E2B85"/>
    <w:rsid w:val="002E3227"/>
    <w:rsid w:val="002E58A4"/>
    <w:rsid w:val="002E5ABA"/>
    <w:rsid w:val="002E62AB"/>
    <w:rsid w:val="002E64E9"/>
    <w:rsid w:val="002E74DA"/>
    <w:rsid w:val="002F017F"/>
    <w:rsid w:val="002F0AFA"/>
    <w:rsid w:val="002F1091"/>
    <w:rsid w:val="002F217D"/>
    <w:rsid w:val="002F33F6"/>
    <w:rsid w:val="002F3EB2"/>
    <w:rsid w:val="002F3F8E"/>
    <w:rsid w:val="002F42C2"/>
    <w:rsid w:val="002F44EC"/>
    <w:rsid w:val="002F5822"/>
    <w:rsid w:val="002F692B"/>
    <w:rsid w:val="00300095"/>
    <w:rsid w:val="003035BB"/>
    <w:rsid w:val="00304CAF"/>
    <w:rsid w:val="0031312A"/>
    <w:rsid w:val="00316585"/>
    <w:rsid w:val="00316BCC"/>
    <w:rsid w:val="00317695"/>
    <w:rsid w:val="00321AC7"/>
    <w:rsid w:val="00322F74"/>
    <w:rsid w:val="003237C3"/>
    <w:rsid w:val="003251A0"/>
    <w:rsid w:val="003267EB"/>
    <w:rsid w:val="003271E4"/>
    <w:rsid w:val="0033049E"/>
    <w:rsid w:val="00330BF1"/>
    <w:rsid w:val="00331A33"/>
    <w:rsid w:val="00332060"/>
    <w:rsid w:val="00332691"/>
    <w:rsid w:val="003331E4"/>
    <w:rsid w:val="003331FA"/>
    <w:rsid w:val="00333BED"/>
    <w:rsid w:val="00335B29"/>
    <w:rsid w:val="00337A65"/>
    <w:rsid w:val="00342828"/>
    <w:rsid w:val="003430C0"/>
    <w:rsid w:val="003433A8"/>
    <w:rsid w:val="00344FEA"/>
    <w:rsid w:val="00345ACA"/>
    <w:rsid w:val="00346788"/>
    <w:rsid w:val="003473FB"/>
    <w:rsid w:val="00351938"/>
    <w:rsid w:val="00351CF5"/>
    <w:rsid w:val="00352E03"/>
    <w:rsid w:val="003536FE"/>
    <w:rsid w:val="00355278"/>
    <w:rsid w:val="00356C04"/>
    <w:rsid w:val="00360FAD"/>
    <w:rsid w:val="00361C26"/>
    <w:rsid w:val="00364235"/>
    <w:rsid w:val="00367CA1"/>
    <w:rsid w:val="00370969"/>
    <w:rsid w:val="00371181"/>
    <w:rsid w:val="0037271B"/>
    <w:rsid w:val="00372907"/>
    <w:rsid w:val="00375093"/>
    <w:rsid w:val="0037533E"/>
    <w:rsid w:val="00375D3E"/>
    <w:rsid w:val="00377008"/>
    <w:rsid w:val="003777A1"/>
    <w:rsid w:val="0038088D"/>
    <w:rsid w:val="00380B15"/>
    <w:rsid w:val="00380F01"/>
    <w:rsid w:val="003814F3"/>
    <w:rsid w:val="003827E9"/>
    <w:rsid w:val="00385E3C"/>
    <w:rsid w:val="00387B83"/>
    <w:rsid w:val="003915AD"/>
    <w:rsid w:val="00391BCE"/>
    <w:rsid w:val="00391D18"/>
    <w:rsid w:val="00392526"/>
    <w:rsid w:val="00393301"/>
    <w:rsid w:val="00393463"/>
    <w:rsid w:val="003945B4"/>
    <w:rsid w:val="003951E0"/>
    <w:rsid w:val="00395749"/>
    <w:rsid w:val="00395AA5"/>
    <w:rsid w:val="00395C0E"/>
    <w:rsid w:val="00396D92"/>
    <w:rsid w:val="00397B5F"/>
    <w:rsid w:val="00397BFF"/>
    <w:rsid w:val="00397C5E"/>
    <w:rsid w:val="003A00A5"/>
    <w:rsid w:val="003A02C4"/>
    <w:rsid w:val="003A0C5A"/>
    <w:rsid w:val="003A0CF8"/>
    <w:rsid w:val="003A2ED0"/>
    <w:rsid w:val="003A3709"/>
    <w:rsid w:val="003A3EFB"/>
    <w:rsid w:val="003A437D"/>
    <w:rsid w:val="003A750C"/>
    <w:rsid w:val="003A7F0C"/>
    <w:rsid w:val="003B0986"/>
    <w:rsid w:val="003B1654"/>
    <w:rsid w:val="003B1DEE"/>
    <w:rsid w:val="003B3613"/>
    <w:rsid w:val="003B3F82"/>
    <w:rsid w:val="003B41B6"/>
    <w:rsid w:val="003B4283"/>
    <w:rsid w:val="003B609F"/>
    <w:rsid w:val="003B6EC1"/>
    <w:rsid w:val="003B6ED5"/>
    <w:rsid w:val="003C1860"/>
    <w:rsid w:val="003C20B5"/>
    <w:rsid w:val="003C2A4B"/>
    <w:rsid w:val="003C34C6"/>
    <w:rsid w:val="003C3637"/>
    <w:rsid w:val="003C3AFA"/>
    <w:rsid w:val="003C43A1"/>
    <w:rsid w:val="003C5796"/>
    <w:rsid w:val="003C5AC4"/>
    <w:rsid w:val="003C6480"/>
    <w:rsid w:val="003C77EC"/>
    <w:rsid w:val="003D0060"/>
    <w:rsid w:val="003D1CF2"/>
    <w:rsid w:val="003D21C2"/>
    <w:rsid w:val="003D3BBA"/>
    <w:rsid w:val="003D3D86"/>
    <w:rsid w:val="003D3F41"/>
    <w:rsid w:val="003D609A"/>
    <w:rsid w:val="003D69B9"/>
    <w:rsid w:val="003D6BFA"/>
    <w:rsid w:val="003E0378"/>
    <w:rsid w:val="003E1B34"/>
    <w:rsid w:val="003E3749"/>
    <w:rsid w:val="003E4C18"/>
    <w:rsid w:val="003E7CD0"/>
    <w:rsid w:val="003E7E41"/>
    <w:rsid w:val="003F0A73"/>
    <w:rsid w:val="003F1020"/>
    <w:rsid w:val="003F115A"/>
    <w:rsid w:val="003F2D11"/>
    <w:rsid w:val="003F3887"/>
    <w:rsid w:val="003F3AA2"/>
    <w:rsid w:val="003F401C"/>
    <w:rsid w:val="003F484E"/>
    <w:rsid w:val="003F4C8C"/>
    <w:rsid w:val="003F5733"/>
    <w:rsid w:val="003F60BD"/>
    <w:rsid w:val="003F7148"/>
    <w:rsid w:val="00400EB4"/>
    <w:rsid w:val="00402081"/>
    <w:rsid w:val="00403B24"/>
    <w:rsid w:val="00404FBD"/>
    <w:rsid w:val="00406B74"/>
    <w:rsid w:val="00407EF8"/>
    <w:rsid w:val="004105A7"/>
    <w:rsid w:val="0041062E"/>
    <w:rsid w:val="00410B20"/>
    <w:rsid w:val="004128A2"/>
    <w:rsid w:val="00412C56"/>
    <w:rsid w:val="00412CCD"/>
    <w:rsid w:val="00413EA1"/>
    <w:rsid w:val="004140F7"/>
    <w:rsid w:val="00414E7B"/>
    <w:rsid w:val="0041530A"/>
    <w:rsid w:val="0041557C"/>
    <w:rsid w:val="00415A14"/>
    <w:rsid w:val="004161CE"/>
    <w:rsid w:val="00416EA0"/>
    <w:rsid w:val="00421352"/>
    <w:rsid w:val="004247A3"/>
    <w:rsid w:val="004248CA"/>
    <w:rsid w:val="00425909"/>
    <w:rsid w:val="004261CE"/>
    <w:rsid w:val="0042698B"/>
    <w:rsid w:val="0043404D"/>
    <w:rsid w:val="00434B4A"/>
    <w:rsid w:val="004352D0"/>
    <w:rsid w:val="00436127"/>
    <w:rsid w:val="00437DFF"/>
    <w:rsid w:val="004406FB"/>
    <w:rsid w:val="004416C7"/>
    <w:rsid w:val="00442702"/>
    <w:rsid w:val="004464F2"/>
    <w:rsid w:val="00446B0C"/>
    <w:rsid w:val="00446F65"/>
    <w:rsid w:val="00450794"/>
    <w:rsid w:val="00452467"/>
    <w:rsid w:val="00453253"/>
    <w:rsid w:val="00453B95"/>
    <w:rsid w:val="004540FE"/>
    <w:rsid w:val="0045760E"/>
    <w:rsid w:val="0045764A"/>
    <w:rsid w:val="00457AF0"/>
    <w:rsid w:val="00462CBD"/>
    <w:rsid w:val="00463F3F"/>
    <w:rsid w:val="004649C0"/>
    <w:rsid w:val="004665FB"/>
    <w:rsid w:val="00466D3B"/>
    <w:rsid w:val="00467F3A"/>
    <w:rsid w:val="0047099C"/>
    <w:rsid w:val="004715B4"/>
    <w:rsid w:val="004722F8"/>
    <w:rsid w:val="00472FEA"/>
    <w:rsid w:val="00473896"/>
    <w:rsid w:val="0047751E"/>
    <w:rsid w:val="00480320"/>
    <w:rsid w:val="0048146E"/>
    <w:rsid w:val="004818E6"/>
    <w:rsid w:val="00481A13"/>
    <w:rsid w:val="00482D2F"/>
    <w:rsid w:val="00482ECF"/>
    <w:rsid w:val="0048573F"/>
    <w:rsid w:val="00485B6A"/>
    <w:rsid w:val="00486900"/>
    <w:rsid w:val="00486C8D"/>
    <w:rsid w:val="00490817"/>
    <w:rsid w:val="0049200E"/>
    <w:rsid w:val="00492A41"/>
    <w:rsid w:val="004931ED"/>
    <w:rsid w:val="0049556E"/>
    <w:rsid w:val="00495FF3"/>
    <w:rsid w:val="00496778"/>
    <w:rsid w:val="00496B7D"/>
    <w:rsid w:val="004A070C"/>
    <w:rsid w:val="004A11D9"/>
    <w:rsid w:val="004A2912"/>
    <w:rsid w:val="004A343C"/>
    <w:rsid w:val="004A3676"/>
    <w:rsid w:val="004A3986"/>
    <w:rsid w:val="004A3BA0"/>
    <w:rsid w:val="004A5785"/>
    <w:rsid w:val="004A5C16"/>
    <w:rsid w:val="004A60B1"/>
    <w:rsid w:val="004A61BE"/>
    <w:rsid w:val="004A6C55"/>
    <w:rsid w:val="004B0DE9"/>
    <w:rsid w:val="004B1142"/>
    <w:rsid w:val="004B1289"/>
    <w:rsid w:val="004B297B"/>
    <w:rsid w:val="004B29CD"/>
    <w:rsid w:val="004B4B89"/>
    <w:rsid w:val="004C01D4"/>
    <w:rsid w:val="004C0750"/>
    <w:rsid w:val="004C283A"/>
    <w:rsid w:val="004C33EE"/>
    <w:rsid w:val="004C3B4D"/>
    <w:rsid w:val="004C44CB"/>
    <w:rsid w:val="004C4BEA"/>
    <w:rsid w:val="004C4D27"/>
    <w:rsid w:val="004C63B7"/>
    <w:rsid w:val="004C65D9"/>
    <w:rsid w:val="004C6739"/>
    <w:rsid w:val="004C67EB"/>
    <w:rsid w:val="004C69C0"/>
    <w:rsid w:val="004C6F82"/>
    <w:rsid w:val="004D08CA"/>
    <w:rsid w:val="004D0971"/>
    <w:rsid w:val="004D2610"/>
    <w:rsid w:val="004D39CE"/>
    <w:rsid w:val="004D3CEB"/>
    <w:rsid w:val="004D54DF"/>
    <w:rsid w:val="004D58B4"/>
    <w:rsid w:val="004D6AA3"/>
    <w:rsid w:val="004D728D"/>
    <w:rsid w:val="004D77D5"/>
    <w:rsid w:val="004D7B0B"/>
    <w:rsid w:val="004E0E37"/>
    <w:rsid w:val="004E0F33"/>
    <w:rsid w:val="004E21DC"/>
    <w:rsid w:val="004E2BB7"/>
    <w:rsid w:val="004E2FFB"/>
    <w:rsid w:val="004E3EE0"/>
    <w:rsid w:val="004E49D7"/>
    <w:rsid w:val="004E56CB"/>
    <w:rsid w:val="004E68EB"/>
    <w:rsid w:val="004E7353"/>
    <w:rsid w:val="004E796F"/>
    <w:rsid w:val="004E7F16"/>
    <w:rsid w:val="004F1907"/>
    <w:rsid w:val="004F4182"/>
    <w:rsid w:val="004F43EB"/>
    <w:rsid w:val="004F536C"/>
    <w:rsid w:val="004F5B95"/>
    <w:rsid w:val="004F6EA5"/>
    <w:rsid w:val="004F7995"/>
    <w:rsid w:val="004F7A8B"/>
    <w:rsid w:val="00502120"/>
    <w:rsid w:val="005027EB"/>
    <w:rsid w:val="00503A68"/>
    <w:rsid w:val="0050578C"/>
    <w:rsid w:val="00506BB8"/>
    <w:rsid w:val="0050787A"/>
    <w:rsid w:val="00507E55"/>
    <w:rsid w:val="0051215B"/>
    <w:rsid w:val="005131C1"/>
    <w:rsid w:val="005133E7"/>
    <w:rsid w:val="00513A14"/>
    <w:rsid w:val="00514640"/>
    <w:rsid w:val="00514A4A"/>
    <w:rsid w:val="00515870"/>
    <w:rsid w:val="00515CB4"/>
    <w:rsid w:val="00516330"/>
    <w:rsid w:val="005164EA"/>
    <w:rsid w:val="00517179"/>
    <w:rsid w:val="00520ABD"/>
    <w:rsid w:val="005217F0"/>
    <w:rsid w:val="00523290"/>
    <w:rsid w:val="00524C0E"/>
    <w:rsid w:val="00525178"/>
    <w:rsid w:val="00527E95"/>
    <w:rsid w:val="005300F5"/>
    <w:rsid w:val="00533723"/>
    <w:rsid w:val="00535F59"/>
    <w:rsid w:val="00536DE9"/>
    <w:rsid w:val="00540336"/>
    <w:rsid w:val="005406EA"/>
    <w:rsid w:val="00540BA6"/>
    <w:rsid w:val="005414F4"/>
    <w:rsid w:val="0054356F"/>
    <w:rsid w:val="00544276"/>
    <w:rsid w:val="00547446"/>
    <w:rsid w:val="00547F6B"/>
    <w:rsid w:val="005503EF"/>
    <w:rsid w:val="00550816"/>
    <w:rsid w:val="005536DD"/>
    <w:rsid w:val="00553ED5"/>
    <w:rsid w:val="00554315"/>
    <w:rsid w:val="00556785"/>
    <w:rsid w:val="00556BF0"/>
    <w:rsid w:val="00556FD6"/>
    <w:rsid w:val="00557A01"/>
    <w:rsid w:val="005607D5"/>
    <w:rsid w:val="0056142D"/>
    <w:rsid w:val="00561C6D"/>
    <w:rsid w:val="00562537"/>
    <w:rsid w:val="005634D8"/>
    <w:rsid w:val="00563E54"/>
    <w:rsid w:val="0056771D"/>
    <w:rsid w:val="005677B7"/>
    <w:rsid w:val="00571A68"/>
    <w:rsid w:val="00575E5A"/>
    <w:rsid w:val="005814C0"/>
    <w:rsid w:val="0058186E"/>
    <w:rsid w:val="005819EE"/>
    <w:rsid w:val="00584C42"/>
    <w:rsid w:val="005858A3"/>
    <w:rsid w:val="0058609F"/>
    <w:rsid w:val="00591E40"/>
    <w:rsid w:val="005923DD"/>
    <w:rsid w:val="00592D79"/>
    <w:rsid w:val="005938B8"/>
    <w:rsid w:val="00597F8B"/>
    <w:rsid w:val="005A1370"/>
    <w:rsid w:val="005A14DC"/>
    <w:rsid w:val="005A1868"/>
    <w:rsid w:val="005A447A"/>
    <w:rsid w:val="005A56B9"/>
    <w:rsid w:val="005A5F19"/>
    <w:rsid w:val="005A68D2"/>
    <w:rsid w:val="005A7396"/>
    <w:rsid w:val="005A7722"/>
    <w:rsid w:val="005A7C08"/>
    <w:rsid w:val="005B2369"/>
    <w:rsid w:val="005B2F8E"/>
    <w:rsid w:val="005B3062"/>
    <w:rsid w:val="005B308F"/>
    <w:rsid w:val="005B3489"/>
    <w:rsid w:val="005B3FE4"/>
    <w:rsid w:val="005B49CA"/>
    <w:rsid w:val="005C26BA"/>
    <w:rsid w:val="005C54CD"/>
    <w:rsid w:val="005C5630"/>
    <w:rsid w:val="005C5804"/>
    <w:rsid w:val="005C5EDF"/>
    <w:rsid w:val="005C5FDB"/>
    <w:rsid w:val="005D04F8"/>
    <w:rsid w:val="005D094D"/>
    <w:rsid w:val="005D296F"/>
    <w:rsid w:val="005D2A61"/>
    <w:rsid w:val="005D45DF"/>
    <w:rsid w:val="005D45F6"/>
    <w:rsid w:val="005D4E1F"/>
    <w:rsid w:val="005D5A32"/>
    <w:rsid w:val="005D64D6"/>
    <w:rsid w:val="005D7729"/>
    <w:rsid w:val="005E2C30"/>
    <w:rsid w:val="005E2DE8"/>
    <w:rsid w:val="005E32B4"/>
    <w:rsid w:val="005E484B"/>
    <w:rsid w:val="005E4F2E"/>
    <w:rsid w:val="005E6AE1"/>
    <w:rsid w:val="005E6C8B"/>
    <w:rsid w:val="005F0BDD"/>
    <w:rsid w:val="005F1D28"/>
    <w:rsid w:val="005F2541"/>
    <w:rsid w:val="005F399D"/>
    <w:rsid w:val="005F5E21"/>
    <w:rsid w:val="006018C9"/>
    <w:rsid w:val="00602DE1"/>
    <w:rsid w:val="00604295"/>
    <w:rsid w:val="006049B4"/>
    <w:rsid w:val="0060556D"/>
    <w:rsid w:val="00607381"/>
    <w:rsid w:val="00610261"/>
    <w:rsid w:val="00611295"/>
    <w:rsid w:val="00611619"/>
    <w:rsid w:val="00612CE4"/>
    <w:rsid w:val="00614ED3"/>
    <w:rsid w:val="006153E8"/>
    <w:rsid w:val="0062155F"/>
    <w:rsid w:val="00621885"/>
    <w:rsid w:val="006223AB"/>
    <w:rsid w:val="00622838"/>
    <w:rsid w:val="0062455B"/>
    <w:rsid w:val="0062469A"/>
    <w:rsid w:val="006248D1"/>
    <w:rsid w:val="00624B56"/>
    <w:rsid w:val="00626FA2"/>
    <w:rsid w:val="0063248C"/>
    <w:rsid w:val="006334A5"/>
    <w:rsid w:val="0063629F"/>
    <w:rsid w:val="006366FE"/>
    <w:rsid w:val="00637598"/>
    <w:rsid w:val="00637B6A"/>
    <w:rsid w:val="006407C2"/>
    <w:rsid w:val="0064126C"/>
    <w:rsid w:val="006413B4"/>
    <w:rsid w:val="00642EFA"/>
    <w:rsid w:val="006439B0"/>
    <w:rsid w:val="0064436F"/>
    <w:rsid w:val="00645839"/>
    <w:rsid w:val="00645ED3"/>
    <w:rsid w:val="00650757"/>
    <w:rsid w:val="00651446"/>
    <w:rsid w:val="00651CD0"/>
    <w:rsid w:val="00652A35"/>
    <w:rsid w:val="00652D06"/>
    <w:rsid w:val="00654337"/>
    <w:rsid w:val="00656CA2"/>
    <w:rsid w:val="006571C6"/>
    <w:rsid w:val="006572FE"/>
    <w:rsid w:val="006576C4"/>
    <w:rsid w:val="00657791"/>
    <w:rsid w:val="006600D4"/>
    <w:rsid w:val="00662112"/>
    <w:rsid w:val="00662205"/>
    <w:rsid w:val="00662BE3"/>
    <w:rsid w:val="0066407A"/>
    <w:rsid w:val="00664449"/>
    <w:rsid w:val="006647E9"/>
    <w:rsid w:val="006674A7"/>
    <w:rsid w:val="0066755C"/>
    <w:rsid w:val="0066776B"/>
    <w:rsid w:val="00667E8A"/>
    <w:rsid w:val="0067208B"/>
    <w:rsid w:val="006721B7"/>
    <w:rsid w:val="00672A13"/>
    <w:rsid w:val="00673C6A"/>
    <w:rsid w:val="00674648"/>
    <w:rsid w:val="006754FE"/>
    <w:rsid w:val="0067556F"/>
    <w:rsid w:val="0067697E"/>
    <w:rsid w:val="00676B02"/>
    <w:rsid w:val="0067776A"/>
    <w:rsid w:val="00681779"/>
    <w:rsid w:val="0068186E"/>
    <w:rsid w:val="0068190D"/>
    <w:rsid w:val="00681DFA"/>
    <w:rsid w:val="006823BA"/>
    <w:rsid w:val="00682A39"/>
    <w:rsid w:val="00682F8F"/>
    <w:rsid w:val="00685C02"/>
    <w:rsid w:val="00687311"/>
    <w:rsid w:val="006900C1"/>
    <w:rsid w:val="0069072A"/>
    <w:rsid w:val="00691BA3"/>
    <w:rsid w:val="00694740"/>
    <w:rsid w:val="00695B72"/>
    <w:rsid w:val="0069667C"/>
    <w:rsid w:val="00697E71"/>
    <w:rsid w:val="006A126C"/>
    <w:rsid w:val="006A201D"/>
    <w:rsid w:val="006A2FAF"/>
    <w:rsid w:val="006A314B"/>
    <w:rsid w:val="006A3A9B"/>
    <w:rsid w:val="006A4A31"/>
    <w:rsid w:val="006A5219"/>
    <w:rsid w:val="006A5384"/>
    <w:rsid w:val="006A5830"/>
    <w:rsid w:val="006A58B3"/>
    <w:rsid w:val="006A6357"/>
    <w:rsid w:val="006B0283"/>
    <w:rsid w:val="006B069A"/>
    <w:rsid w:val="006B0B3E"/>
    <w:rsid w:val="006B0DDB"/>
    <w:rsid w:val="006B1B5D"/>
    <w:rsid w:val="006B6F7A"/>
    <w:rsid w:val="006B73DF"/>
    <w:rsid w:val="006B7749"/>
    <w:rsid w:val="006B78E1"/>
    <w:rsid w:val="006C136D"/>
    <w:rsid w:val="006C4D2A"/>
    <w:rsid w:val="006C798C"/>
    <w:rsid w:val="006D1AB1"/>
    <w:rsid w:val="006D3316"/>
    <w:rsid w:val="006D4064"/>
    <w:rsid w:val="006D4E2D"/>
    <w:rsid w:val="006D5840"/>
    <w:rsid w:val="006D62B1"/>
    <w:rsid w:val="006D6AD7"/>
    <w:rsid w:val="006D792A"/>
    <w:rsid w:val="006E10A1"/>
    <w:rsid w:val="006E1D04"/>
    <w:rsid w:val="006E1D7F"/>
    <w:rsid w:val="006E1D9C"/>
    <w:rsid w:val="006E50FD"/>
    <w:rsid w:val="006E58B7"/>
    <w:rsid w:val="006E6A51"/>
    <w:rsid w:val="006E6E34"/>
    <w:rsid w:val="006E775D"/>
    <w:rsid w:val="006F0156"/>
    <w:rsid w:val="006F024E"/>
    <w:rsid w:val="006F3305"/>
    <w:rsid w:val="006F4DAA"/>
    <w:rsid w:val="006F6108"/>
    <w:rsid w:val="006F6D59"/>
    <w:rsid w:val="006F7CDD"/>
    <w:rsid w:val="00700AC7"/>
    <w:rsid w:val="00700C5C"/>
    <w:rsid w:val="00701B99"/>
    <w:rsid w:val="007022B2"/>
    <w:rsid w:val="0070339F"/>
    <w:rsid w:val="00705A6E"/>
    <w:rsid w:val="007064F9"/>
    <w:rsid w:val="00706926"/>
    <w:rsid w:val="007102F5"/>
    <w:rsid w:val="007114D2"/>
    <w:rsid w:val="00711560"/>
    <w:rsid w:val="00711B88"/>
    <w:rsid w:val="0071341B"/>
    <w:rsid w:val="0071549F"/>
    <w:rsid w:val="007201AB"/>
    <w:rsid w:val="00720271"/>
    <w:rsid w:val="007208C0"/>
    <w:rsid w:val="0072431A"/>
    <w:rsid w:val="007246C6"/>
    <w:rsid w:val="00724D6B"/>
    <w:rsid w:val="00725045"/>
    <w:rsid w:val="00726141"/>
    <w:rsid w:val="00726F52"/>
    <w:rsid w:val="00727977"/>
    <w:rsid w:val="0073282C"/>
    <w:rsid w:val="007342FA"/>
    <w:rsid w:val="007346BB"/>
    <w:rsid w:val="00737321"/>
    <w:rsid w:val="007416B2"/>
    <w:rsid w:val="00744881"/>
    <w:rsid w:val="007503A0"/>
    <w:rsid w:val="007517AD"/>
    <w:rsid w:val="0075333A"/>
    <w:rsid w:val="00753C1B"/>
    <w:rsid w:val="00753CA4"/>
    <w:rsid w:val="00754B15"/>
    <w:rsid w:val="00760B27"/>
    <w:rsid w:val="0076187B"/>
    <w:rsid w:val="00761B0D"/>
    <w:rsid w:val="0076266E"/>
    <w:rsid w:val="00762852"/>
    <w:rsid w:val="00763694"/>
    <w:rsid w:val="00763CB9"/>
    <w:rsid w:val="0076633B"/>
    <w:rsid w:val="00766C9F"/>
    <w:rsid w:val="00767273"/>
    <w:rsid w:val="00767B99"/>
    <w:rsid w:val="00770004"/>
    <w:rsid w:val="00772178"/>
    <w:rsid w:val="00772C6D"/>
    <w:rsid w:val="00774454"/>
    <w:rsid w:val="00776212"/>
    <w:rsid w:val="007773BB"/>
    <w:rsid w:val="00777ADB"/>
    <w:rsid w:val="00777FE2"/>
    <w:rsid w:val="0078155E"/>
    <w:rsid w:val="007830BD"/>
    <w:rsid w:val="0078360E"/>
    <w:rsid w:val="007846D0"/>
    <w:rsid w:val="00784A68"/>
    <w:rsid w:val="0078768A"/>
    <w:rsid w:val="00787A89"/>
    <w:rsid w:val="00790AB0"/>
    <w:rsid w:val="00791D39"/>
    <w:rsid w:val="00791D98"/>
    <w:rsid w:val="00792005"/>
    <w:rsid w:val="00792169"/>
    <w:rsid w:val="007924AC"/>
    <w:rsid w:val="00792F3F"/>
    <w:rsid w:val="007949A1"/>
    <w:rsid w:val="007969F1"/>
    <w:rsid w:val="007A064E"/>
    <w:rsid w:val="007A1025"/>
    <w:rsid w:val="007A1C90"/>
    <w:rsid w:val="007A3B4D"/>
    <w:rsid w:val="007A498B"/>
    <w:rsid w:val="007A4E83"/>
    <w:rsid w:val="007A660B"/>
    <w:rsid w:val="007B03F1"/>
    <w:rsid w:val="007B407F"/>
    <w:rsid w:val="007B5230"/>
    <w:rsid w:val="007C4568"/>
    <w:rsid w:val="007C7303"/>
    <w:rsid w:val="007D18D0"/>
    <w:rsid w:val="007D2620"/>
    <w:rsid w:val="007D28B7"/>
    <w:rsid w:val="007D2938"/>
    <w:rsid w:val="007D3AF4"/>
    <w:rsid w:val="007D3E87"/>
    <w:rsid w:val="007D4184"/>
    <w:rsid w:val="007D55F6"/>
    <w:rsid w:val="007D7901"/>
    <w:rsid w:val="007E1F00"/>
    <w:rsid w:val="007E3239"/>
    <w:rsid w:val="007E38EC"/>
    <w:rsid w:val="007E4485"/>
    <w:rsid w:val="007E5F73"/>
    <w:rsid w:val="007E6298"/>
    <w:rsid w:val="007E73AE"/>
    <w:rsid w:val="007F1882"/>
    <w:rsid w:val="007F1DD9"/>
    <w:rsid w:val="007F1E45"/>
    <w:rsid w:val="007F355D"/>
    <w:rsid w:val="007F3EDB"/>
    <w:rsid w:val="007F61A4"/>
    <w:rsid w:val="007F66A0"/>
    <w:rsid w:val="007F6C5A"/>
    <w:rsid w:val="007F7543"/>
    <w:rsid w:val="007F7A9D"/>
    <w:rsid w:val="007F7AAB"/>
    <w:rsid w:val="00800070"/>
    <w:rsid w:val="00800410"/>
    <w:rsid w:val="00800EBB"/>
    <w:rsid w:val="00801BA9"/>
    <w:rsid w:val="00802110"/>
    <w:rsid w:val="0080470E"/>
    <w:rsid w:val="0080519A"/>
    <w:rsid w:val="0080640B"/>
    <w:rsid w:val="00806A3A"/>
    <w:rsid w:val="00807B26"/>
    <w:rsid w:val="00807DFD"/>
    <w:rsid w:val="00810169"/>
    <w:rsid w:val="008113F9"/>
    <w:rsid w:val="00811A69"/>
    <w:rsid w:val="00812167"/>
    <w:rsid w:val="0081324F"/>
    <w:rsid w:val="00815B66"/>
    <w:rsid w:val="00815C70"/>
    <w:rsid w:val="0081608A"/>
    <w:rsid w:val="00816CC9"/>
    <w:rsid w:val="00817340"/>
    <w:rsid w:val="008201E5"/>
    <w:rsid w:val="00821900"/>
    <w:rsid w:val="00821DE7"/>
    <w:rsid w:val="00823318"/>
    <w:rsid w:val="008235D5"/>
    <w:rsid w:val="00825BB7"/>
    <w:rsid w:val="008261B5"/>
    <w:rsid w:val="00827B92"/>
    <w:rsid w:val="00830DF2"/>
    <w:rsid w:val="008324DD"/>
    <w:rsid w:val="008329DF"/>
    <w:rsid w:val="0083437F"/>
    <w:rsid w:val="00837FC9"/>
    <w:rsid w:val="0084039F"/>
    <w:rsid w:val="00843C3A"/>
    <w:rsid w:val="00843FAC"/>
    <w:rsid w:val="00844770"/>
    <w:rsid w:val="00845813"/>
    <w:rsid w:val="00846686"/>
    <w:rsid w:val="00846B87"/>
    <w:rsid w:val="00850B28"/>
    <w:rsid w:val="0085141D"/>
    <w:rsid w:val="0085186F"/>
    <w:rsid w:val="00852703"/>
    <w:rsid w:val="00853869"/>
    <w:rsid w:val="00853AD2"/>
    <w:rsid w:val="00855742"/>
    <w:rsid w:val="008618AF"/>
    <w:rsid w:val="008631E7"/>
    <w:rsid w:val="00865453"/>
    <w:rsid w:val="00865C34"/>
    <w:rsid w:val="008661C8"/>
    <w:rsid w:val="008669A9"/>
    <w:rsid w:val="00870E62"/>
    <w:rsid w:val="0087103D"/>
    <w:rsid w:val="00872A60"/>
    <w:rsid w:val="00873EDB"/>
    <w:rsid w:val="00875B8D"/>
    <w:rsid w:val="00880548"/>
    <w:rsid w:val="008806F4"/>
    <w:rsid w:val="00883161"/>
    <w:rsid w:val="00886681"/>
    <w:rsid w:val="00887563"/>
    <w:rsid w:val="008878E1"/>
    <w:rsid w:val="00891189"/>
    <w:rsid w:val="0089180C"/>
    <w:rsid w:val="00892E10"/>
    <w:rsid w:val="008942B6"/>
    <w:rsid w:val="00894764"/>
    <w:rsid w:val="0089682C"/>
    <w:rsid w:val="00896AAE"/>
    <w:rsid w:val="00896B8A"/>
    <w:rsid w:val="008A0C58"/>
    <w:rsid w:val="008A13B9"/>
    <w:rsid w:val="008A2662"/>
    <w:rsid w:val="008A36DB"/>
    <w:rsid w:val="008A377A"/>
    <w:rsid w:val="008A611E"/>
    <w:rsid w:val="008A7299"/>
    <w:rsid w:val="008A7655"/>
    <w:rsid w:val="008B0C79"/>
    <w:rsid w:val="008B119D"/>
    <w:rsid w:val="008B20F3"/>
    <w:rsid w:val="008B2614"/>
    <w:rsid w:val="008B3B75"/>
    <w:rsid w:val="008B4E56"/>
    <w:rsid w:val="008B6440"/>
    <w:rsid w:val="008B69A1"/>
    <w:rsid w:val="008B6D80"/>
    <w:rsid w:val="008B6F57"/>
    <w:rsid w:val="008B79CA"/>
    <w:rsid w:val="008B7AD6"/>
    <w:rsid w:val="008C366E"/>
    <w:rsid w:val="008C4D23"/>
    <w:rsid w:val="008C65AE"/>
    <w:rsid w:val="008C6FD3"/>
    <w:rsid w:val="008C78C9"/>
    <w:rsid w:val="008D10B7"/>
    <w:rsid w:val="008D17D9"/>
    <w:rsid w:val="008D30CF"/>
    <w:rsid w:val="008D5209"/>
    <w:rsid w:val="008D59B6"/>
    <w:rsid w:val="008D69AD"/>
    <w:rsid w:val="008D6F56"/>
    <w:rsid w:val="008D7824"/>
    <w:rsid w:val="008D7CFD"/>
    <w:rsid w:val="008E1619"/>
    <w:rsid w:val="008E1BA8"/>
    <w:rsid w:val="008E29BD"/>
    <w:rsid w:val="008E30A9"/>
    <w:rsid w:val="008E38B3"/>
    <w:rsid w:val="008E44AE"/>
    <w:rsid w:val="008E53E5"/>
    <w:rsid w:val="008F0B5A"/>
    <w:rsid w:val="008F179D"/>
    <w:rsid w:val="008F280F"/>
    <w:rsid w:val="008F3B54"/>
    <w:rsid w:val="008F3BF4"/>
    <w:rsid w:val="008F42E7"/>
    <w:rsid w:val="008F4561"/>
    <w:rsid w:val="008F4BEE"/>
    <w:rsid w:val="0090156F"/>
    <w:rsid w:val="00903DEB"/>
    <w:rsid w:val="00904123"/>
    <w:rsid w:val="00904521"/>
    <w:rsid w:val="0090496A"/>
    <w:rsid w:val="00904D33"/>
    <w:rsid w:val="00905180"/>
    <w:rsid w:val="00905E97"/>
    <w:rsid w:val="00905EB9"/>
    <w:rsid w:val="00905FD8"/>
    <w:rsid w:val="00906486"/>
    <w:rsid w:val="00906526"/>
    <w:rsid w:val="00907A48"/>
    <w:rsid w:val="00911B02"/>
    <w:rsid w:val="009121CF"/>
    <w:rsid w:val="00912F8F"/>
    <w:rsid w:val="0091443B"/>
    <w:rsid w:val="00916C08"/>
    <w:rsid w:val="00920320"/>
    <w:rsid w:val="00920381"/>
    <w:rsid w:val="00920715"/>
    <w:rsid w:val="00921216"/>
    <w:rsid w:val="00921BF2"/>
    <w:rsid w:val="0092416F"/>
    <w:rsid w:val="009270EA"/>
    <w:rsid w:val="00930088"/>
    <w:rsid w:val="00930F58"/>
    <w:rsid w:val="00931ED7"/>
    <w:rsid w:val="0093318C"/>
    <w:rsid w:val="0093372F"/>
    <w:rsid w:val="009338B2"/>
    <w:rsid w:val="00934545"/>
    <w:rsid w:val="00934AB1"/>
    <w:rsid w:val="00934C72"/>
    <w:rsid w:val="00934E6E"/>
    <w:rsid w:val="009372F8"/>
    <w:rsid w:val="00937768"/>
    <w:rsid w:val="00940319"/>
    <w:rsid w:val="009404DE"/>
    <w:rsid w:val="00941979"/>
    <w:rsid w:val="00945348"/>
    <w:rsid w:val="0094788A"/>
    <w:rsid w:val="0094799D"/>
    <w:rsid w:val="009514B5"/>
    <w:rsid w:val="00952379"/>
    <w:rsid w:val="009531E5"/>
    <w:rsid w:val="0095332E"/>
    <w:rsid w:val="0095408A"/>
    <w:rsid w:val="0095513D"/>
    <w:rsid w:val="009617CE"/>
    <w:rsid w:val="00962D23"/>
    <w:rsid w:val="00964D6F"/>
    <w:rsid w:val="00965419"/>
    <w:rsid w:val="00965655"/>
    <w:rsid w:val="00967460"/>
    <w:rsid w:val="009702DD"/>
    <w:rsid w:val="0097172D"/>
    <w:rsid w:val="00971E95"/>
    <w:rsid w:val="00973465"/>
    <w:rsid w:val="00973EE6"/>
    <w:rsid w:val="00974ACB"/>
    <w:rsid w:val="0097532F"/>
    <w:rsid w:val="00975DB4"/>
    <w:rsid w:val="00977D02"/>
    <w:rsid w:val="00980A83"/>
    <w:rsid w:val="00981B63"/>
    <w:rsid w:val="0098320E"/>
    <w:rsid w:val="00984473"/>
    <w:rsid w:val="00987BE9"/>
    <w:rsid w:val="00990111"/>
    <w:rsid w:val="009928C6"/>
    <w:rsid w:val="009938B7"/>
    <w:rsid w:val="009970E5"/>
    <w:rsid w:val="0099728C"/>
    <w:rsid w:val="009A0A5B"/>
    <w:rsid w:val="009A2CE2"/>
    <w:rsid w:val="009A2D0A"/>
    <w:rsid w:val="009A306C"/>
    <w:rsid w:val="009A4DBC"/>
    <w:rsid w:val="009A606C"/>
    <w:rsid w:val="009B20A7"/>
    <w:rsid w:val="009B2157"/>
    <w:rsid w:val="009B293E"/>
    <w:rsid w:val="009B2DA5"/>
    <w:rsid w:val="009B2DC1"/>
    <w:rsid w:val="009B4799"/>
    <w:rsid w:val="009B527F"/>
    <w:rsid w:val="009B5601"/>
    <w:rsid w:val="009B5945"/>
    <w:rsid w:val="009B6C53"/>
    <w:rsid w:val="009C02DA"/>
    <w:rsid w:val="009C21B3"/>
    <w:rsid w:val="009C2BFD"/>
    <w:rsid w:val="009C3C85"/>
    <w:rsid w:val="009C46BC"/>
    <w:rsid w:val="009C50F3"/>
    <w:rsid w:val="009C6A07"/>
    <w:rsid w:val="009C7132"/>
    <w:rsid w:val="009D045E"/>
    <w:rsid w:val="009D1997"/>
    <w:rsid w:val="009D19CA"/>
    <w:rsid w:val="009D3AF0"/>
    <w:rsid w:val="009D4604"/>
    <w:rsid w:val="009D6C58"/>
    <w:rsid w:val="009E0765"/>
    <w:rsid w:val="009E1682"/>
    <w:rsid w:val="009E17EE"/>
    <w:rsid w:val="009E184C"/>
    <w:rsid w:val="009E195B"/>
    <w:rsid w:val="009E1BE0"/>
    <w:rsid w:val="009E31E7"/>
    <w:rsid w:val="009E596D"/>
    <w:rsid w:val="009E5EF4"/>
    <w:rsid w:val="009E7081"/>
    <w:rsid w:val="009E7F88"/>
    <w:rsid w:val="009F0859"/>
    <w:rsid w:val="009F118B"/>
    <w:rsid w:val="009F1709"/>
    <w:rsid w:val="009F1E6A"/>
    <w:rsid w:val="009F1EE6"/>
    <w:rsid w:val="009F4F5B"/>
    <w:rsid w:val="00A01002"/>
    <w:rsid w:val="00A01ADE"/>
    <w:rsid w:val="00A03600"/>
    <w:rsid w:val="00A03EA0"/>
    <w:rsid w:val="00A04CF0"/>
    <w:rsid w:val="00A04E97"/>
    <w:rsid w:val="00A0506B"/>
    <w:rsid w:val="00A06E58"/>
    <w:rsid w:val="00A07648"/>
    <w:rsid w:val="00A10624"/>
    <w:rsid w:val="00A118C4"/>
    <w:rsid w:val="00A12A69"/>
    <w:rsid w:val="00A136E8"/>
    <w:rsid w:val="00A14CA8"/>
    <w:rsid w:val="00A14D60"/>
    <w:rsid w:val="00A1643C"/>
    <w:rsid w:val="00A20483"/>
    <w:rsid w:val="00A20F03"/>
    <w:rsid w:val="00A215E2"/>
    <w:rsid w:val="00A23D57"/>
    <w:rsid w:val="00A24ADE"/>
    <w:rsid w:val="00A2555F"/>
    <w:rsid w:val="00A25712"/>
    <w:rsid w:val="00A264E6"/>
    <w:rsid w:val="00A273AE"/>
    <w:rsid w:val="00A34A15"/>
    <w:rsid w:val="00A35A52"/>
    <w:rsid w:val="00A43004"/>
    <w:rsid w:val="00A4349C"/>
    <w:rsid w:val="00A43867"/>
    <w:rsid w:val="00A439E2"/>
    <w:rsid w:val="00A442A2"/>
    <w:rsid w:val="00A44C5A"/>
    <w:rsid w:val="00A45B92"/>
    <w:rsid w:val="00A476B7"/>
    <w:rsid w:val="00A47DD6"/>
    <w:rsid w:val="00A50210"/>
    <w:rsid w:val="00A520EE"/>
    <w:rsid w:val="00A524B6"/>
    <w:rsid w:val="00A52A94"/>
    <w:rsid w:val="00A54766"/>
    <w:rsid w:val="00A55068"/>
    <w:rsid w:val="00A570D2"/>
    <w:rsid w:val="00A576AF"/>
    <w:rsid w:val="00A605EA"/>
    <w:rsid w:val="00A6299B"/>
    <w:rsid w:val="00A62AEB"/>
    <w:rsid w:val="00A6608D"/>
    <w:rsid w:val="00A7032F"/>
    <w:rsid w:val="00A703D1"/>
    <w:rsid w:val="00A70959"/>
    <w:rsid w:val="00A7136D"/>
    <w:rsid w:val="00A72D51"/>
    <w:rsid w:val="00A73953"/>
    <w:rsid w:val="00A74C56"/>
    <w:rsid w:val="00A75460"/>
    <w:rsid w:val="00A76C6B"/>
    <w:rsid w:val="00A773F7"/>
    <w:rsid w:val="00A77732"/>
    <w:rsid w:val="00A77E1C"/>
    <w:rsid w:val="00A8070A"/>
    <w:rsid w:val="00A80808"/>
    <w:rsid w:val="00A81009"/>
    <w:rsid w:val="00A8350B"/>
    <w:rsid w:val="00A83948"/>
    <w:rsid w:val="00A84D53"/>
    <w:rsid w:val="00A8563E"/>
    <w:rsid w:val="00A85C8A"/>
    <w:rsid w:val="00A86ED5"/>
    <w:rsid w:val="00A87B30"/>
    <w:rsid w:val="00A90AB7"/>
    <w:rsid w:val="00A93032"/>
    <w:rsid w:val="00A936D9"/>
    <w:rsid w:val="00A93761"/>
    <w:rsid w:val="00A93877"/>
    <w:rsid w:val="00A938D9"/>
    <w:rsid w:val="00A93AE2"/>
    <w:rsid w:val="00A93AED"/>
    <w:rsid w:val="00A97038"/>
    <w:rsid w:val="00A97221"/>
    <w:rsid w:val="00AA0C4D"/>
    <w:rsid w:val="00AA0E17"/>
    <w:rsid w:val="00AA2577"/>
    <w:rsid w:val="00AA25C7"/>
    <w:rsid w:val="00AA287D"/>
    <w:rsid w:val="00AA33D2"/>
    <w:rsid w:val="00AA3A27"/>
    <w:rsid w:val="00AA4131"/>
    <w:rsid w:val="00AA5485"/>
    <w:rsid w:val="00AA54D4"/>
    <w:rsid w:val="00AA6116"/>
    <w:rsid w:val="00AB16A8"/>
    <w:rsid w:val="00AB2066"/>
    <w:rsid w:val="00AB33B2"/>
    <w:rsid w:val="00AB43CA"/>
    <w:rsid w:val="00AB5D24"/>
    <w:rsid w:val="00AB619E"/>
    <w:rsid w:val="00AB6BBB"/>
    <w:rsid w:val="00AB7108"/>
    <w:rsid w:val="00AB74C3"/>
    <w:rsid w:val="00AC05C6"/>
    <w:rsid w:val="00AC068D"/>
    <w:rsid w:val="00AC2842"/>
    <w:rsid w:val="00AC3046"/>
    <w:rsid w:val="00AC3294"/>
    <w:rsid w:val="00AC3ABE"/>
    <w:rsid w:val="00AC426B"/>
    <w:rsid w:val="00AC48B5"/>
    <w:rsid w:val="00AC7AE5"/>
    <w:rsid w:val="00AD0484"/>
    <w:rsid w:val="00AD2EB7"/>
    <w:rsid w:val="00AD4CD6"/>
    <w:rsid w:val="00AD57FC"/>
    <w:rsid w:val="00AD694C"/>
    <w:rsid w:val="00AD6DC5"/>
    <w:rsid w:val="00AD7816"/>
    <w:rsid w:val="00AE0EE0"/>
    <w:rsid w:val="00AE204F"/>
    <w:rsid w:val="00AE34B1"/>
    <w:rsid w:val="00AE4C6C"/>
    <w:rsid w:val="00AE74FE"/>
    <w:rsid w:val="00AE7ABC"/>
    <w:rsid w:val="00AF00D3"/>
    <w:rsid w:val="00AF046E"/>
    <w:rsid w:val="00AF0A12"/>
    <w:rsid w:val="00AF16DF"/>
    <w:rsid w:val="00AF2CED"/>
    <w:rsid w:val="00AF2FD1"/>
    <w:rsid w:val="00AF3868"/>
    <w:rsid w:val="00AF5A65"/>
    <w:rsid w:val="00AF5CCB"/>
    <w:rsid w:val="00AF6A3B"/>
    <w:rsid w:val="00AF7378"/>
    <w:rsid w:val="00B0125A"/>
    <w:rsid w:val="00B012BF"/>
    <w:rsid w:val="00B0231A"/>
    <w:rsid w:val="00B02835"/>
    <w:rsid w:val="00B02B84"/>
    <w:rsid w:val="00B056DF"/>
    <w:rsid w:val="00B05F61"/>
    <w:rsid w:val="00B0626D"/>
    <w:rsid w:val="00B0673B"/>
    <w:rsid w:val="00B06BD4"/>
    <w:rsid w:val="00B1204E"/>
    <w:rsid w:val="00B12EAA"/>
    <w:rsid w:val="00B17BD0"/>
    <w:rsid w:val="00B17C45"/>
    <w:rsid w:val="00B20640"/>
    <w:rsid w:val="00B20D79"/>
    <w:rsid w:val="00B21398"/>
    <w:rsid w:val="00B214A3"/>
    <w:rsid w:val="00B2372B"/>
    <w:rsid w:val="00B2594D"/>
    <w:rsid w:val="00B25975"/>
    <w:rsid w:val="00B262B7"/>
    <w:rsid w:val="00B2660C"/>
    <w:rsid w:val="00B279D4"/>
    <w:rsid w:val="00B30553"/>
    <w:rsid w:val="00B33499"/>
    <w:rsid w:val="00B34289"/>
    <w:rsid w:val="00B346BF"/>
    <w:rsid w:val="00B36FAA"/>
    <w:rsid w:val="00B37BA5"/>
    <w:rsid w:val="00B4075E"/>
    <w:rsid w:val="00B420F5"/>
    <w:rsid w:val="00B4221B"/>
    <w:rsid w:val="00B4404E"/>
    <w:rsid w:val="00B4628C"/>
    <w:rsid w:val="00B47881"/>
    <w:rsid w:val="00B5070B"/>
    <w:rsid w:val="00B51F28"/>
    <w:rsid w:val="00B5282F"/>
    <w:rsid w:val="00B534A1"/>
    <w:rsid w:val="00B54EB9"/>
    <w:rsid w:val="00B555E1"/>
    <w:rsid w:val="00B55622"/>
    <w:rsid w:val="00B6020F"/>
    <w:rsid w:val="00B60349"/>
    <w:rsid w:val="00B60958"/>
    <w:rsid w:val="00B60E6A"/>
    <w:rsid w:val="00B65D43"/>
    <w:rsid w:val="00B6618E"/>
    <w:rsid w:val="00B66223"/>
    <w:rsid w:val="00B6634E"/>
    <w:rsid w:val="00B665E4"/>
    <w:rsid w:val="00B66DF9"/>
    <w:rsid w:val="00B67E37"/>
    <w:rsid w:val="00B71B7C"/>
    <w:rsid w:val="00B733C7"/>
    <w:rsid w:val="00B747D1"/>
    <w:rsid w:val="00B772DB"/>
    <w:rsid w:val="00B80664"/>
    <w:rsid w:val="00B80F75"/>
    <w:rsid w:val="00B817BE"/>
    <w:rsid w:val="00B83DB5"/>
    <w:rsid w:val="00B865E1"/>
    <w:rsid w:val="00B91775"/>
    <w:rsid w:val="00B9232E"/>
    <w:rsid w:val="00B92417"/>
    <w:rsid w:val="00B9581D"/>
    <w:rsid w:val="00B959E1"/>
    <w:rsid w:val="00B9618D"/>
    <w:rsid w:val="00B96AA2"/>
    <w:rsid w:val="00B96F0A"/>
    <w:rsid w:val="00BA0768"/>
    <w:rsid w:val="00BA611C"/>
    <w:rsid w:val="00BB08E2"/>
    <w:rsid w:val="00BB28A3"/>
    <w:rsid w:val="00BB2F2C"/>
    <w:rsid w:val="00BB5289"/>
    <w:rsid w:val="00BB6B6E"/>
    <w:rsid w:val="00BB6EDE"/>
    <w:rsid w:val="00BB7300"/>
    <w:rsid w:val="00BB766D"/>
    <w:rsid w:val="00BC1EAD"/>
    <w:rsid w:val="00BC222B"/>
    <w:rsid w:val="00BC26C0"/>
    <w:rsid w:val="00BC28C5"/>
    <w:rsid w:val="00BC299B"/>
    <w:rsid w:val="00BC2FA9"/>
    <w:rsid w:val="00BC3579"/>
    <w:rsid w:val="00BC49FC"/>
    <w:rsid w:val="00BC4A4C"/>
    <w:rsid w:val="00BC5C13"/>
    <w:rsid w:val="00BC64EA"/>
    <w:rsid w:val="00BC6D25"/>
    <w:rsid w:val="00BD30A7"/>
    <w:rsid w:val="00BD3E7E"/>
    <w:rsid w:val="00BD44AC"/>
    <w:rsid w:val="00BD511C"/>
    <w:rsid w:val="00BD63F8"/>
    <w:rsid w:val="00BD6F56"/>
    <w:rsid w:val="00BD771F"/>
    <w:rsid w:val="00BE5DA2"/>
    <w:rsid w:val="00BE62FE"/>
    <w:rsid w:val="00BE6F13"/>
    <w:rsid w:val="00BF0007"/>
    <w:rsid w:val="00BF0D48"/>
    <w:rsid w:val="00BF2A4F"/>
    <w:rsid w:val="00BF31F5"/>
    <w:rsid w:val="00BF3795"/>
    <w:rsid w:val="00BF40C4"/>
    <w:rsid w:val="00BF6AA1"/>
    <w:rsid w:val="00BF6C2B"/>
    <w:rsid w:val="00BF75F3"/>
    <w:rsid w:val="00C0131F"/>
    <w:rsid w:val="00C01324"/>
    <w:rsid w:val="00C01F34"/>
    <w:rsid w:val="00C02BB6"/>
    <w:rsid w:val="00C0348A"/>
    <w:rsid w:val="00C05552"/>
    <w:rsid w:val="00C06927"/>
    <w:rsid w:val="00C06A59"/>
    <w:rsid w:val="00C06D24"/>
    <w:rsid w:val="00C06F29"/>
    <w:rsid w:val="00C0792D"/>
    <w:rsid w:val="00C07E6F"/>
    <w:rsid w:val="00C101B6"/>
    <w:rsid w:val="00C10C2C"/>
    <w:rsid w:val="00C11B07"/>
    <w:rsid w:val="00C11F4A"/>
    <w:rsid w:val="00C14005"/>
    <w:rsid w:val="00C141C6"/>
    <w:rsid w:val="00C14242"/>
    <w:rsid w:val="00C14AD5"/>
    <w:rsid w:val="00C156E9"/>
    <w:rsid w:val="00C15E66"/>
    <w:rsid w:val="00C16AC6"/>
    <w:rsid w:val="00C1793B"/>
    <w:rsid w:val="00C206E7"/>
    <w:rsid w:val="00C20E48"/>
    <w:rsid w:val="00C20F58"/>
    <w:rsid w:val="00C2111B"/>
    <w:rsid w:val="00C21E4D"/>
    <w:rsid w:val="00C227DF"/>
    <w:rsid w:val="00C22E2D"/>
    <w:rsid w:val="00C242A8"/>
    <w:rsid w:val="00C31055"/>
    <w:rsid w:val="00C31315"/>
    <w:rsid w:val="00C3171D"/>
    <w:rsid w:val="00C31C41"/>
    <w:rsid w:val="00C3428A"/>
    <w:rsid w:val="00C35186"/>
    <w:rsid w:val="00C35332"/>
    <w:rsid w:val="00C37F49"/>
    <w:rsid w:val="00C43C31"/>
    <w:rsid w:val="00C44D2D"/>
    <w:rsid w:val="00C475B8"/>
    <w:rsid w:val="00C522B4"/>
    <w:rsid w:val="00C52A20"/>
    <w:rsid w:val="00C533FB"/>
    <w:rsid w:val="00C53C03"/>
    <w:rsid w:val="00C53D6A"/>
    <w:rsid w:val="00C54535"/>
    <w:rsid w:val="00C55935"/>
    <w:rsid w:val="00C61870"/>
    <w:rsid w:val="00C61E66"/>
    <w:rsid w:val="00C63139"/>
    <w:rsid w:val="00C64D09"/>
    <w:rsid w:val="00C66ACB"/>
    <w:rsid w:val="00C6763F"/>
    <w:rsid w:val="00C678F1"/>
    <w:rsid w:val="00C67FE5"/>
    <w:rsid w:val="00C71D5F"/>
    <w:rsid w:val="00C75AD6"/>
    <w:rsid w:val="00C762EE"/>
    <w:rsid w:val="00C76E56"/>
    <w:rsid w:val="00C77274"/>
    <w:rsid w:val="00C77850"/>
    <w:rsid w:val="00C8462F"/>
    <w:rsid w:val="00C86359"/>
    <w:rsid w:val="00C86452"/>
    <w:rsid w:val="00C86D1C"/>
    <w:rsid w:val="00C91BE2"/>
    <w:rsid w:val="00C931AA"/>
    <w:rsid w:val="00C945AC"/>
    <w:rsid w:val="00C949B7"/>
    <w:rsid w:val="00C94ABA"/>
    <w:rsid w:val="00C94DA1"/>
    <w:rsid w:val="00C96746"/>
    <w:rsid w:val="00C96DF6"/>
    <w:rsid w:val="00C97647"/>
    <w:rsid w:val="00CA2C43"/>
    <w:rsid w:val="00CA6608"/>
    <w:rsid w:val="00CB063F"/>
    <w:rsid w:val="00CB1F2D"/>
    <w:rsid w:val="00CB290D"/>
    <w:rsid w:val="00CB2E69"/>
    <w:rsid w:val="00CB3617"/>
    <w:rsid w:val="00CB3B52"/>
    <w:rsid w:val="00CB5D64"/>
    <w:rsid w:val="00CB6931"/>
    <w:rsid w:val="00CC0B9E"/>
    <w:rsid w:val="00CC2094"/>
    <w:rsid w:val="00CC5C1A"/>
    <w:rsid w:val="00CC69BE"/>
    <w:rsid w:val="00CC77CA"/>
    <w:rsid w:val="00CD175E"/>
    <w:rsid w:val="00CD1AB9"/>
    <w:rsid w:val="00CD208F"/>
    <w:rsid w:val="00CD372C"/>
    <w:rsid w:val="00CD41FA"/>
    <w:rsid w:val="00CD4267"/>
    <w:rsid w:val="00CD51A5"/>
    <w:rsid w:val="00CD54D0"/>
    <w:rsid w:val="00CD65D8"/>
    <w:rsid w:val="00CD76BE"/>
    <w:rsid w:val="00CE022E"/>
    <w:rsid w:val="00CE7BDB"/>
    <w:rsid w:val="00CE7EA6"/>
    <w:rsid w:val="00CF0EBD"/>
    <w:rsid w:val="00CF16BC"/>
    <w:rsid w:val="00CF3598"/>
    <w:rsid w:val="00CF3F59"/>
    <w:rsid w:val="00CF4ABA"/>
    <w:rsid w:val="00CF512D"/>
    <w:rsid w:val="00CF7DF6"/>
    <w:rsid w:val="00CF7EBF"/>
    <w:rsid w:val="00D005C6"/>
    <w:rsid w:val="00D00D93"/>
    <w:rsid w:val="00D01437"/>
    <w:rsid w:val="00D02568"/>
    <w:rsid w:val="00D03231"/>
    <w:rsid w:val="00D0380C"/>
    <w:rsid w:val="00D03E2F"/>
    <w:rsid w:val="00D10618"/>
    <w:rsid w:val="00D10D92"/>
    <w:rsid w:val="00D13595"/>
    <w:rsid w:val="00D14CD8"/>
    <w:rsid w:val="00D165C3"/>
    <w:rsid w:val="00D16BED"/>
    <w:rsid w:val="00D20091"/>
    <w:rsid w:val="00D21015"/>
    <w:rsid w:val="00D23A17"/>
    <w:rsid w:val="00D2600C"/>
    <w:rsid w:val="00D26139"/>
    <w:rsid w:val="00D26EA7"/>
    <w:rsid w:val="00D2759A"/>
    <w:rsid w:val="00D279AA"/>
    <w:rsid w:val="00D3054D"/>
    <w:rsid w:val="00D31609"/>
    <w:rsid w:val="00D341BD"/>
    <w:rsid w:val="00D351B5"/>
    <w:rsid w:val="00D3670D"/>
    <w:rsid w:val="00D36A56"/>
    <w:rsid w:val="00D37CEA"/>
    <w:rsid w:val="00D43736"/>
    <w:rsid w:val="00D44D1C"/>
    <w:rsid w:val="00D460B7"/>
    <w:rsid w:val="00D46288"/>
    <w:rsid w:val="00D46B21"/>
    <w:rsid w:val="00D512BA"/>
    <w:rsid w:val="00D521F5"/>
    <w:rsid w:val="00D55EFF"/>
    <w:rsid w:val="00D5697A"/>
    <w:rsid w:val="00D5766C"/>
    <w:rsid w:val="00D57ECE"/>
    <w:rsid w:val="00D6129C"/>
    <w:rsid w:val="00D6182D"/>
    <w:rsid w:val="00D62482"/>
    <w:rsid w:val="00D67293"/>
    <w:rsid w:val="00D70444"/>
    <w:rsid w:val="00D70B1F"/>
    <w:rsid w:val="00D723FF"/>
    <w:rsid w:val="00D72ED8"/>
    <w:rsid w:val="00D74074"/>
    <w:rsid w:val="00D7546C"/>
    <w:rsid w:val="00D76142"/>
    <w:rsid w:val="00D7692C"/>
    <w:rsid w:val="00D76B25"/>
    <w:rsid w:val="00D80513"/>
    <w:rsid w:val="00D80BC5"/>
    <w:rsid w:val="00D816A2"/>
    <w:rsid w:val="00D8380A"/>
    <w:rsid w:val="00D83B44"/>
    <w:rsid w:val="00D841ED"/>
    <w:rsid w:val="00D87072"/>
    <w:rsid w:val="00D87E97"/>
    <w:rsid w:val="00D87F7E"/>
    <w:rsid w:val="00D92C89"/>
    <w:rsid w:val="00D949E1"/>
    <w:rsid w:val="00D979F9"/>
    <w:rsid w:val="00D97D40"/>
    <w:rsid w:val="00DA17DA"/>
    <w:rsid w:val="00DA1D68"/>
    <w:rsid w:val="00DA3672"/>
    <w:rsid w:val="00DA3C89"/>
    <w:rsid w:val="00DA3CCB"/>
    <w:rsid w:val="00DA48D7"/>
    <w:rsid w:val="00DA4C1C"/>
    <w:rsid w:val="00DA5027"/>
    <w:rsid w:val="00DA63F7"/>
    <w:rsid w:val="00DA776A"/>
    <w:rsid w:val="00DB1041"/>
    <w:rsid w:val="00DB123B"/>
    <w:rsid w:val="00DB1338"/>
    <w:rsid w:val="00DB5415"/>
    <w:rsid w:val="00DB564A"/>
    <w:rsid w:val="00DB6CA2"/>
    <w:rsid w:val="00DB7801"/>
    <w:rsid w:val="00DC06D1"/>
    <w:rsid w:val="00DC1A3C"/>
    <w:rsid w:val="00DC240B"/>
    <w:rsid w:val="00DC2B4A"/>
    <w:rsid w:val="00DC43A9"/>
    <w:rsid w:val="00DC47FE"/>
    <w:rsid w:val="00DC6642"/>
    <w:rsid w:val="00DC77BC"/>
    <w:rsid w:val="00DD089B"/>
    <w:rsid w:val="00DD0D8F"/>
    <w:rsid w:val="00DD1CE3"/>
    <w:rsid w:val="00DD1E41"/>
    <w:rsid w:val="00DD21D7"/>
    <w:rsid w:val="00DD3D83"/>
    <w:rsid w:val="00DD47EA"/>
    <w:rsid w:val="00DD54BE"/>
    <w:rsid w:val="00DD69A6"/>
    <w:rsid w:val="00DD7055"/>
    <w:rsid w:val="00DD7210"/>
    <w:rsid w:val="00DD777D"/>
    <w:rsid w:val="00DE038C"/>
    <w:rsid w:val="00DE1264"/>
    <w:rsid w:val="00DE3A4D"/>
    <w:rsid w:val="00DE413A"/>
    <w:rsid w:val="00DE4144"/>
    <w:rsid w:val="00DE4BC5"/>
    <w:rsid w:val="00DF0191"/>
    <w:rsid w:val="00DF0A04"/>
    <w:rsid w:val="00DF0B9C"/>
    <w:rsid w:val="00DF169D"/>
    <w:rsid w:val="00DF248A"/>
    <w:rsid w:val="00DF3451"/>
    <w:rsid w:val="00DF6635"/>
    <w:rsid w:val="00E00136"/>
    <w:rsid w:val="00E001F5"/>
    <w:rsid w:val="00E019BA"/>
    <w:rsid w:val="00E01BFC"/>
    <w:rsid w:val="00E04067"/>
    <w:rsid w:val="00E0474D"/>
    <w:rsid w:val="00E06CC7"/>
    <w:rsid w:val="00E06E8B"/>
    <w:rsid w:val="00E07469"/>
    <w:rsid w:val="00E10AB1"/>
    <w:rsid w:val="00E10BE4"/>
    <w:rsid w:val="00E10EDB"/>
    <w:rsid w:val="00E119E2"/>
    <w:rsid w:val="00E1438D"/>
    <w:rsid w:val="00E14D03"/>
    <w:rsid w:val="00E14E05"/>
    <w:rsid w:val="00E14EEB"/>
    <w:rsid w:val="00E20E4D"/>
    <w:rsid w:val="00E21683"/>
    <w:rsid w:val="00E22C89"/>
    <w:rsid w:val="00E23DB0"/>
    <w:rsid w:val="00E25835"/>
    <w:rsid w:val="00E270BC"/>
    <w:rsid w:val="00E306CB"/>
    <w:rsid w:val="00E30B8A"/>
    <w:rsid w:val="00E30CA3"/>
    <w:rsid w:val="00E31914"/>
    <w:rsid w:val="00E3209A"/>
    <w:rsid w:val="00E3255D"/>
    <w:rsid w:val="00E351E9"/>
    <w:rsid w:val="00E35BE7"/>
    <w:rsid w:val="00E36D8B"/>
    <w:rsid w:val="00E371C2"/>
    <w:rsid w:val="00E3740D"/>
    <w:rsid w:val="00E41D23"/>
    <w:rsid w:val="00E44561"/>
    <w:rsid w:val="00E45883"/>
    <w:rsid w:val="00E45A61"/>
    <w:rsid w:val="00E45D0F"/>
    <w:rsid w:val="00E47A43"/>
    <w:rsid w:val="00E515C7"/>
    <w:rsid w:val="00E51636"/>
    <w:rsid w:val="00E51828"/>
    <w:rsid w:val="00E51AD8"/>
    <w:rsid w:val="00E52608"/>
    <w:rsid w:val="00E5424C"/>
    <w:rsid w:val="00E54B79"/>
    <w:rsid w:val="00E5752E"/>
    <w:rsid w:val="00E57757"/>
    <w:rsid w:val="00E60923"/>
    <w:rsid w:val="00E60CC5"/>
    <w:rsid w:val="00E614AF"/>
    <w:rsid w:val="00E61677"/>
    <w:rsid w:val="00E6196B"/>
    <w:rsid w:val="00E61F95"/>
    <w:rsid w:val="00E6357E"/>
    <w:rsid w:val="00E65DB7"/>
    <w:rsid w:val="00E6678A"/>
    <w:rsid w:val="00E703B6"/>
    <w:rsid w:val="00E70AAB"/>
    <w:rsid w:val="00E70E7A"/>
    <w:rsid w:val="00E712FE"/>
    <w:rsid w:val="00E71515"/>
    <w:rsid w:val="00E71714"/>
    <w:rsid w:val="00E72C38"/>
    <w:rsid w:val="00E75E9F"/>
    <w:rsid w:val="00E77292"/>
    <w:rsid w:val="00E80797"/>
    <w:rsid w:val="00E809C4"/>
    <w:rsid w:val="00E827FC"/>
    <w:rsid w:val="00E83404"/>
    <w:rsid w:val="00E84099"/>
    <w:rsid w:val="00E8782C"/>
    <w:rsid w:val="00E87DC3"/>
    <w:rsid w:val="00E92C01"/>
    <w:rsid w:val="00E93E16"/>
    <w:rsid w:val="00E94083"/>
    <w:rsid w:val="00E951E5"/>
    <w:rsid w:val="00E9565A"/>
    <w:rsid w:val="00E958B1"/>
    <w:rsid w:val="00E95DCD"/>
    <w:rsid w:val="00E963E6"/>
    <w:rsid w:val="00E967E3"/>
    <w:rsid w:val="00E96937"/>
    <w:rsid w:val="00E96C21"/>
    <w:rsid w:val="00E96DFC"/>
    <w:rsid w:val="00E96FEE"/>
    <w:rsid w:val="00E97226"/>
    <w:rsid w:val="00EA160A"/>
    <w:rsid w:val="00EA3053"/>
    <w:rsid w:val="00EA395D"/>
    <w:rsid w:val="00EA472D"/>
    <w:rsid w:val="00EA504F"/>
    <w:rsid w:val="00EA6391"/>
    <w:rsid w:val="00EA692F"/>
    <w:rsid w:val="00EA74F7"/>
    <w:rsid w:val="00EB22CC"/>
    <w:rsid w:val="00EB234B"/>
    <w:rsid w:val="00EB27F5"/>
    <w:rsid w:val="00EB3181"/>
    <w:rsid w:val="00EB3BA2"/>
    <w:rsid w:val="00EC0329"/>
    <w:rsid w:val="00EC0B43"/>
    <w:rsid w:val="00EC0EE3"/>
    <w:rsid w:val="00EC1B6F"/>
    <w:rsid w:val="00EC25FF"/>
    <w:rsid w:val="00EC28E9"/>
    <w:rsid w:val="00EC4744"/>
    <w:rsid w:val="00EC4B71"/>
    <w:rsid w:val="00EC4D76"/>
    <w:rsid w:val="00EC5BAC"/>
    <w:rsid w:val="00EC634B"/>
    <w:rsid w:val="00EC6D9B"/>
    <w:rsid w:val="00EC75FE"/>
    <w:rsid w:val="00ED1671"/>
    <w:rsid w:val="00ED2002"/>
    <w:rsid w:val="00ED203D"/>
    <w:rsid w:val="00ED250A"/>
    <w:rsid w:val="00ED2865"/>
    <w:rsid w:val="00ED34BC"/>
    <w:rsid w:val="00ED47F0"/>
    <w:rsid w:val="00ED79EE"/>
    <w:rsid w:val="00ED7B1B"/>
    <w:rsid w:val="00ED7E0C"/>
    <w:rsid w:val="00EE0E78"/>
    <w:rsid w:val="00EE52D5"/>
    <w:rsid w:val="00EE543D"/>
    <w:rsid w:val="00EE6CED"/>
    <w:rsid w:val="00EE782D"/>
    <w:rsid w:val="00EE7AC8"/>
    <w:rsid w:val="00EE7FCF"/>
    <w:rsid w:val="00EF002C"/>
    <w:rsid w:val="00EF082E"/>
    <w:rsid w:val="00EF1C01"/>
    <w:rsid w:val="00EF28D3"/>
    <w:rsid w:val="00EF3322"/>
    <w:rsid w:val="00EF3D23"/>
    <w:rsid w:val="00EF3F55"/>
    <w:rsid w:val="00EF3FD0"/>
    <w:rsid w:val="00EF4726"/>
    <w:rsid w:val="00EF61A2"/>
    <w:rsid w:val="00F00014"/>
    <w:rsid w:val="00F01F6D"/>
    <w:rsid w:val="00F02098"/>
    <w:rsid w:val="00F02F8C"/>
    <w:rsid w:val="00F0448E"/>
    <w:rsid w:val="00F047A5"/>
    <w:rsid w:val="00F07FE3"/>
    <w:rsid w:val="00F105FD"/>
    <w:rsid w:val="00F10EAC"/>
    <w:rsid w:val="00F12450"/>
    <w:rsid w:val="00F12CB2"/>
    <w:rsid w:val="00F13EA7"/>
    <w:rsid w:val="00F145BE"/>
    <w:rsid w:val="00F16621"/>
    <w:rsid w:val="00F21CAA"/>
    <w:rsid w:val="00F2404F"/>
    <w:rsid w:val="00F26084"/>
    <w:rsid w:val="00F262FC"/>
    <w:rsid w:val="00F30878"/>
    <w:rsid w:val="00F32867"/>
    <w:rsid w:val="00F33D99"/>
    <w:rsid w:val="00F347FC"/>
    <w:rsid w:val="00F34E2C"/>
    <w:rsid w:val="00F372F6"/>
    <w:rsid w:val="00F37D3F"/>
    <w:rsid w:val="00F37E83"/>
    <w:rsid w:val="00F37F36"/>
    <w:rsid w:val="00F40336"/>
    <w:rsid w:val="00F4144D"/>
    <w:rsid w:val="00F43BEB"/>
    <w:rsid w:val="00F445CB"/>
    <w:rsid w:val="00F44609"/>
    <w:rsid w:val="00F45E90"/>
    <w:rsid w:val="00F479A6"/>
    <w:rsid w:val="00F50394"/>
    <w:rsid w:val="00F536FA"/>
    <w:rsid w:val="00F5409F"/>
    <w:rsid w:val="00F54CE3"/>
    <w:rsid w:val="00F55530"/>
    <w:rsid w:val="00F5662D"/>
    <w:rsid w:val="00F56838"/>
    <w:rsid w:val="00F56B53"/>
    <w:rsid w:val="00F57D7E"/>
    <w:rsid w:val="00F60532"/>
    <w:rsid w:val="00F608CF"/>
    <w:rsid w:val="00F61651"/>
    <w:rsid w:val="00F619CF"/>
    <w:rsid w:val="00F62BCD"/>
    <w:rsid w:val="00F63A9A"/>
    <w:rsid w:val="00F64F87"/>
    <w:rsid w:val="00F65D3C"/>
    <w:rsid w:val="00F671F8"/>
    <w:rsid w:val="00F679EF"/>
    <w:rsid w:val="00F702F8"/>
    <w:rsid w:val="00F71325"/>
    <w:rsid w:val="00F714DD"/>
    <w:rsid w:val="00F71E6D"/>
    <w:rsid w:val="00F71FA9"/>
    <w:rsid w:val="00F73949"/>
    <w:rsid w:val="00F73FAE"/>
    <w:rsid w:val="00F746CE"/>
    <w:rsid w:val="00F7546C"/>
    <w:rsid w:val="00F763AE"/>
    <w:rsid w:val="00F76A1A"/>
    <w:rsid w:val="00F80FCE"/>
    <w:rsid w:val="00F82E9D"/>
    <w:rsid w:val="00F832F4"/>
    <w:rsid w:val="00F842FD"/>
    <w:rsid w:val="00F84EB2"/>
    <w:rsid w:val="00F85591"/>
    <w:rsid w:val="00F855AA"/>
    <w:rsid w:val="00F861FC"/>
    <w:rsid w:val="00F9070B"/>
    <w:rsid w:val="00F90F4A"/>
    <w:rsid w:val="00F91958"/>
    <w:rsid w:val="00F934D9"/>
    <w:rsid w:val="00F95C45"/>
    <w:rsid w:val="00F961CC"/>
    <w:rsid w:val="00F9682E"/>
    <w:rsid w:val="00F97200"/>
    <w:rsid w:val="00FA0B3C"/>
    <w:rsid w:val="00FA2BF3"/>
    <w:rsid w:val="00FA469C"/>
    <w:rsid w:val="00FA6801"/>
    <w:rsid w:val="00FA7196"/>
    <w:rsid w:val="00FB0BC4"/>
    <w:rsid w:val="00FB28B8"/>
    <w:rsid w:val="00FB2B7B"/>
    <w:rsid w:val="00FB2F10"/>
    <w:rsid w:val="00FB3B44"/>
    <w:rsid w:val="00FB4C9B"/>
    <w:rsid w:val="00FB5D29"/>
    <w:rsid w:val="00FB7318"/>
    <w:rsid w:val="00FC00F0"/>
    <w:rsid w:val="00FC12C5"/>
    <w:rsid w:val="00FC328A"/>
    <w:rsid w:val="00FC3F26"/>
    <w:rsid w:val="00FC4E46"/>
    <w:rsid w:val="00FC5A69"/>
    <w:rsid w:val="00FC5C49"/>
    <w:rsid w:val="00FC727C"/>
    <w:rsid w:val="00FD07F2"/>
    <w:rsid w:val="00FD0BBD"/>
    <w:rsid w:val="00FD1F05"/>
    <w:rsid w:val="00FD2566"/>
    <w:rsid w:val="00FD3192"/>
    <w:rsid w:val="00FD3E6C"/>
    <w:rsid w:val="00FD4EB2"/>
    <w:rsid w:val="00FD5093"/>
    <w:rsid w:val="00FD5ED8"/>
    <w:rsid w:val="00FD6AE7"/>
    <w:rsid w:val="00FD7152"/>
    <w:rsid w:val="00FD7312"/>
    <w:rsid w:val="00FE1C16"/>
    <w:rsid w:val="00FE266E"/>
    <w:rsid w:val="00FE3B63"/>
    <w:rsid w:val="00FE44F9"/>
    <w:rsid w:val="00FE77B1"/>
    <w:rsid w:val="00FF172A"/>
    <w:rsid w:val="00FF2E57"/>
    <w:rsid w:val="00FF4883"/>
    <w:rsid w:val="00FF4E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F7DF6"/>
    <w:pPr>
      <w:spacing w:after="120"/>
    </w:pPr>
    <w:rPr>
      <w:rFonts w:ascii="Arial" w:hAnsi="Arial"/>
      <w:szCs w:val="24"/>
    </w:rPr>
  </w:style>
  <w:style w:type="paragraph" w:styleId="1">
    <w:name w:val="heading 1"/>
    <w:aliases w:val="Style 82"/>
    <w:basedOn w:val="a0"/>
    <w:next w:val="a0"/>
    <w:uiPriority w:val="99"/>
    <w:qFormat/>
    <w:rsid w:val="00CF7DF6"/>
    <w:pPr>
      <w:keepNext/>
      <w:numPr>
        <w:numId w:val="4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,Style 28"/>
    <w:basedOn w:val="a0"/>
    <w:next w:val="a0"/>
    <w:qFormat/>
    <w:rsid w:val="00CF7DF6"/>
    <w:pPr>
      <w:keepNext/>
      <w:numPr>
        <w:ilvl w:val="1"/>
        <w:numId w:val="4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">
    <w:name w:val="heading 3"/>
    <w:aliases w:val="Style 84"/>
    <w:basedOn w:val="a0"/>
    <w:next w:val="a0"/>
    <w:uiPriority w:val="9"/>
    <w:qFormat/>
    <w:rsid w:val="00CF7DF6"/>
    <w:pPr>
      <w:keepNext/>
      <w:numPr>
        <w:ilvl w:val="2"/>
        <w:numId w:val="4"/>
      </w:numPr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0"/>
    <w:next w:val="a0"/>
    <w:qFormat/>
    <w:rsid w:val="00CF7DF6"/>
    <w:pPr>
      <w:keepNext/>
      <w:numPr>
        <w:ilvl w:val="3"/>
        <w:numId w:val="4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0"/>
    <w:next w:val="a0"/>
    <w:qFormat/>
    <w:rsid w:val="00CF7DF6"/>
    <w:pPr>
      <w:keepNext/>
      <w:numPr>
        <w:ilvl w:val="4"/>
        <w:numId w:val="4"/>
      </w:numPr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F7DF6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0"/>
    <w:next w:val="a0"/>
    <w:qFormat/>
    <w:rsid w:val="00CF7DF6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0"/>
    <w:next w:val="a0"/>
    <w:qFormat/>
    <w:rsid w:val="00CF7DF6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0"/>
    <w:next w:val="a0"/>
    <w:qFormat/>
    <w:rsid w:val="00CF7DF6"/>
    <w:pPr>
      <w:numPr>
        <w:ilvl w:val="8"/>
        <w:numId w:val="4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next w:val="a0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0"/>
    <w:next w:val="a0"/>
    <w:autoRedefine/>
    <w:semiHidden/>
    <w:rsid w:val="00CF7DF6"/>
    <w:pPr>
      <w:ind w:left="240"/>
    </w:pPr>
  </w:style>
  <w:style w:type="paragraph" w:styleId="31">
    <w:name w:val="toc 3"/>
    <w:basedOn w:val="a0"/>
    <w:next w:val="a0"/>
    <w:autoRedefine/>
    <w:semiHidden/>
    <w:rsid w:val="00CF7DF6"/>
    <w:pPr>
      <w:ind w:left="480"/>
    </w:pPr>
  </w:style>
  <w:style w:type="paragraph" w:styleId="40">
    <w:name w:val="toc 4"/>
    <w:basedOn w:val="a0"/>
    <w:next w:val="a0"/>
    <w:autoRedefine/>
    <w:semiHidden/>
    <w:rsid w:val="00CF7DF6"/>
    <w:pPr>
      <w:ind w:left="720"/>
    </w:pPr>
  </w:style>
  <w:style w:type="paragraph" w:styleId="50">
    <w:name w:val="toc 5"/>
    <w:basedOn w:val="a0"/>
    <w:next w:val="a0"/>
    <w:autoRedefine/>
    <w:semiHidden/>
    <w:rsid w:val="00CF7DF6"/>
    <w:pPr>
      <w:ind w:left="960"/>
    </w:pPr>
  </w:style>
  <w:style w:type="paragraph" w:styleId="60">
    <w:name w:val="toc 6"/>
    <w:basedOn w:val="a0"/>
    <w:next w:val="a0"/>
    <w:autoRedefine/>
    <w:semiHidden/>
    <w:rsid w:val="00CF7DF6"/>
    <w:pPr>
      <w:ind w:left="1200"/>
    </w:pPr>
  </w:style>
  <w:style w:type="paragraph" w:styleId="70">
    <w:name w:val="toc 7"/>
    <w:basedOn w:val="a0"/>
    <w:next w:val="a0"/>
    <w:autoRedefine/>
    <w:semiHidden/>
    <w:rsid w:val="00CF7DF6"/>
    <w:pPr>
      <w:ind w:left="1440"/>
    </w:pPr>
  </w:style>
  <w:style w:type="paragraph" w:styleId="80">
    <w:name w:val="toc 8"/>
    <w:basedOn w:val="a0"/>
    <w:next w:val="a0"/>
    <w:autoRedefine/>
    <w:semiHidden/>
    <w:rsid w:val="00CF7DF6"/>
    <w:pPr>
      <w:ind w:left="1680"/>
    </w:pPr>
  </w:style>
  <w:style w:type="paragraph" w:styleId="90">
    <w:name w:val="toc 9"/>
    <w:basedOn w:val="a0"/>
    <w:next w:val="a0"/>
    <w:autoRedefine/>
    <w:semiHidden/>
    <w:rsid w:val="00CF7DF6"/>
    <w:pPr>
      <w:ind w:left="1920"/>
    </w:pPr>
  </w:style>
  <w:style w:type="character" w:styleId="a4">
    <w:name w:val="Hyperlink"/>
    <w:rsid w:val="00CF7DF6"/>
    <w:rPr>
      <w:color w:val="0000FF"/>
      <w:u w:val="single"/>
    </w:rPr>
  </w:style>
  <w:style w:type="paragraph" w:styleId="a5">
    <w:name w:val="footnote text"/>
    <w:basedOn w:val="a0"/>
    <w:semiHidden/>
    <w:rsid w:val="00CF7DF6"/>
    <w:rPr>
      <w:szCs w:val="20"/>
    </w:rPr>
  </w:style>
  <w:style w:type="character" w:styleId="a6">
    <w:name w:val="footnote reference"/>
    <w:semiHidden/>
    <w:rsid w:val="00CF7DF6"/>
    <w:rPr>
      <w:vertAlign w:val="superscript"/>
    </w:rPr>
  </w:style>
  <w:style w:type="paragraph" w:styleId="a7">
    <w:name w:val="caption"/>
    <w:basedOn w:val="a0"/>
    <w:next w:val="a0"/>
    <w:qFormat/>
    <w:rsid w:val="00CF7DF6"/>
    <w:pPr>
      <w:spacing w:before="120"/>
    </w:pPr>
    <w:rPr>
      <w:b/>
      <w:bCs/>
      <w:szCs w:val="20"/>
    </w:rPr>
  </w:style>
  <w:style w:type="paragraph" w:styleId="a8">
    <w:name w:val="header"/>
    <w:aliases w:val="h,Ò³Ã¼,Draft,Table header,Draft1,Draft2"/>
    <w:basedOn w:val="a0"/>
    <w:link w:val="Char"/>
    <w:rsid w:val="00CF7DF6"/>
    <w:pPr>
      <w:tabs>
        <w:tab w:val="center" w:pos="4320"/>
        <w:tab w:val="right" w:pos="8640"/>
      </w:tabs>
    </w:pPr>
  </w:style>
  <w:style w:type="paragraph" w:styleId="a9">
    <w:name w:val="footer"/>
    <w:basedOn w:val="a0"/>
    <w:link w:val="Char0"/>
    <w:uiPriority w:val="99"/>
    <w:rsid w:val="00CF7DF6"/>
    <w:pPr>
      <w:tabs>
        <w:tab w:val="center" w:pos="4320"/>
        <w:tab w:val="right" w:pos="8640"/>
      </w:tabs>
    </w:pPr>
  </w:style>
  <w:style w:type="character" w:styleId="aa">
    <w:name w:val="page number"/>
    <w:basedOn w:val="a1"/>
    <w:rsid w:val="00CF7DF6"/>
  </w:style>
  <w:style w:type="paragraph" w:styleId="ab">
    <w:name w:val="Date"/>
    <w:basedOn w:val="a0"/>
    <w:next w:val="a0"/>
    <w:rsid w:val="00CF7DF6"/>
  </w:style>
  <w:style w:type="character" w:styleId="ac">
    <w:name w:val="FollowedHyperlink"/>
    <w:rsid w:val="00CF7DF6"/>
    <w:rPr>
      <w:color w:val="800080"/>
      <w:u w:val="single"/>
    </w:rPr>
  </w:style>
  <w:style w:type="paragraph" w:styleId="ad">
    <w:name w:val="Title"/>
    <w:basedOn w:val="a0"/>
    <w:qFormat/>
    <w:rsid w:val="00CF7DF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0">
    <w:name w:val="Body Text 3"/>
    <w:basedOn w:val="a0"/>
    <w:rsid w:val="00CF7DF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e">
    <w:name w:val="Body Text"/>
    <w:basedOn w:val="a0"/>
    <w:rsid w:val="00CF7DF6"/>
    <w:pPr>
      <w:spacing w:line="300" w:lineRule="auto"/>
      <w:ind w:firstLine="547"/>
    </w:pPr>
    <w:rPr>
      <w:sz w:val="24"/>
      <w:szCs w:val="20"/>
    </w:rPr>
  </w:style>
  <w:style w:type="paragraph" w:customStyle="1" w:styleId="af">
    <w:name w:val="缺省文本"/>
    <w:basedOn w:val="a0"/>
    <w:rsid w:val="00CF7DF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0">
    <w:name w:val="Normal (Web)"/>
    <w:basedOn w:val="a0"/>
    <w:uiPriority w:val="99"/>
    <w:rsid w:val="00CF7DF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0"/>
    <w:rsid w:val="00CF7DF6"/>
    <w:pPr>
      <w:spacing w:line="300" w:lineRule="auto"/>
    </w:pPr>
    <w:rPr>
      <w:color w:val="000000"/>
      <w:sz w:val="24"/>
    </w:rPr>
  </w:style>
  <w:style w:type="character" w:styleId="af1">
    <w:name w:val="annotation reference"/>
    <w:semiHidden/>
    <w:rsid w:val="00CF7DF6"/>
    <w:rPr>
      <w:sz w:val="21"/>
      <w:szCs w:val="21"/>
    </w:rPr>
  </w:style>
  <w:style w:type="paragraph" w:styleId="af2">
    <w:name w:val="annotation text"/>
    <w:basedOn w:val="a0"/>
    <w:semiHidden/>
    <w:rsid w:val="00CF7DF6"/>
  </w:style>
  <w:style w:type="paragraph" w:customStyle="1" w:styleId="Informal1">
    <w:name w:val="Informal1"/>
    <w:rsid w:val="00CF7DF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0"/>
    <w:rsid w:val="00CF7DF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0"/>
    <w:rsid w:val="00CF7DF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0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0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3">
    <w:name w:val="Balloon Text"/>
    <w:basedOn w:val="a0"/>
    <w:semiHidden/>
    <w:rsid w:val="00DD3D83"/>
    <w:rPr>
      <w:sz w:val="18"/>
      <w:szCs w:val="18"/>
    </w:rPr>
  </w:style>
  <w:style w:type="paragraph" w:customStyle="1" w:styleId="BodyText1">
    <w:name w:val="Body Text 1"/>
    <w:basedOn w:val="ae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4">
    <w:name w:val="Table Grid"/>
    <w:basedOn w:val="a2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0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styleId="af5">
    <w:name w:val="Document Map"/>
    <w:basedOn w:val="a0"/>
    <w:link w:val="Char1"/>
    <w:rsid w:val="00667E8A"/>
    <w:rPr>
      <w:rFonts w:ascii="宋体"/>
      <w:sz w:val="18"/>
      <w:szCs w:val="18"/>
    </w:rPr>
  </w:style>
  <w:style w:type="character" w:customStyle="1" w:styleId="Char1">
    <w:name w:val="文档结构图 Char"/>
    <w:link w:val="af5"/>
    <w:rsid w:val="00667E8A"/>
    <w:rPr>
      <w:rFonts w:ascii="宋体" w:hAnsi="Arial"/>
      <w:sz w:val="18"/>
      <w:szCs w:val="18"/>
    </w:rPr>
  </w:style>
  <w:style w:type="paragraph" w:customStyle="1" w:styleId="a">
    <w:name w:val="编号正文（首行缩进两字）"/>
    <w:basedOn w:val="af6"/>
    <w:rsid w:val="00554315"/>
    <w:pPr>
      <w:widowControl w:val="0"/>
      <w:numPr>
        <w:numId w:val="3"/>
      </w:numPr>
      <w:tabs>
        <w:tab w:val="num" w:pos="1245"/>
      </w:tabs>
      <w:spacing w:after="0" w:line="360" w:lineRule="auto"/>
      <w:ind w:left="-2" w:firstLineChars="0" w:firstLine="0"/>
      <w:jc w:val="both"/>
    </w:pPr>
    <w:rPr>
      <w:rFonts w:ascii="仿宋_GB2312" w:eastAsia="仿宋_GB2312" w:hAnsi="Times New Roman"/>
      <w:kern w:val="2"/>
      <w:sz w:val="24"/>
      <w:szCs w:val="20"/>
    </w:rPr>
  </w:style>
  <w:style w:type="paragraph" w:styleId="af6">
    <w:name w:val="Normal Indent"/>
    <w:basedOn w:val="a0"/>
    <w:rsid w:val="00554315"/>
    <w:pPr>
      <w:ind w:firstLineChars="200" w:firstLine="420"/>
    </w:pPr>
  </w:style>
  <w:style w:type="paragraph" w:styleId="af7">
    <w:name w:val="List Paragraph"/>
    <w:basedOn w:val="a0"/>
    <w:uiPriority w:val="34"/>
    <w:qFormat/>
    <w:rsid w:val="004F5B95"/>
    <w:pPr>
      <w:ind w:firstLineChars="200" w:firstLine="420"/>
    </w:pPr>
  </w:style>
  <w:style w:type="paragraph" w:customStyle="1" w:styleId="Default">
    <w:name w:val="Default"/>
    <w:rsid w:val="00816CC9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Char">
    <w:name w:val="页眉 Char"/>
    <w:aliases w:val="h Char,Ò³Ã¼ Char,Draft Char,Table header Char,Draft1 Char,Draft2 Char"/>
    <w:basedOn w:val="a1"/>
    <w:link w:val="a8"/>
    <w:rsid w:val="005F1D28"/>
    <w:rPr>
      <w:rFonts w:ascii="Arial" w:hAnsi="Arial"/>
      <w:szCs w:val="24"/>
    </w:rPr>
  </w:style>
  <w:style w:type="character" w:customStyle="1" w:styleId="Char0">
    <w:name w:val="页脚 Char"/>
    <w:basedOn w:val="a1"/>
    <w:link w:val="a9"/>
    <w:uiPriority w:val="99"/>
    <w:rsid w:val="005F1D28"/>
    <w:rPr>
      <w:rFonts w:ascii="Arial" w:hAnsi="Arial"/>
      <w:szCs w:val="24"/>
    </w:rPr>
  </w:style>
  <w:style w:type="character" w:styleId="af8">
    <w:name w:val="Intense Emphasis"/>
    <w:basedOn w:val="a1"/>
    <w:uiPriority w:val="21"/>
    <w:qFormat/>
    <w:rsid w:val="00BD63F8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F7DF6"/>
    <w:pPr>
      <w:spacing w:after="120"/>
    </w:pPr>
    <w:rPr>
      <w:rFonts w:ascii="Arial" w:hAnsi="Arial"/>
      <w:szCs w:val="24"/>
    </w:rPr>
  </w:style>
  <w:style w:type="paragraph" w:styleId="1">
    <w:name w:val="heading 1"/>
    <w:aliases w:val="Style 82"/>
    <w:basedOn w:val="a0"/>
    <w:next w:val="a0"/>
    <w:uiPriority w:val="99"/>
    <w:qFormat/>
    <w:rsid w:val="00CF7DF6"/>
    <w:pPr>
      <w:keepNext/>
      <w:numPr>
        <w:numId w:val="4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,Style 28"/>
    <w:basedOn w:val="a0"/>
    <w:next w:val="a0"/>
    <w:qFormat/>
    <w:rsid w:val="00CF7DF6"/>
    <w:pPr>
      <w:keepNext/>
      <w:numPr>
        <w:ilvl w:val="1"/>
        <w:numId w:val="4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">
    <w:name w:val="heading 3"/>
    <w:aliases w:val="Style 84"/>
    <w:basedOn w:val="a0"/>
    <w:next w:val="a0"/>
    <w:uiPriority w:val="9"/>
    <w:qFormat/>
    <w:rsid w:val="00CF7DF6"/>
    <w:pPr>
      <w:keepNext/>
      <w:numPr>
        <w:ilvl w:val="2"/>
        <w:numId w:val="4"/>
      </w:numPr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0"/>
    <w:next w:val="a0"/>
    <w:qFormat/>
    <w:rsid w:val="00CF7DF6"/>
    <w:pPr>
      <w:keepNext/>
      <w:numPr>
        <w:ilvl w:val="3"/>
        <w:numId w:val="4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0"/>
    <w:next w:val="a0"/>
    <w:qFormat/>
    <w:rsid w:val="00CF7DF6"/>
    <w:pPr>
      <w:keepNext/>
      <w:numPr>
        <w:ilvl w:val="4"/>
        <w:numId w:val="4"/>
      </w:numPr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F7DF6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0"/>
    <w:next w:val="a0"/>
    <w:qFormat/>
    <w:rsid w:val="00CF7DF6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0"/>
    <w:next w:val="a0"/>
    <w:qFormat/>
    <w:rsid w:val="00CF7DF6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0"/>
    <w:next w:val="a0"/>
    <w:qFormat/>
    <w:rsid w:val="00CF7DF6"/>
    <w:pPr>
      <w:numPr>
        <w:ilvl w:val="8"/>
        <w:numId w:val="4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next w:val="a0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0"/>
    <w:next w:val="a0"/>
    <w:autoRedefine/>
    <w:semiHidden/>
    <w:rsid w:val="00CF7DF6"/>
    <w:pPr>
      <w:ind w:left="240"/>
    </w:pPr>
  </w:style>
  <w:style w:type="paragraph" w:styleId="31">
    <w:name w:val="toc 3"/>
    <w:basedOn w:val="a0"/>
    <w:next w:val="a0"/>
    <w:autoRedefine/>
    <w:semiHidden/>
    <w:rsid w:val="00CF7DF6"/>
    <w:pPr>
      <w:ind w:left="480"/>
    </w:pPr>
  </w:style>
  <w:style w:type="paragraph" w:styleId="40">
    <w:name w:val="toc 4"/>
    <w:basedOn w:val="a0"/>
    <w:next w:val="a0"/>
    <w:autoRedefine/>
    <w:semiHidden/>
    <w:rsid w:val="00CF7DF6"/>
    <w:pPr>
      <w:ind w:left="720"/>
    </w:pPr>
  </w:style>
  <w:style w:type="paragraph" w:styleId="50">
    <w:name w:val="toc 5"/>
    <w:basedOn w:val="a0"/>
    <w:next w:val="a0"/>
    <w:autoRedefine/>
    <w:semiHidden/>
    <w:rsid w:val="00CF7DF6"/>
    <w:pPr>
      <w:ind w:left="960"/>
    </w:pPr>
  </w:style>
  <w:style w:type="paragraph" w:styleId="60">
    <w:name w:val="toc 6"/>
    <w:basedOn w:val="a0"/>
    <w:next w:val="a0"/>
    <w:autoRedefine/>
    <w:semiHidden/>
    <w:rsid w:val="00CF7DF6"/>
    <w:pPr>
      <w:ind w:left="1200"/>
    </w:pPr>
  </w:style>
  <w:style w:type="paragraph" w:styleId="70">
    <w:name w:val="toc 7"/>
    <w:basedOn w:val="a0"/>
    <w:next w:val="a0"/>
    <w:autoRedefine/>
    <w:semiHidden/>
    <w:rsid w:val="00CF7DF6"/>
    <w:pPr>
      <w:ind w:left="1440"/>
    </w:pPr>
  </w:style>
  <w:style w:type="paragraph" w:styleId="80">
    <w:name w:val="toc 8"/>
    <w:basedOn w:val="a0"/>
    <w:next w:val="a0"/>
    <w:autoRedefine/>
    <w:semiHidden/>
    <w:rsid w:val="00CF7DF6"/>
    <w:pPr>
      <w:ind w:left="1680"/>
    </w:pPr>
  </w:style>
  <w:style w:type="paragraph" w:styleId="90">
    <w:name w:val="toc 9"/>
    <w:basedOn w:val="a0"/>
    <w:next w:val="a0"/>
    <w:autoRedefine/>
    <w:semiHidden/>
    <w:rsid w:val="00CF7DF6"/>
    <w:pPr>
      <w:ind w:left="1920"/>
    </w:pPr>
  </w:style>
  <w:style w:type="character" w:styleId="a4">
    <w:name w:val="Hyperlink"/>
    <w:rsid w:val="00CF7DF6"/>
    <w:rPr>
      <w:color w:val="0000FF"/>
      <w:u w:val="single"/>
    </w:rPr>
  </w:style>
  <w:style w:type="paragraph" w:styleId="a5">
    <w:name w:val="footnote text"/>
    <w:basedOn w:val="a0"/>
    <w:semiHidden/>
    <w:rsid w:val="00CF7DF6"/>
    <w:rPr>
      <w:szCs w:val="20"/>
    </w:rPr>
  </w:style>
  <w:style w:type="character" w:styleId="a6">
    <w:name w:val="footnote reference"/>
    <w:semiHidden/>
    <w:rsid w:val="00CF7DF6"/>
    <w:rPr>
      <w:vertAlign w:val="superscript"/>
    </w:rPr>
  </w:style>
  <w:style w:type="paragraph" w:styleId="a7">
    <w:name w:val="caption"/>
    <w:basedOn w:val="a0"/>
    <w:next w:val="a0"/>
    <w:qFormat/>
    <w:rsid w:val="00CF7DF6"/>
    <w:pPr>
      <w:spacing w:before="120"/>
    </w:pPr>
    <w:rPr>
      <w:b/>
      <w:bCs/>
      <w:szCs w:val="20"/>
    </w:rPr>
  </w:style>
  <w:style w:type="paragraph" w:styleId="a8">
    <w:name w:val="header"/>
    <w:aliases w:val="h,Ò³Ã¼,Draft,Table header,Draft1,Draft2"/>
    <w:basedOn w:val="a0"/>
    <w:link w:val="Char"/>
    <w:rsid w:val="00CF7DF6"/>
    <w:pPr>
      <w:tabs>
        <w:tab w:val="center" w:pos="4320"/>
        <w:tab w:val="right" w:pos="8640"/>
      </w:tabs>
    </w:pPr>
  </w:style>
  <w:style w:type="paragraph" w:styleId="a9">
    <w:name w:val="footer"/>
    <w:basedOn w:val="a0"/>
    <w:link w:val="Char0"/>
    <w:uiPriority w:val="99"/>
    <w:rsid w:val="00CF7DF6"/>
    <w:pPr>
      <w:tabs>
        <w:tab w:val="center" w:pos="4320"/>
        <w:tab w:val="right" w:pos="8640"/>
      </w:tabs>
    </w:pPr>
  </w:style>
  <w:style w:type="character" w:styleId="aa">
    <w:name w:val="page number"/>
    <w:basedOn w:val="a1"/>
    <w:rsid w:val="00CF7DF6"/>
  </w:style>
  <w:style w:type="paragraph" w:styleId="ab">
    <w:name w:val="Date"/>
    <w:basedOn w:val="a0"/>
    <w:next w:val="a0"/>
    <w:rsid w:val="00CF7DF6"/>
  </w:style>
  <w:style w:type="character" w:styleId="ac">
    <w:name w:val="FollowedHyperlink"/>
    <w:rsid w:val="00CF7DF6"/>
    <w:rPr>
      <w:color w:val="800080"/>
      <w:u w:val="single"/>
    </w:rPr>
  </w:style>
  <w:style w:type="paragraph" w:styleId="ad">
    <w:name w:val="Title"/>
    <w:basedOn w:val="a0"/>
    <w:qFormat/>
    <w:rsid w:val="00CF7DF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0">
    <w:name w:val="Body Text 3"/>
    <w:basedOn w:val="a0"/>
    <w:rsid w:val="00CF7DF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e">
    <w:name w:val="Body Text"/>
    <w:basedOn w:val="a0"/>
    <w:rsid w:val="00CF7DF6"/>
    <w:pPr>
      <w:spacing w:line="300" w:lineRule="auto"/>
      <w:ind w:firstLine="547"/>
    </w:pPr>
    <w:rPr>
      <w:sz w:val="24"/>
      <w:szCs w:val="20"/>
    </w:rPr>
  </w:style>
  <w:style w:type="paragraph" w:customStyle="1" w:styleId="af">
    <w:name w:val="缺省文本"/>
    <w:basedOn w:val="a0"/>
    <w:rsid w:val="00CF7DF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0">
    <w:name w:val="Normal (Web)"/>
    <w:basedOn w:val="a0"/>
    <w:uiPriority w:val="99"/>
    <w:rsid w:val="00CF7DF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0"/>
    <w:rsid w:val="00CF7DF6"/>
    <w:pPr>
      <w:spacing w:line="300" w:lineRule="auto"/>
    </w:pPr>
    <w:rPr>
      <w:color w:val="000000"/>
      <w:sz w:val="24"/>
    </w:rPr>
  </w:style>
  <w:style w:type="character" w:styleId="af1">
    <w:name w:val="annotation reference"/>
    <w:semiHidden/>
    <w:rsid w:val="00CF7DF6"/>
    <w:rPr>
      <w:sz w:val="21"/>
      <w:szCs w:val="21"/>
    </w:rPr>
  </w:style>
  <w:style w:type="paragraph" w:styleId="af2">
    <w:name w:val="annotation text"/>
    <w:basedOn w:val="a0"/>
    <w:semiHidden/>
    <w:rsid w:val="00CF7DF6"/>
  </w:style>
  <w:style w:type="paragraph" w:customStyle="1" w:styleId="Informal1">
    <w:name w:val="Informal1"/>
    <w:rsid w:val="00CF7DF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0"/>
    <w:rsid w:val="00CF7DF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0"/>
    <w:rsid w:val="00CF7DF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0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0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3">
    <w:name w:val="Balloon Text"/>
    <w:basedOn w:val="a0"/>
    <w:semiHidden/>
    <w:rsid w:val="00DD3D83"/>
    <w:rPr>
      <w:sz w:val="18"/>
      <w:szCs w:val="18"/>
    </w:rPr>
  </w:style>
  <w:style w:type="paragraph" w:customStyle="1" w:styleId="BodyText1">
    <w:name w:val="Body Text 1"/>
    <w:basedOn w:val="ae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4">
    <w:name w:val="Table Grid"/>
    <w:basedOn w:val="a2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0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styleId="af5">
    <w:name w:val="Document Map"/>
    <w:basedOn w:val="a0"/>
    <w:link w:val="Char1"/>
    <w:rsid w:val="00667E8A"/>
    <w:rPr>
      <w:rFonts w:ascii="宋体"/>
      <w:sz w:val="18"/>
      <w:szCs w:val="18"/>
    </w:rPr>
  </w:style>
  <w:style w:type="character" w:customStyle="1" w:styleId="Char1">
    <w:name w:val="文档结构图 Char"/>
    <w:link w:val="af5"/>
    <w:rsid w:val="00667E8A"/>
    <w:rPr>
      <w:rFonts w:ascii="宋体" w:hAnsi="Arial"/>
      <w:sz w:val="18"/>
      <w:szCs w:val="18"/>
    </w:rPr>
  </w:style>
  <w:style w:type="paragraph" w:customStyle="1" w:styleId="a">
    <w:name w:val="编号正文（首行缩进两字）"/>
    <w:basedOn w:val="af6"/>
    <w:rsid w:val="00554315"/>
    <w:pPr>
      <w:widowControl w:val="0"/>
      <w:numPr>
        <w:numId w:val="3"/>
      </w:numPr>
      <w:tabs>
        <w:tab w:val="num" w:pos="1245"/>
      </w:tabs>
      <w:spacing w:after="0" w:line="360" w:lineRule="auto"/>
      <w:ind w:left="-2" w:firstLineChars="0" w:firstLine="0"/>
      <w:jc w:val="both"/>
    </w:pPr>
    <w:rPr>
      <w:rFonts w:ascii="仿宋_GB2312" w:eastAsia="仿宋_GB2312" w:hAnsi="Times New Roman"/>
      <w:kern w:val="2"/>
      <w:sz w:val="24"/>
      <w:szCs w:val="20"/>
    </w:rPr>
  </w:style>
  <w:style w:type="paragraph" w:styleId="af6">
    <w:name w:val="Normal Indent"/>
    <w:basedOn w:val="a0"/>
    <w:rsid w:val="00554315"/>
    <w:pPr>
      <w:ind w:firstLineChars="200" w:firstLine="420"/>
    </w:pPr>
  </w:style>
  <w:style w:type="paragraph" w:styleId="af7">
    <w:name w:val="List Paragraph"/>
    <w:basedOn w:val="a0"/>
    <w:uiPriority w:val="34"/>
    <w:qFormat/>
    <w:rsid w:val="004F5B95"/>
    <w:pPr>
      <w:ind w:firstLineChars="200" w:firstLine="420"/>
    </w:pPr>
  </w:style>
  <w:style w:type="paragraph" w:customStyle="1" w:styleId="Default">
    <w:name w:val="Default"/>
    <w:rsid w:val="00816CC9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Char">
    <w:name w:val="页眉 Char"/>
    <w:aliases w:val="h Char,Ò³Ã¼ Char,Draft Char,Table header Char,Draft1 Char,Draft2 Char"/>
    <w:basedOn w:val="a1"/>
    <w:link w:val="a8"/>
    <w:rsid w:val="005F1D28"/>
    <w:rPr>
      <w:rFonts w:ascii="Arial" w:hAnsi="Arial"/>
      <w:szCs w:val="24"/>
    </w:rPr>
  </w:style>
  <w:style w:type="character" w:customStyle="1" w:styleId="Char0">
    <w:name w:val="页脚 Char"/>
    <w:basedOn w:val="a1"/>
    <w:link w:val="a9"/>
    <w:uiPriority w:val="99"/>
    <w:rsid w:val="005F1D28"/>
    <w:rPr>
      <w:rFonts w:ascii="Arial" w:hAnsi="Arial"/>
      <w:szCs w:val="24"/>
    </w:rPr>
  </w:style>
  <w:style w:type="character" w:styleId="af8">
    <w:name w:val="Intense Emphasis"/>
    <w:basedOn w:val="a1"/>
    <w:uiPriority w:val="21"/>
    <w:qFormat/>
    <w:rsid w:val="00BD63F8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21110\Desktop\DPCA\BP\Document_Template\&#19994;&#21153;&#34013;&#22270;-&#20998;&#27169;&#22359;&#25551;&#3684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C9F8205A-5A61-43F6-8065-0582E049B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业务蓝图-分模块描述.dot</Template>
  <TotalTime>0</TotalTime>
  <Pages>8</Pages>
  <Words>635</Words>
  <Characters>3624</Characters>
  <Application>Microsoft Office Word</Application>
  <DocSecurity>0</DocSecurity>
  <Lines>30</Lines>
  <Paragraphs>8</Paragraphs>
  <ScaleCrop>false</ScaleCrop>
  <Company>haier</Company>
  <LinksUpToDate>false</LinksUpToDate>
  <CharactersWithSpaces>4251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 blueprint</dc:title>
  <dc:creator>PSI-PMO</dc:creator>
  <cp:lastModifiedBy>00012536</cp:lastModifiedBy>
  <cp:revision>3</cp:revision>
  <cp:lastPrinted>2013-02-20T03:28:00Z</cp:lastPrinted>
  <dcterms:created xsi:type="dcterms:W3CDTF">2014-12-27T06:17:00Z</dcterms:created>
  <dcterms:modified xsi:type="dcterms:W3CDTF">2016-01-25T08:03:00Z</dcterms:modified>
</cp:coreProperties>
</file>
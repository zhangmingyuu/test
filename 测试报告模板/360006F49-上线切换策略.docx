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D33" w:rsidRPr="00650757" w:rsidRDefault="009970E5" w:rsidP="009970E5">
      <w:pPr>
        <w:tabs>
          <w:tab w:val="center" w:pos="4958"/>
          <w:tab w:val="right" w:pos="9916"/>
        </w:tabs>
        <w:rPr>
          <w:rFonts w:ascii="微软雅黑" w:eastAsia="微软雅黑" w:hAnsi="微软雅黑"/>
          <w:b/>
          <w:bCs/>
          <w:sz w:val="50"/>
          <w:szCs w:val="50"/>
        </w:rPr>
      </w:pPr>
      <w:r>
        <w:rPr>
          <w:rFonts w:ascii="微软雅黑" w:eastAsia="微软雅黑" w:hAnsi="微软雅黑"/>
          <w:b/>
          <w:bCs/>
          <w:sz w:val="50"/>
          <w:szCs w:val="50"/>
        </w:rPr>
        <w:tab/>
      </w:r>
    </w:p>
    <w:p w:rsidR="00B9581D" w:rsidRPr="002104A2" w:rsidRDefault="00111024" w:rsidP="002104A2">
      <w:pPr>
        <w:pStyle w:val="ad"/>
        <w:jc w:val="left"/>
        <w:rPr>
          <w:rFonts w:ascii="微软雅黑" w:eastAsia="微软雅黑" w:hAnsi="微软雅黑"/>
        </w:rPr>
      </w:pPr>
      <w:r w:rsidRPr="002104A2">
        <w:rPr>
          <w:rFonts w:ascii="微软雅黑" w:eastAsia="微软雅黑" w:hAnsi="微软雅黑" w:hint="eastAsia"/>
        </w:rPr>
        <w:t>控制</w:t>
      </w:r>
      <w:r w:rsidR="00022D33" w:rsidRPr="002104A2">
        <w:rPr>
          <w:rFonts w:ascii="微软雅黑" w:eastAsia="微软雅黑" w:hAnsi="微软雅黑" w:hint="eastAsia"/>
        </w:rPr>
        <w:t>文档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90"/>
        <w:gridCol w:w="6570"/>
      </w:tblGrid>
      <w:tr w:rsidR="00022D33" w:rsidRPr="00650757">
        <w:trPr>
          <w:trHeight w:val="292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当前版本</w:t>
            </w:r>
            <w:r w:rsidR="00B9581D"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更改次数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Input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</w:p>
        </w:tc>
      </w:tr>
      <w:tr w:rsidR="00022D33" w:rsidRPr="00650757">
        <w:trPr>
          <w:trHeight w:val="358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最新更新日期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>: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Input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</w:p>
        </w:tc>
      </w:tr>
      <w:tr w:rsidR="007C7303" w:rsidRPr="00650757">
        <w:trPr>
          <w:trHeight w:val="340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最新更新作者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6F024E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7C7303" w:rsidRPr="00650757">
        <w:trPr>
          <w:trHeight w:val="350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作者&amp;创建日期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6F024E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>
        <w:trPr>
          <w:trHeight w:val="332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审核&amp;审核日期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auto"/>
                <w:sz w:val="21"/>
                <w:szCs w:val="21"/>
              </w:rPr>
              <w:t>项目经理</w:t>
            </w:r>
          </w:p>
        </w:tc>
      </w:tr>
      <w:tr w:rsidR="008F4BEE" w:rsidRPr="00650757">
        <w:trPr>
          <w:trHeight w:val="17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会签及日期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000000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000000"/>
                <w:sz w:val="21"/>
                <w:szCs w:val="21"/>
              </w:rPr>
              <w:t>关键用户（注明部门）</w:t>
            </w: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>
        <w:trPr>
          <w:trHeight w:val="17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E9565A">
            <w:pPr>
              <w:pStyle w:val="Table1"/>
              <w:rPr>
                <w:rFonts w:ascii="微软雅黑" w:eastAsia="微软雅黑" w:hAnsi="微软雅黑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批准人</w:t>
            </w:r>
            <w:r w:rsidRPr="00650757">
              <w:rPr>
                <w:rFonts w:ascii="微软雅黑" w:eastAsia="微软雅黑" w:hAnsi="微软雅黑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000000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000000"/>
                <w:sz w:val="21"/>
                <w:szCs w:val="21"/>
              </w:rPr>
              <w:t>项目第一负责人</w:t>
            </w:r>
          </w:p>
        </w:tc>
      </w:tr>
      <w:tr w:rsidR="008F4BEE" w:rsidRPr="00650757">
        <w:trPr>
          <w:trHeight w:val="25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E9565A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批准日期</w:t>
            </w:r>
            <w:r w:rsidRPr="00650757">
              <w:rPr>
                <w:rFonts w:ascii="微软雅黑" w:eastAsia="微软雅黑" w:hAnsi="微软雅黑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E9565A">
            <w:pPr>
              <w:pStyle w:val="Table1Input"/>
              <w:rPr>
                <w:rFonts w:ascii="微软雅黑" w:eastAsia="微软雅黑" w:hAnsi="微软雅黑"/>
                <w:sz w:val="21"/>
                <w:szCs w:val="21"/>
              </w:rPr>
            </w:pPr>
          </w:p>
        </w:tc>
      </w:tr>
    </w:tbl>
    <w:p w:rsidR="00022D33" w:rsidRPr="00650757" w:rsidRDefault="00022D33" w:rsidP="002104A2">
      <w:pPr>
        <w:pStyle w:val="ad"/>
        <w:jc w:val="left"/>
        <w:rPr>
          <w:rFonts w:ascii="微软雅黑" w:eastAsia="微软雅黑" w:hAnsi="微软雅黑"/>
        </w:rPr>
      </w:pPr>
      <w:r w:rsidRPr="00650757">
        <w:rPr>
          <w:rFonts w:ascii="微软雅黑" w:eastAsia="微软雅黑" w:hAnsi="微软雅黑" w:hint="eastAsia"/>
        </w:rPr>
        <w:t>修订历史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350"/>
        <w:gridCol w:w="1344"/>
        <w:gridCol w:w="1275"/>
        <w:gridCol w:w="5391"/>
      </w:tblGrid>
      <w:tr w:rsidR="00022D33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30BC2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更新次数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更新日期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修订作者</w:t>
            </w: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主要修订摘要</w:t>
            </w:r>
          </w:p>
        </w:tc>
      </w:tr>
      <w:tr w:rsidR="00022D33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770004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A35A52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934AB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A35A52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934AB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A35A52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DE4BC5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934AB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DE4BC5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</w:tbl>
    <w:p w:rsidR="00B9581D" w:rsidRDefault="00B9581D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Pr="00650757" w:rsidRDefault="006E58B7" w:rsidP="00DD3D83">
      <w:pPr>
        <w:rPr>
          <w:rFonts w:ascii="微软雅黑" w:eastAsia="微软雅黑" w:hAnsi="微软雅黑"/>
        </w:rPr>
      </w:pPr>
    </w:p>
    <w:p w:rsidR="00DD3D83" w:rsidRPr="00650757" w:rsidRDefault="00DD3D83" w:rsidP="004C44CB">
      <w:pPr>
        <w:jc w:val="center"/>
        <w:rPr>
          <w:rFonts w:ascii="微软雅黑" w:eastAsia="微软雅黑" w:hAnsi="微软雅黑"/>
          <w:b/>
          <w:sz w:val="28"/>
          <w:szCs w:val="28"/>
        </w:rPr>
      </w:pPr>
      <w:r w:rsidRPr="00650757">
        <w:rPr>
          <w:rFonts w:ascii="微软雅黑" w:eastAsia="微软雅黑" w:hAnsi="微软雅黑" w:hint="eastAsia"/>
          <w:b/>
          <w:sz w:val="28"/>
          <w:szCs w:val="28"/>
        </w:rPr>
        <w:lastRenderedPageBreak/>
        <w:t>目</w:t>
      </w:r>
      <w:r w:rsidR="004C44CB" w:rsidRPr="00650757">
        <w:rPr>
          <w:rFonts w:ascii="微软雅黑" w:eastAsia="微软雅黑" w:hAnsi="微软雅黑" w:hint="eastAsia"/>
          <w:b/>
          <w:sz w:val="28"/>
          <w:szCs w:val="28"/>
        </w:rPr>
        <w:t xml:space="preserve">       </w:t>
      </w:r>
      <w:r w:rsidRPr="00650757">
        <w:rPr>
          <w:rFonts w:ascii="微软雅黑" w:eastAsia="微软雅黑" w:hAnsi="微软雅黑" w:hint="eastAsia"/>
          <w:b/>
          <w:sz w:val="28"/>
          <w:szCs w:val="28"/>
        </w:rPr>
        <w:t>录</w:t>
      </w:r>
    </w:p>
    <w:p w:rsidR="00CA4068" w:rsidRDefault="001D0EA4" w:rsidP="00CA406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 w:rsidRPr="00650757">
        <w:rPr>
          <w:rFonts w:ascii="微软雅黑" w:eastAsia="微软雅黑" w:hAnsi="微软雅黑"/>
          <w:color w:val="000000"/>
          <w:sz w:val="24"/>
        </w:rPr>
        <w:fldChar w:fldCharType="begin"/>
      </w:r>
      <w:r w:rsidR="00DD3D83" w:rsidRPr="00650757">
        <w:rPr>
          <w:rFonts w:ascii="微软雅黑" w:eastAsia="微软雅黑" w:hAnsi="微软雅黑"/>
          <w:color w:val="000000"/>
          <w:sz w:val="24"/>
        </w:rPr>
        <w:instrText xml:space="preserve"> </w:instrText>
      </w:r>
      <w:r w:rsidR="00DD3D83" w:rsidRPr="00650757">
        <w:rPr>
          <w:rFonts w:ascii="微软雅黑" w:eastAsia="微软雅黑" w:hAnsi="微软雅黑" w:hint="eastAsia"/>
          <w:color w:val="000000"/>
          <w:sz w:val="24"/>
        </w:rPr>
        <w:instrText>TOC \o "1-3" \h \z \u</w:instrText>
      </w:r>
      <w:r w:rsidR="00DD3D83" w:rsidRPr="00650757">
        <w:rPr>
          <w:rFonts w:ascii="微软雅黑" w:eastAsia="微软雅黑" w:hAnsi="微软雅黑"/>
          <w:color w:val="000000"/>
          <w:sz w:val="24"/>
        </w:rPr>
        <w:instrText xml:space="preserve"> </w:instrText>
      </w:r>
      <w:r w:rsidRPr="00650757">
        <w:rPr>
          <w:rFonts w:ascii="微软雅黑" w:eastAsia="微软雅黑" w:hAnsi="微软雅黑"/>
          <w:color w:val="000000"/>
          <w:sz w:val="24"/>
        </w:rPr>
        <w:fldChar w:fldCharType="separate"/>
      </w:r>
      <w:hyperlink w:anchor="_Toc372896875" w:history="1">
        <w:r w:rsidR="00CA4068" w:rsidRPr="00BF0C11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1</w:t>
        </w:r>
        <w:r w:rsidR="00CA406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4068" w:rsidRPr="00BF0C11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适用范围</w:t>
        </w:r>
        <w:r w:rsidR="00CA406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4068">
          <w:rPr>
            <w:noProof/>
            <w:webHidden/>
          </w:rPr>
          <w:instrText xml:space="preserve"> PAGEREF _Toc372896875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06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4068" w:rsidRDefault="001D0EA4" w:rsidP="00CA406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2896876" w:history="1">
        <w:r w:rsidR="00CA4068" w:rsidRPr="00BF0C11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2</w:t>
        </w:r>
        <w:r w:rsidR="00CA406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4068" w:rsidRPr="00BF0C11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总体原则</w:t>
        </w:r>
        <w:r w:rsidR="00CA406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4068">
          <w:rPr>
            <w:noProof/>
            <w:webHidden/>
          </w:rPr>
          <w:instrText xml:space="preserve"> PAGEREF _Toc372896876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06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4068" w:rsidRDefault="001D0EA4" w:rsidP="00CA406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2896877" w:history="1">
        <w:r w:rsidR="00CA4068" w:rsidRPr="00BF0C11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3</w:t>
        </w:r>
        <w:r w:rsidR="00CA406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4068" w:rsidRPr="00BF0C11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静态数据</w:t>
        </w:r>
        <w:r w:rsidR="00CA406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4068">
          <w:rPr>
            <w:noProof/>
            <w:webHidden/>
          </w:rPr>
          <w:instrText xml:space="preserve"> PAGEREF _Toc372896877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06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4068" w:rsidRDefault="001D0EA4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2896878" w:history="1">
        <w:r w:rsidR="00CA4068" w:rsidRPr="00BF0C11">
          <w:rPr>
            <w:rStyle w:val="a4"/>
            <w:rFonts w:ascii="微软雅黑" w:eastAsia="微软雅黑" w:hAnsi="微软雅黑"/>
            <w:b/>
            <w:bCs/>
            <w:noProof/>
          </w:rPr>
          <w:t>3.1</w:t>
        </w:r>
        <w:r w:rsidR="00CA406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4068" w:rsidRPr="00BF0C11">
          <w:rPr>
            <w:rStyle w:val="a4"/>
            <w:rFonts w:ascii="微软雅黑" w:eastAsia="微软雅黑" w:hAnsi="微软雅黑" w:hint="eastAsia"/>
            <w:b/>
            <w:bCs/>
            <w:noProof/>
          </w:rPr>
          <w:t>切换范围</w:t>
        </w:r>
        <w:r w:rsidR="00CA406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4068">
          <w:rPr>
            <w:noProof/>
            <w:webHidden/>
          </w:rPr>
          <w:instrText xml:space="preserve"> PAGEREF _Toc372896878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06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4068" w:rsidRDefault="001D0EA4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2896879" w:history="1">
        <w:r w:rsidR="00CA4068" w:rsidRPr="00BF0C11">
          <w:rPr>
            <w:rStyle w:val="a4"/>
            <w:rFonts w:ascii="微软雅黑" w:eastAsia="微软雅黑" w:hAnsi="微软雅黑"/>
            <w:b/>
            <w:bCs/>
            <w:noProof/>
          </w:rPr>
          <w:t>3.2</w:t>
        </w:r>
        <w:r w:rsidR="00CA406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4068" w:rsidRPr="00BF0C11">
          <w:rPr>
            <w:rStyle w:val="a4"/>
            <w:rFonts w:ascii="微软雅黑" w:eastAsia="微软雅黑" w:hAnsi="微软雅黑" w:hint="eastAsia"/>
            <w:b/>
            <w:bCs/>
            <w:noProof/>
          </w:rPr>
          <w:t>详细策略</w:t>
        </w:r>
        <w:r w:rsidR="00CA406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4068">
          <w:rPr>
            <w:noProof/>
            <w:webHidden/>
          </w:rPr>
          <w:instrText xml:space="preserve"> PAGEREF _Toc372896879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06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4068" w:rsidRDefault="001D0EA4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2896880" w:history="1">
        <w:r w:rsidR="00CA4068" w:rsidRPr="00BF0C11">
          <w:rPr>
            <w:rStyle w:val="a4"/>
            <w:rFonts w:ascii="微软雅黑" w:eastAsia="微软雅黑" w:hAnsi="微软雅黑"/>
            <w:b/>
            <w:bCs/>
            <w:noProof/>
          </w:rPr>
          <w:t>3.2.1</w:t>
        </w:r>
        <w:r w:rsidR="00CA406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4068" w:rsidRPr="00BF0C11">
          <w:rPr>
            <w:rStyle w:val="a4"/>
            <w:rFonts w:ascii="微软雅黑" w:eastAsia="微软雅黑" w:hAnsi="微软雅黑" w:hint="eastAsia"/>
            <w:b/>
            <w:bCs/>
            <w:noProof/>
          </w:rPr>
          <w:t>（数据类型或数据项）</w:t>
        </w:r>
        <w:r w:rsidR="00CA406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4068">
          <w:rPr>
            <w:noProof/>
            <w:webHidden/>
          </w:rPr>
          <w:instrText xml:space="preserve"> PAGEREF _Toc372896880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06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4068" w:rsidRDefault="001D0EA4" w:rsidP="00CA406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2896881" w:history="1">
        <w:r w:rsidR="00CA4068" w:rsidRPr="00BF0C11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4</w:t>
        </w:r>
        <w:r w:rsidR="00CA406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4068" w:rsidRPr="00BF0C11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动态数据</w:t>
        </w:r>
        <w:r w:rsidR="00CA406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4068">
          <w:rPr>
            <w:noProof/>
            <w:webHidden/>
          </w:rPr>
          <w:instrText xml:space="preserve"> PAGEREF _Toc372896881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06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4068" w:rsidRDefault="001D0EA4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2896882" w:history="1">
        <w:r w:rsidR="00CA4068" w:rsidRPr="00BF0C11">
          <w:rPr>
            <w:rStyle w:val="a4"/>
            <w:rFonts w:ascii="微软雅黑" w:eastAsia="微软雅黑" w:hAnsi="微软雅黑"/>
            <w:b/>
            <w:bCs/>
            <w:noProof/>
          </w:rPr>
          <w:t>4.1</w:t>
        </w:r>
        <w:r w:rsidR="00CA406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4068" w:rsidRPr="00BF0C11">
          <w:rPr>
            <w:rStyle w:val="a4"/>
            <w:rFonts w:ascii="微软雅黑" w:eastAsia="微软雅黑" w:hAnsi="微软雅黑" w:hint="eastAsia"/>
            <w:b/>
            <w:bCs/>
            <w:noProof/>
          </w:rPr>
          <w:t>切换范围</w:t>
        </w:r>
        <w:r w:rsidR="00CA406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4068">
          <w:rPr>
            <w:noProof/>
            <w:webHidden/>
          </w:rPr>
          <w:instrText xml:space="preserve"> PAGEREF _Toc372896882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06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A4068" w:rsidRDefault="001D0EA4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2896883" w:history="1">
        <w:r w:rsidR="00CA4068" w:rsidRPr="00BF0C11">
          <w:rPr>
            <w:rStyle w:val="a4"/>
            <w:rFonts w:ascii="微软雅黑" w:eastAsia="微软雅黑" w:hAnsi="微软雅黑"/>
            <w:b/>
            <w:bCs/>
            <w:noProof/>
          </w:rPr>
          <w:t>4.2</w:t>
        </w:r>
        <w:r w:rsidR="00CA406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4068" w:rsidRPr="00BF0C11">
          <w:rPr>
            <w:rStyle w:val="a4"/>
            <w:rFonts w:ascii="微软雅黑" w:eastAsia="微软雅黑" w:hAnsi="微软雅黑" w:hint="eastAsia"/>
            <w:b/>
            <w:bCs/>
            <w:noProof/>
          </w:rPr>
          <w:t>详细策略</w:t>
        </w:r>
        <w:r w:rsidR="00CA406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4068">
          <w:rPr>
            <w:noProof/>
            <w:webHidden/>
          </w:rPr>
          <w:instrText xml:space="preserve"> PAGEREF _Toc372896883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06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A4068" w:rsidRDefault="001D0EA4" w:rsidP="00CA4068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2896884" w:history="1">
        <w:r w:rsidR="00CA4068" w:rsidRPr="00BF0C11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5</w:t>
        </w:r>
        <w:r w:rsidR="00CA4068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A4068" w:rsidRPr="00BF0C11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后台作业</w:t>
        </w:r>
        <w:r w:rsidR="00CA406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A4068">
          <w:rPr>
            <w:noProof/>
            <w:webHidden/>
          </w:rPr>
          <w:instrText xml:space="preserve"> PAGEREF _Toc372896884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06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3761" w:rsidRPr="00650757" w:rsidRDefault="001D0EA4" w:rsidP="00DD3D83">
      <w:pPr>
        <w:rPr>
          <w:rFonts w:ascii="微软雅黑" w:eastAsia="微软雅黑" w:hAnsi="微软雅黑"/>
          <w:color w:val="000000"/>
          <w:sz w:val="24"/>
        </w:rPr>
      </w:pPr>
      <w:r w:rsidRPr="00650757">
        <w:rPr>
          <w:rFonts w:ascii="微软雅黑" w:eastAsia="微软雅黑" w:hAnsi="微软雅黑"/>
          <w:color w:val="000000"/>
          <w:sz w:val="24"/>
        </w:rPr>
        <w:fldChar w:fldCharType="end"/>
      </w:r>
    </w:p>
    <w:p w:rsidR="003B6ED5" w:rsidRDefault="003B6ED5">
      <w:pPr>
        <w:spacing w:after="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 w:val="28"/>
          <w:szCs w:val="28"/>
          <w:lang w:val="en-AU"/>
        </w:rPr>
      </w:pPr>
      <w:r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  <w:br w:type="page"/>
      </w:r>
    </w:p>
    <w:p w:rsidR="00DD3D83" w:rsidRDefault="00210458" w:rsidP="003B6ED5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0" w:name="_Toc372896875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lastRenderedPageBreak/>
        <w:t>适用范围</w:t>
      </w:r>
      <w:bookmarkEnd w:id="0"/>
    </w:p>
    <w:p w:rsidR="00F76E85" w:rsidRPr="00C0131F" w:rsidRDefault="00F76E85" w:rsidP="00F76E85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F76E85" w:rsidRPr="00C52A20" w:rsidRDefault="00F76E85" w:rsidP="00F76E85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说明切换策略</w:t>
      </w:r>
      <w:r w:rsidR="00332B81">
        <w:rPr>
          <w:rStyle w:val="af8"/>
          <w:rFonts w:ascii="微软雅黑" w:eastAsia="微软雅黑" w:hAnsi="微软雅黑" w:hint="eastAsia"/>
          <w:sz w:val="18"/>
          <w:szCs w:val="18"/>
        </w:rPr>
        <w:t>是基于哪个项目？哪个系统？什么场景？下提出的</w:t>
      </w:r>
    </w:p>
    <w:p w:rsidR="00F76E85" w:rsidRPr="00F76E85" w:rsidRDefault="00F76E85" w:rsidP="00F76E85"/>
    <w:p w:rsidR="00965655" w:rsidRDefault="00210458" w:rsidP="003B6ED5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1" w:name="_Toc372896876"/>
      <w:bookmarkStart w:id="2" w:name="_Toc245805218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总体原则</w:t>
      </w:r>
      <w:bookmarkEnd w:id="1"/>
    </w:p>
    <w:p w:rsidR="00C07C00" w:rsidRPr="00C0131F" w:rsidRDefault="00C07C00" w:rsidP="00C07C00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C07C00" w:rsidRPr="00C52A20" w:rsidRDefault="00C07C00" w:rsidP="00C07C00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说明</w:t>
      </w:r>
      <w:r w:rsidR="002A0D58">
        <w:rPr>
          <w:rStyle w:val="af8"/>
          <w:rFonts w:ascii="微软雅黑" w:eastAsia="微软雅黑" w:hAnsi="微软雅黑" w:hint="eastAsia"/>
          <w:sz w:val="18"/>
          <w:szCs w:val="18"/>
        </w:rPr>
        <w:t>上线</w:t>
      </w:r>
      <w:r>
        <w:rPr>
          <w:rStyle w:val="af8"/>
          <w:rFonts w:ascii="微软雅黑" w:eastAsia="微软雅黑" w:hAnsi="微软雅黑" w:hint="eastAsia"/>
          <w:sz w:val="18"/>
          <w:szCs w:val="18"/>
        </w:rPr>
        <w:t>切换</w:t>
      </w:r>
      <w:r w:rsidR="002A0D58">
        <w:rPr>
          <w:rStyle w:val="af8"/>
          <w:rFonts w:ascii="微软雅黑" w:eastAsia="微软雅黑" w:hAnsi="微软雅黑" w:hint="eastAsia"/>
          <w:sz w:val="18"/>
          <w:szCs w:val="18"/>
        </w:rPr>
        <w:t>过程</w:t>
      </w:r>
      <w:r w:rsidR="00052364">
        <w:rPr>
          <w:rStyle w:val="af8"/>
          <w:rFonts w:ascii="微软雅黑" w:eastAsia="微软雅黑" w:hAnsi="微软雅黑" w:hint="eastAsia"/>
          <w:sz w:val="18"/>
          <w:szCs w:val="18"/>
        </w:rPr>
        <w:t>中，业务需要提前准备的详细要求，包含具体工作内容、切换规范、时间要求等</w:t>
      </w:r>
    </w:p>
    <w:p w:rsidR="00A45127" w:rsidRPr="00A45127" w:rsidRDefault="00A45127" w:rsidP="00A45127">
      <w:pPr>
        <w:rPr>
          <w:lang w:val="en-AU"/>
        </w:rPr>
      </w:pPr>
    </w:p>
    <w:p w:rsidR="00EF002C" w:rsidRDefault="00210458" w:rsidP="003B6ED5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3" w:name="_Toc372896877"/>
      <w:bookmarkEnd w:id="2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静态数据</w:t>
      </w:r>
      <w:bookmarkEnd w:id="3"/>
    </w:p>
    <w:p w:rsidR="00E22D78" w:rsidRPr="00C0131F" w:rsidRDefault="00E22D78" w:rsidP="00E73362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E22D78" w:rsidRPr="00C52A20" w:rsidRDefault="008F151C" w:rsidP="00E73362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说明项目涉及各应用系统，需要在上线时，期初准备的静态历史数据范围，及收集整理原则和模板</w:t>
      </w:r>
    </w:p>
    <w:p w:rsidR="003B6ED5" w:rsidRDefault="003567D0" w:rsidP="00F2777C">
      <w:pPr>
        <w:pStyle w:val="2"/>
        <w:numPr>
          <w:ilvl w:val="1"/>
          <w:numId w:val="45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4" w:name="_Toc372896878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切换范围</w:t>
      </w:r>
      <w:bookmarkEnd w:id="4"/>
    </w:p>
    <w:p w:rsidR="000F6D12" w:rsidRDefault="00603733" w:rsidP="00603733">
      <w:pPr>
        <w:pStyle w:val="2"/>
        <w:numPr>
          <w:ilvl w:val="1"/>
          <w:numId w:val="45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5" w:name="_Toc372896879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详细策略</w:t>
      </w:r>
      <w:bookmarkEnd w:id="5"/>
    </w:p>
    <w:p w:rsidR="00F76E85" w:rsidRPr="00496983" w:rsidRDefault="00F76E85" w:rsidP="00F76E85">
      <w:pPr>
        <w:pStyle w:val="2"/>
        <w:numPr>
          <w:ilvl w:val="2"/>
          <w:numId w:val="37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6" w:name="_Toc372896880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（数据类型或</w:t>
      </w:r>
      <w:r w:rsidR="00A45127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数据项</w:t>
      </w:r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）</w:t>
      </w:r>
      <w:bookmarkEnd w:id="6"/>
    </w:p>
    <w:tbl>
      <w:tblPr>
        <w:tblStyle w:val="af4"/>
        <w:tblW w:w="10173" w:type="dxa"/>
        <w:tblLook w:val="04A0"/>
      </w:tblPr>
      <w:tblGrid>
        <w:gridCol w:w="1779"/>
        <w:gridCol w:w="3291"/>
        <w:gridCol w:w="5103"/>
      </w:tblGrid>
      <w:tr w:rsidR="00F76E85" w:rsidRPr="00115779" w:rsidTr="00EE4D12">
        <w:tc>
          <w:tcPr>
            <w:tcW w:w="1779" w:type="dxa"/>
            <w:shd w:val="clear" w:color="auto" w:fill="D9D9D9" w:themeFill="background1" w:themeFillShade="D9"/>
          </w:tcPr>
          <w:p w:rsidR="00F76E85" w:rsidRPr="00115779" w:rsidRDefault="00F76E85" w:rsidP="00EE4D1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115779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人员</w:t>
            </w:r>
          </w:p>
        </w:tc>
        <w:tc>
          <w:tcPr>
            <w:tcW w:w="3291" w:type="dxa"/>
            <w:shd w:val="clear" w:color="auto" w:fill="D9D9D9" w:themeFill="background1" w:themeFillShade="D9"/>
          </w:tcPr>
          <w:p w:rsidR="00F76E85" w:rsidRPr="00115779" w:rsidRDefault="00F76E85" w:rsidP="00EE4D1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115779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动作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:rsidR="00F76E85" w:rsidRPr="00115779" w:rsidRDefault="00F76E85" w:rsidP="00EE4D1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系统截图</w:t>
            </w:r>
          </w:p>
        </w:tc>
      </w:tr>
      <w:tr w:rsidR="00F76E85" w:rsidRPr="00115779" w:rsidTr="00EE4D12">
        <w:tc>
          <w:tcPr>
            <w:tcW w:w="1779" w:type="dxa"/>
          </w:tcPr>
          <w:p w:rsidR="00F76E85" w:rsidRPr="00115779" w:rsidRDefault="00F76E85" w:rsidP="00EE4D12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3291" w:type="dxa"/>
          </w:tcPr>
          <w:p w:rsidR="00F76E85" w:rsidRPr="003A5936" w:rsidRDefault="00F76E85" w:rsidP="00EE4D12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103" w:type="dxa"/>
          </w:tcPr>
          <w:p w:rsidR="00F76E85" w:rsidRPr="00CA6608" w:rsidRDefault="00F76E85" w:rsidP="00EE4D12">
            <w:pPr>
              <w:spacing w:after="200" w:line="276" w:lineRule="auto"/>
              <w:contextualSpacing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</w:tbl>
    <w:p w:rsidR="00F76E85" w:rsidRPr="00F76E85" w:rsidRDefault="00F76E85" w:rsidP="00F76E85"/>
    <w:p w:rsidR="000979A3" w:rsidRDefault="00210458" w:rsidP="0080576B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7" w:name="_Toc372896881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动态数据</w:t>
      </w:r>
      <w:bookmarkEnd w:id="7"/>
    </w:p>
    <w:p w:rsidR="00E22D78" w:rsidRPr="00C0131F" w:rsidRDefault="00E22D78" w:rsidP="00E22D78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E22D78" w:rsidRPr="00C52A20" w:rsidRDefault="008F151C" w:rsidP="00E22D78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说明项目涉及各应用系统，需要在上线时，期初准备的动态</w:t>
      </w:r>
      <w:proofErr w:type="gramStart"/>
      <w:r>
        <w:rPr>
          <w:rStyle w:val="af8"/>
          <w:rFonts w:ascii="微软雅黑" w:eastAsia="微软雅黑" w:hAnsi="微软雅黑" w:hint="eastAsia"/>
          <w:sz w:val="18"/>
          <w:szCs w:val="18"/>
        </w:rPr>
        <w:t>态</w:t>
      </w:r>
      <w:proofErr w:type="gramEnd"/>
      <w:r>
        <w:rPr>
          <w:rStyle w:val="af8"/>
          <w:rFonts w:ascii="微软雅黑" w:eastAsia="微软雅黑" w:hAnsi="微软雅黑" w:hint="eastAsia"/>
          <w:sz w:val="18"/>
          <w:szCs w:val="18"/>
        </w:rPr>
        <w:t>历史数据范围，及收集整理原则和模板</w:t>
      </w:r>
    </w:p>
    <w:p w:rsidR="0086378D" w:rsidRDefault="0086378D" w:rsidP="003567D0">
      <w:pPr>
        <w:pStyle w:val="2"/>
        <w:numPr>
          <w:ilvl w:val="1"/>
          <w:numId w:val="44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8" w:name="_Toc372896882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lastRenderedPageBreak/>
        <w:t>切换范围</w:t>
      </w:r>
      <w:bookmarkEnd w:id="8"/>
    </w:p>
    <w:p w:rsidR="00E22D78" w:rsidRPr="003567D0" w:rsidRDefault="0086378D" w:rsidP="003567D0">
      <w:pPr>
        <w:pStyle w:val="2"/>
        <w:numPr>
          <w:ilvl w:val="1"/>
          <w:numId w:val="44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9" w:name="_Toc372896883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详细策略</w:t>
      </w:r>
      <w:bookmarkEnd w:id="9"/>
    </w:p>
    <w:p w:rsidR="00D1046D" w:rsidRDefault="00D1046D" w:rsidP="00D1046D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10" w:name="_Toc372896884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后台作业</w:t>
      </w:r>
      <w:bookmarkEnd w:id="10"/>
    </w:p>
    <w:p w:rsidR="00761438" w:rsidRPr="00C0131F" w:rsidRDefault="00761438" w:rsidP="00761438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761438" w:rsidRPr="00C52A20" w:rsidRDefault="00761438" w:rsidP="00761438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说明项目涉及各应用系统，是否有新部署的后台作业，或者调整已有作业的场景，及规则</w:t>
      </w:r>
    </w:p>
    <w:p w:rsidR="00E22D78" w:rsidRPr="00761438" w:rsidRDefault="00E22D78" w:rsidP="00E22D78"/>
    <w:sectPr w:rsidR="00E22D78" w:rsidRPr="00761438" w:rsidSect="005F1D28">
      <w:headerReference w:type="default" r:id="rId8"/>
      <w:footerReference w:type="default" r:id="rId9"/>
      <w:pgSz w:w="12240" w:h="15840" w:code="1"/>
      <w:pgMar w:top="1440" w:right="1077" w:bottom="1440" w:left="1077" w:header="720" w:footer="720" w:gutter="17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0E44" w:rsidRDefault="004B0E44">
      <w:r>
        <w:separator/>
      </w:r>
    </w:p>
  </w:endnote>
  <w:endnote w:type="continuationSeparator" w:id="0">
    <w:p w:rsidR="004B0E44" w:rsidRDefault="004B0E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KTypeRegular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E Inspira Pitc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69208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80640B" w:rsidRPr="005F1D28" w:rsidRDefault="0080640B" w:rsidP="005F1D28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 w:rsidR="001D0EA4"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1D0EA4">
              <w:rPr>
                <w:b/>
                <w:sz w:val="24"/>
              </w:rPr>
              <w:fldChar w:fldCharType="separate"/>
            </w:r>
            <w:r w:rsidR="00625547">
              <w:rPr>
                <w:b/>
                <w:noProof/>
              </w:rPr>
              <w:t>1</w:t>
            </w:r>
            <w:r w:rsidR="001D0EA4">
              <w:rPr>
                <w:b/>
                <w:sz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 w:rsidR="001D0EA4"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1D0EA4">
              <w:rPr>
                <w:b/>
                <w:sz w:val="24"/>
              </w:rPr>
              <w:fldChar w:fldCharType="separate"/>
            </w:r>
            <w:r w:rsidR="00625547">
              <w:rPr>
                <w:b/>
                <w:noProof/>
              </w:rPr>
              <w:t>4</w:t>
            </w:r>
            <w:r w:rsidR="001D0EA4">
              <w:rPr>
                <w:b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0E44" w:rsidRDefault="004B0E44">
      <w:r>
        <w:separator/>
      </w:r>
    </w:p>
  </w:footnote>
  <w:footnote w:type="continuationSeparator" w:id="0">
    <w:p w:rsidR="004B0E44" w:rsidRDefault="004B0E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/>
    </w:tblPr>
    <w:tblGrid>
      <w:gridCol w:w="2093"/>
      <w:gridCol w:w="5812"/>
      <w:gridCol w:w="2293"/>
    </w:tblGrid>
    <w:tr w:rsidR="0080640B" w:rsidRPr="00DA13FA" w:rsidTr="00625547">
      <w:trPr>
        <w:trHeight w:val="396"/>
      </w:trPr>
      <w:tc>
        <w:tcPr>
          <w:tcW w:w="2093" w:type="dxa"/>
          <w:vMerge w:val="restart"/>
          <w:vAlign w:val="center"/>
        </w:tcPr>
        <w:p w:rsidR="0080640B" w:rsidRPr="00DA13FA" w:rsidRDefault="00C14242" w:rsidP="005F1D28">
          <w:pPr>
            <w:pStyle w:val="a8"/>
            <w:spacing w:after="0"/>
            <w:jc w:val="center"/>
            <w:rPr>
              <w:rFonts w:asciiTheme="minorEastAsia" w:eastAsiaTheme="minorEastAsia" w:hAnsiTheme="minorEastAsia"/>
              <w:b/>
            </w:rPr>
          </w:pPr>
          <w:r w:rsidRPr="00C14242">
            <w:rPr>
              <w:rFonts w:asciiTheme="minorEastAsia" w:eastAsiaTheme="minorEastAsia" w:hAnsiTheme="minorEastAsia"/>
              <w:b/>
              <w:noProof/>
            </w:rPr>
            <w:drawing>
              <wp:inline distT="0" distB="0" distL="0" distR="0">
                <wp:extent cx="1000125" cy="514350"/>
                <wp:effectExtent l="19050" t="0" r="9525" b="0"/>
                <wp:docPr id="1" name="图片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vMerge w:val="restart"/>
          <w:vAlign w:val="center"/>
        </w:tcPr>
        <w:p w:rsidR="0080640B" w:rsidRPr="00170350" w:rsidRDefault="000D671C" w:rsidP="00B65162">
          <w:pPr>
            <w:pStyle w:val="a8"/>
            <w:spacing w:after="0"/>
            <w:jc w:val="center"/>
            <w:rPr>
              <w:rFonts w:ascii="微软雅黑" w:eastAsia="微软雅黑" w:hAnsi="微软雅黑"/>
              <w:b/>
              <w:sz w:val="32"/>
              <w:szCs w:val="32"/>
            </w:rPr>
          </w:pPr>
          <w:r w:rsidRPr="0014005A">
            <w:rPr>
              <w:rFonts w:ascii="微软雅黑" w:eastAsia="微软雅黑" w:hAnsi="微软雅黑" w:hint="eastAsia"/>
              <w:b/>
              <w:sz w:val="36"/>
              <w:szCs w:val="36"/>
              <w:vertAlign w:val="superscript"/>
            </w:rPr>
            <w:t>xx</w:t>
          </w:r>
          <w:r w:rsidR="00762C23">
            <w:rPr>
              <w:rFonts w:ascii="微软雅黑" w:eastAsia="微软雅黑" w:hAnsi="微软雅黑" w:hint="eastAsia"/>
              <w:b/>
              <w:sz w:val="36"/>
              <w:szCs w:val="36"/>
            </w:rPr>
            <w:t>系统</w:t>
          </w:r>
          <w:r w:rsidR="00B65162">
            <w:rPr>
              <w:rFonts w:ascii="微软雅黑" w:eastAsia="微软雅黑" w:hAnsi="微软雅黑" w:hint="eastAsia"/>
              <w:b/>
              <w:sz w:val="36"/>
              <w:szCs w:val="36"/>
            </w:rPr>
            <w:t>上线切换策略</w:t>
          </w:r>
        </w:p>
      </w:tc>
      <w:tc>
        <w:tcPr>
          <w:tcW w:w="2293" w:type="dxa"/>
          <w:vAlign w:val="center"/>
        </w:tcPr>
        <w:p w:rsidR="0080640B" w:rsidRPr="00625547" w:rsidRDefault="00625547" w:rsidP="009E1BE0">
          <w:pPr>
            <w:pStyle w:val="a8"/>
            <w:spacing w:after="0"/>
            <w:rPr>
              <w:rFonts w:asciiTheme="majorEastAsia" w:eastAsiaTheme="majorEastAsia" w:hAnsiTheme="majorEastAsia"/>
              <w:szCs w:val="18"/>
            </w:rPr>
          </w:pPr>
          <w:r>
            <w:rPr>
              <w:rFonts w:asciiTheme="majorEastAsia" w:eastAsiaTheme="majorEastAsia" w:hAnsiTheme="majorEastAsia" w:hint="eastAsia"/>
              <w:bCs/>
              <w:szCs w:val="18"/>
            </w:rPr>
            <w:t>表</w:t>
          </w:r>
          <w:r w:rsidR="009E1BE0" w:rsidRPr="00625547">
            <w:rPr>
              <w:rFonts w:asciiTheme="majorEastAsia" w:eastAsiaTheme="majorEastAsia" w:hAnsiTheme="majorEastAsia" w:hint="eastAsia"/>
              <w:bCs/>
              <w:szCs w:val="18"/>
            </w:rPr>
            <w:t>号：</w:t>
          </w:r>
          <w:r w:rsidR="009E1BE0" w:rsidRPr="00625547">
            <w:rPr>
              <w:rFonts w:asciiTheme="majorEastAsia" w:eastAsiaTheme="majorEastAsia" w:hAnsiTheme="majorEastAsia"/>
              <w:szCs w:val="18"/>
            </w:rPr>
            <w:t xml:space="preserve"> </w:t>
          </w:r>
          <w:r w:rsidR="00874019" w:rsidRPr="00625547">
            <w:rPr>
              <w:rFonts w:asciiTheme="majorEastAsia" w:eastAsiaTheme="majorEastAsia" w:hAnsiTheme="majorEastAsia" w:hint="eastAsia"/>
              <w:szCs w:val="18"/>
            </w:rPr>
            <w:t>360006F49</w:t>
          </w:r>
        </w:p>
      </w:tc>
    </w:tr>
    <w:tr w:rsidR="0080640B" w:rsidRPr="00DA13FA" w:rsidTr="00625547">
      <w:trPr>
        <w:trHeight w:val="340"/>
      </w:trPr>
      <w:tc>
        <w:tcPr>
          <w:tcW w:w="2093" w:type="dxa"/>
          <w:vMerge/>
          <w:vAlign w:val="center"/>
        </w:tcPr>
        <w:p w:rsidR="0080640B" w:rsidRPr="00DA13FA" w:rsidRDefault="0080640B" w:rsidP="005F1D28">
          <w:pPr>
            <w:pStyle w:val="a8"/>
            <w:spacing w:after="0"/>
            <w:rPr>
              <w:rFonts w:asciiTheme="minorEastAsia" w:eastAsiaTheme="minorEastAsia" w:hAnsiTheme="minorEastAsia"/>
              <w:b/>
            </w:rPr>
          </w:pPr>
        </w:p>
      </w:tc>
      <w:tc>
        <w:tcPr>
          <w:tcW w:w="5812" w:type="dxa"/>
          <w:vMerge/>
          <w:vAlign w:val="center"/>
        </w:tcPr>
        <w:p w:rsidR="0080640B" w:rsidRPr="00170350" w:rsidRDefault="0080640B" w:rsidP="005F1D28">
          <w:pPr>
            <w:pStyle w:val="a8"/>
            <w:spacing w:after="0"/>
            <w:rPr>
              <w:rFonts w:ascii="微软雅黑" w:eastAsia="微软雅黑" w:hAnsi="微软雅黑"/>
              <w:b/>
            </w:rPr>
          </w:pPr>
        </w:p>
      </w:tc>
      <w:tc>
        <w:tcPr>
          <w:tcW w:w="2293" w:type="dxa"/>
          <w:vAlign w:val="center"/>
        </w:tcPr>
        <w:p w:rsidR="0080640B" w:rsidRPr="00625547" w:rsidRDefault="009E1BE0" w:rsidP="009E1BE0">
          <w:pPr>
            <w:pStyle w:val="a8"/>
            <w:spacing w:after="0"/>
            <w:rPr>
              <w:rFonts w:asciiTheme="majorEastAsia" w:eastAsiaTheme="majorEastAsia" w:hAnsiTheme="majorEastAsia"/>
              <w:bCs/>
              <w:szCs w:val="18"/>
            </w:rPr>
          </w:pPr>
          <w:r w:rsidRPr="00625547">
            <w:rPr>
              <w:rFonts w:asciiTheme="majorEastAsia" w:eastAsiaTheme="majorEastAsia" w:hAnsiTheme="majorEastAsia" w:hint="eastAsia"/>
              <w:bCs/>
              <w:szCs w:val="18"/>
            </w:rPr>
            <w:t>生效期：</w:t>
          </w:r>
          <w:r w:rsidR="00874019" w:rsidRPr="00625547">
            <w:rPr>
              <w:rFonts w:asciiTheme="majorEastAsia" w:eastAsiaTheme="majorEastAsia" w:hAnsiTheme="majorEastAsia" w:hint="eastAsia"/>
              <w:bCs/>
              <w:szCs w:val="18"/>
            </w:rPr>
            <w:t>2013.12.</w:t>
          </w:r>
          <w:r w:rsidR="00BE1359" w:rsidRPr="00625547">
            <w:rPr>
              <w:rFonts w:asciiTheme="majorEastAsia" w:eastAsiaTheme="majorEastAsia" w:hAnsiTheme="majorEastAsia" w:hint="eastAsia"/>
              <w:bCs/>
              <w:szCs w:val="18"/>
            </w:rPr>
            <w:t>0</w:t>
          </w:r>
          <w:r w:rsidR="00625547">
            <w:rPr>
              <w:rFonts w:asciiTheme="majorEastAsia" w:eastAsiaTheme="majorEastAsia" w:hAnsiTheme="majorEastAsia" w:hint="eastAsia"/>
              <w:bCs/>
              <w:szCs w:val="18"/>
            </w:rPr>
            <w:t>9</w:t>
          </w:r>
        </w:p>
      </w:tc>
    </w:tr>
    <w:tr w:rsidR="00FC5C49" w:rsidRPr="00DA13FA" w:rsidTr="00625547">
      <w:trPr>
        <w:trHeight w:val="340"/>
      </w:trPr>
      <w:tc>
        <w:tcPr>
          <w:tcW w:w="2093" w:type="dxa"/>
          <w:vMerge/>
          <w:vAlign w:val="center"/>
        </w:tcPr>
        <w:p w:rsidR="00FC5C49" w:rsidRPr="00DA13FA" w:rsidRDefault="00FC5C49" w:rsidP="005F1D28">
          <w:pPr>
            <w:pStyle w:val="a8"/>
            <w:spacing w:after="0"/>
            <w:rPr>
              <w:rFonts w:asciiTheme="minorEastAsia" w:eastAsiaTheme="minorEastAsia" w:hAnsiTheme="minorEastAsia"/>
              <w:b/>
            </w:rPr>
          </w:pPr>
        </w:p>
      </w:tc>
      <w:tc>
        <w:tcPr>
          <w:tcW w:w="5812" w:type="dxa"/>
          <w:vMerge/>
          <w:vAlign w:val="center"/>
        </w:tcPr>
        <w:p w:rsidR="00FC5C49" w:rsidRPr="00170350" w:rsidRDefault="00FC5C49" w:rsidP="005F1D28">
          <w:pPr>
            <w:pStyle w:val="a8"/>
            <w:spacing w:after="0"/>
            <w:rPr>
              <w:rFonts w:ascii="微软雅黑" w:eastAsia="微软雅黑" w:hAnsi="微软雅黑"/>
              <w:b/>
            </w:rPr>
          </w:pPr>
        </w:p>
      </w:tc>
      <w:tc>
        <w:tcPr>
          <w:tcW w:w="2293" w:type="dxa"/>
          <w:vAlign w:val="center"/>
        </w:tcPr>
        <w:p w:rsidR="00FC5C49" w:rsidRPr="00625547" w:rsidRDefault="009E1BE0" w:rsidP="00597013">
          <w:pPr>
            <w:pStyle w:val="a8"/>
            <w:spacing w:after="0"/>
            <w:rPr>
              <w:rFonts w:asciiTheme="majorEastAsia" w:eastAsiaTheme="majorEastAsia" w:hAnsiTheme="majorEastAsia"/>
              <w:bCs/>
              <w:szCs w:val="18"/>
            </w:rPr>
          </w:pPr>
          <w:r w:rsidRPr="00625547">
            <w:rPr>
              <w:rFonts w:asciiTheme="majorEastAsia" w:eastAsiaTheme="majorEastAsia" w:hAnsiTheme="majorEastAsia" w:hint="eastAsia"/>
              <w:bCs/>
              <w:szCs w:val="18"/>
            </w:rPr>
            <w:t>密级：</w:t>
          </w:r>
          <w:r w:rsidR="00597013" w:rsidRPr="00625547">
            <w:rPr>
              <w:rFonts w:asciiTheme="majorEastAsia" w:eastAsiaTheme="majorEastAsia" w:hAnsiTheme="majorEastAsia" w:hint="eastAsia"/>
              <w:bCs/>
              <w:szCs w:val="18"/>
            </w:rPr>
            <w:t>集团</w:t>
          </w:r>
          <w:r w:rsidR="00874019" w:rsidRPr="00625547">
            <w:rPr>
              <w:rFonts w:asciiTheme="majorEastAsia" w:eastAsiaTheme="majorEastAsia" w:hAnsiTheme="majorEastAsia" w:hint="eastAsia"/>
              <w:bCs/>
              <w:szCs w:val="18"/>
            </w:rPr>
            <w:t>内部公开</w:t>
          </w:r>
        </w:p>
      </w:tc>
    </w:tr>
  </w:tbl>
  <w:p w:rsidR="0080640B" w:rsidRDefault="0080640B" w:rsidP="005F1D28">
    <w:pPr>
      <w:pStyle w:val="a8"/>
      <w:spacing w:after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116E0"/>
    <w:multiLevelType w:val="hybridMultilevel"/>
    <w:tmpl w:val="763693DE"/>
    <w:lvl w:ilvl="0" w:tplc="8E26EFC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302C6B0A" w:tentative="1">
      <w:start w:val="1"/>
      <w:numFmt w:val="bullet"/>
      <w:lvlText w:val="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2" w:tplc="CB7AC400" w:tentative="1">
      <w:start w:val="1"/>
      <w:numFmt w:val="bullet"/>
      <w:lvlText w:val="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3" w:tplc="B0009CA0" w:tentative="1">
      <w:start w:val="1"/>
      <w:numFmt w:val="bullet"/>
      <w:lvlText w:val="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4" w:tplc="5650C10E" w:tentative="1">
      <w:start w:val="1"/>
      <w:numFmt w:val="bullet"/>
      <w:lvlText w:val="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5" w:tplc="E3FE4E56" w:tentative="1">
      <w:start w:val="1"/>
      <w:numFmt w:val="bullet"/>
      <w:lvlText w:val="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6" w:tplc="AFAE2E9C" w:tentative="1">
      <w:start w:val="1"/>
      <w:numFmt w:val="bullet"/>
      <w:lvlText w:val="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7" w:tplc="6E88E168" w:tentative="1">
      <w:start w:val="1"/>
      <w:numFmt w:val="bullet"/>
      <w:lvlText w:val="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  <w:lvl w:ilvl="8" w:tplc="0B46F30A" w:tentative="1">
      <w:start w:val="1"/>
      <w:numFmt w:val="bullet"/>
      <w:lvlText w:val=""/>
      <w:lvlJc w:val="left"/>
      <w:pPr>
        <w:tabs>
          <w:tab w:val="num" w:pos="4205"/>
        </w:tabs>
        <w:ind w:left="4205" w:hanging="420"/>
      </w:pPr>
      <w:rPr>
        <w:rFonts w:ascii="Wingdings" w:hAnsi="Wingdings" w:hint="default"/>
      </w:rPr>
    </w:lvl>
  </w:abstractNum>
  <w:abstractNum w:abstractNumId="1">
    <w:nsid w:val="18A51D70"/>
    <w:multiLevelType w:val="hybridMultilevel"/>
    <w:tmpl w:val="F2CE49F2"/>
    <w:lvl w:ilvl="0" w:tplc="42F88EA2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2">
    <w:nsid w:val="1CA77B8B"/>
    <w:multiLevelType w:val="hybridMultilevel"/>
    <w:tmpl w:val="49DCF90E"/>
    <w:lvl w:ilvl="0" w:tplc="F79CC388">
      <w:start w:val="1"/>
      <w:numFmt w:val="decimal"/>
      <w:pStyle w:val="a"/>
      <w:lvlText w:val="%1、"/>
      <w:lvlJc w:val="left"/>
      <w:pPr>
        <w:tabs>
          <w:tab w:val="num" w:pos="5655"/>
        </w:tabs>
        <w:ind w:left="4408" w:firstLine="527"/>
      </w:pPr>
      <w:rPr>
        <w:rFonts w:hint="eastAsia"/>
        <w:color w:val="auto"/>
      </w:rPr>
    </w:lvl>
    <w:lvl w:ilvl="1" w:tplc="26CA5E38">
      <w:start w:val="1"/>
      <w:numFmt w:val="decimal"/>
      <w:lvlText w:val="%2、"/>
      <w:lvlJc w:val="left"/>
      <w:pPr>
        <w:tabs>
          <w:tab w:val="num" w:pos="1455"/>
        </w:tabs>
        <w:ind w:left="1455" w:hanging="720"/>
      </w:pPr>
      <w:rPr>
        <w:rFonts w:hint="default"/>
      </w:rPr>
    </w:lvl>
    <w:lvl w:ilvl="2" w:tplc="776869A6">
      <w:start w:val="1"/>
      <w:numFmt w:val="decimal"/>
      <w:lvlText w:val="（%3）"/>
      <w:lvlJc w:val="left"/>
      <w:pPr>
        <w:tabs>
          <w:tab w:val="num" w:pos="1875"/>
        </w:tabs>
        <w:ind w:left="1875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">
    <w:nsid w:val="27EB1A50"/>
    <w:multiLevelType w:val="hybridMultilevel"/>
    <w:tmpl w:val="4FD0361E"/>
    <w:lvl w:ilvl="0" w:tplc="35C41F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A93773F"/>
    <w:multiLevelType w:val="hybridMultilevel"/>
    <w:tmpl w:val="41F82F68"/>
    <w:lvl w:ilvl="0" w:tplc="E38AE896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07359BF"/>
    <w:multiLevelType w:val="hybridMultilevel"/>
    <w:tmpl w:val="5314AC42"/>
    <w:lvl w:ilvl="0" w:tplc="04090009">
      <w:start w:val="1"/>
      <w:numFmt w:val="bullet"/>
      <w:lvlText w:val="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6">
    <w:nsid w:val="314B3654"/>
    <w:multiLevelType w:val="hybridMultilevel"/>
    <w:tmpl w:val="E7E28658"/>
    <w:lvl w:ilvl="0" w:tplc="42F88EA2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533"/>
        </w:tabs>
        <w:ind w:left="53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53"/>
        </w:tabs>
        <w:ind w:left="95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373"/>
        </w:tabs>
        <w:ind w:left="137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793"/>
        </w:tabs>
        <w:ind w:left="179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213"/>
        </w:tabs>
        <w:ind w:left="221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633"/>
        </w:tabs>
        <w:ind w:left="263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053"/>
        </w:tabs>
        <w:ind w:left="305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473"/>
        </w:tabs>
        <w:ind w:left="3473" w:hanging="420"/>
      </w:pPr>
      <w:rPr>
        <w:rFonts w:ascii="Wingdings" w:hAnsi="Wingdings" w:hint="default"/>
      </w:rPr>
    </w:lvl>
  </w:abstractNum>
  <w:abstractNum w:abstractNumId="7">
    <w:nsid w:val="34624D8F"/>
    <w:multiLevelType w:val="hybridMultilevel"/>
    <w:tmpl w:val="773A5928"/>
    <w:lvl w:ilvl="0" w:tplc="E75401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6B16144"/>
    <w:multiLevelType w:val="multilevel"/>
    <w:tmpl w:val="91CE00E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宋体" w:eastAsia="宋体" w:hAnsi="宋体"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9">
    <w:nsid w:val="4BE67E39"/>
    <w:multiLevelType w:val="hybridMultilevel"/>
    <w:tmpl w:val="2F60CDF2"/>
    <w:lvl w:ilvl="0" w:tplc="7744E7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1EE52E3"/>
    <w:multiLevelType w:val="hybridMultilevel"/>
    <w:tmpl w:val="25C2E5E4"/>
    <w:lvl w:ilvl="0" w:tplc="040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>
    <w:nsid w:val="5C113C27"/>
    <w:multiLevelType w:val="hybridMultilevel"/>
    <w:tmpl w:val="A83238EA"/>
    <w:lvl w:ilvl="0" w:tplc="1D942B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0BF454C"/>
    <w:multiLevelType w:val="hybridMultilevel"/>
    <w:tmpl w:val="39F0F896"/>
    <w:lvl w:ilvl="0" w:tplc="04090001">
      <w:start w:val="1"/>
      <w:numFmt w:val="bullet"/>
      <w:pStyle w:val="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C54D92"/>
    <w:multiLevelType w:val="hybridMultilevel"/>
    <w:tmpl w:val="31FA8F28"/>
    <w:lvl w:ilvl="0" w:tplc="E7F68E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9860E81"/>
    <w:multiLevelType w:val="multilevel"/>
    <w:tmpl w:val="736EB6B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宋体" w:eastAsia="宋体" w:hAnsi="宋体" w:hint="default"/>
        <w:b/>
        <w:sz w:val="24"/>
        <w:szCs w:val="24"/>
      </w:rPr>
    </w:lvl>
    <w:lvl w:ilvl="1">
      <w:start w:val="1"/>
      <w:numFmt w:val="decimal"/>
      <w:lvlText w:val="3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15">
    <w:nsid w:val="6AFA3A79"/>
    <w:multiLevelType w:val="multilevel"/>
    <w:tmpl w:val="E7E03F5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color w:val="00000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720"/>
      </w:pPr>
      <w:rPr>
        <w:rFonts w:ascii="Arial" w:hAnsi="Arial" w:cs="Arial" w:hint="default"/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>
    <w:nsid w:val="790F139A"/>
    <w:multiLevelType w:val="multilevel"/>
    <w:tmpl w:val="2B82635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lang w:val="en-US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7">
    <w:nsid w:val="7B607808"/>
    <w:multiLevelType w:val="hybridMultilevel"/>
    <w:tmpl w:val="4FDC289A"/>
    <w:lvl w:ilvl="0" w:tplc="77DCA920">
      <w:start w:val="1"/>
      <w:numFmt w:val="bullet"/>
      <w:lvlText w:val=""/>
      <w:lvlJc w:val="left"/>
      <w:pPr>
        <w:ind w:left="1265" w:hanging="420"/>
      </w:pPr>
      <w:rPr>
        <w:rFonts w:ascii="Wingdings" w:hAnsi="Wingdings" w:hint="default"/>
      </w:rPr>
    </w:lvl>
    <w:lvl w:ilvl="1" w:tplc="CF34ABBA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A2AC42AE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9CD8A854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2AB85FE0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97CCD92A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C764DB20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1B362722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A0AA1AF6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8"/>
  </w:num>
  <w:num w:numId="4">
    <w:abstractNumId w:val="0"/>
  </w:num>
  <w:num w:numId="5">
    <w:abstractNumId w:val="6"/>
  </w:num>
  <w:num w:numId="6">
    <w:abstractNumId w:val="10"/>
  </w:num>
  <w:num w:numId="7">
    <w:abstractNumId w:val="2"/>
    <w:lvlOverride w:ilvl="0">
      <w:startOverride w:val="1"/>
    </w:lvlOverride>
  </w:num>
  <w:num w:numId="8">
    <w:abstractNumId w:val="5"/>
  </w:num>
  <w:num w:numId="9">
    <w:abstractNumId w:val="17"/>
  </w:num>
  <w:num w:numId="10">
    <w:abstractNumId w:val="16"/>
  </w:num>
  <w:num w:numId="11">
    <w:abstractNumId w:val="2"/>
  </w:num>
  <w:num w:numId="12">
    <w:abstractNumId w:val="1"/>
  </w:num>
  <w:num w:numId="13">
    <w:abstractNumId w:val="16"/>
  </w:num>
  <w:num w:numId="14">
    <w:abstractNumId w:val="16"/>
  </w:num>
  <w:num w:numId="15">
    <w:abstractNumId w:val="14"/>
  </w:num>
  <w:num w:numId="16">
    <w:abstractNumId w:val="9"/>
  </w:num>
  <w:num w:numId="17">
    <w:abstractNumId w:val="4"/>
  </w:num>
  <w:num w:numId="18">
    <w:abstractNumId w:val="16"/>
  </w:num>
  <w:num w:numId="19">
    <w:abstractNumId w:val="16"/>
  </w:num>
  <w:num w:numId="20">
    <w:abstractNumId w:val="16"/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16"/>
  </w:num>
  <w:num w:numId="26">
    <w:abstractNumId w:val="15"/>
  </w:num>
  <w:num w:numId="27">
    <w:abstractNumId w:val="15"/>
  </w:num>
  <w:num w:numId="28">
    <w:abstractNumId w:val="15"/>
  </w:num>
  <w:num w:numId="29">
    <w:abstractNumId w:val="15"/>
  </w:num>
  <w:num w:numId="30">
    <w:abstractNumId w:val="16"/>
  </w:num>
  <w:num w:numId="31">
    <w:abstractNumId w:val="3"/>
  </w:num>
  <w:num w:numId="32">
    <w:abstractNumId w:val="13"/>
  </w:num>
  <w:num w:numId="33">
    <w:abstractNumId w:val="11"/>
  </w:num>
  <w:num w:numId="34">
    <w:abstractNumId w:val="7"/>
  </w:num>
  <w:num w:numId="35">
    <w:abstractNumId w:val="15"/>
  </w:num>
  <w:num w:numId="36">
    <w:abstractNumId w:val="15"/>
  </w:num>
  <w:num w:numId="37">
    <w:abstractNumId w:val="16"/>
  </w:num>
  <w:num w:numId="3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5"/>
  </w:num>
  <w:num w:numId="40">
    <w:abstractNumId w:val="15"/>
  </w:num>
  <w:num w:numId="41">
    <w:abstractNumId w:val="15"/>
  </w:num>
  <w:num w:numId="42">
    <w:abstractNumId w:val="15"/>
  </w:num>
  <w:num w:numId="43">
    <w:abstractNumId w:val="15"/>
  </w:num>
  <w:num w:numId="44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5"/>
  </w:num>
  <w:num w:numId="47">
    <w:abstractNumId w:val="15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attachedTemplate r:id="rId1"/>
  <w:stylePaneFormatFilter w:val="3F01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12288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437DFF"/>
    <w:rsid w:val="00000D2F"/>
    <w:rsid w:val="00001DBD"/>
    <w:rsid w:val="00002F94"/>
    <w:rsid w:val="00003947"/>
    <w:rsid w:val="00007C4C"/>
    <w:rsid w:val="000146B4"/>
    <w:rsid w:val="000148FF"/>
    <w:rsid w:val="000150F3"/>
    <w:rsid w:val="00015E44"/>
    <w:rsid w:val="00016117"/>
    <w:rsid w:val="00017571"/>
    <w:rsid w:val="000209C7"/>
    <w:rsid w:val="0002191C"/>
    <w:rsid w:val="00022C4A"/>
    <w:rsid w:val="00022D33"/>
    <w:rsid w:val="00022F9C"/>
    <w:rsid w:val="00024A6C"/>
    <w:rsid w:val="00025B43"/>
    <w:rsid w:val="00027C87"/>
    <w:rsid w:val="00027ED9"/>
    <w:rsid w:val="00030807"/>
    <w:rsid w:val="000308BC"/>
    <w:rsid w:val="0003090C"/>
    <w:rsid w:val="00030BC2"/>
    <w:rsid w:val="000315DC"/>
    <w:rsid w:val="00031C6D"/>
    <w:rsid w:val="00034C26"/>
    <w:rsid w:val="000359A3"/>
    <w:rsid w:val="000374EB"/>
    <w:rsid w:val="0004035A"/>
    <w:rsid w:val="000415CA"/>
    <w:rsid w:val="0004339F"/>
    <w:rsid w:val="000443F4"/>
    <w:rsid w:val="0004495E"/>
    <w:rsid w:val="00045110"/>
    <w:rsid w:val="000466B0"/>
    <w:rsid w:val="00046A57"/>
    <w:rsid w:val="0004742C"/>
    <w:rsid w:val="000510F3"/>
    <w:rsid w:val="000515BE"/>
    <w:rsid w:val="00051BBE"/>
    <w:rsid w:val="0005229B"/>
    <w:rsid w:val="00052364"/>
    <w:rsid w:val="00052471"/>
    <w:rsid w:val="0005316B"/>
    <w:rsid w:val="0005441A"/>
    <w:rsid w:val="00054E0A"/>
    <w:rsid w:val="00055690"/>
    <w:rsid w:val="000614FA"/>
    <w:rsid w:val="00061E6B"/>
    <w:rsid w:val="00065DA9"/>
    <w:rsid w:val="000664F5"/>
    <w:rsid w:val="000722D0"/>
    <w:rsid w:val="000723B4"/>
    <w:rsid w:val="0007357B"/>
    <w:rsid w:val="00073A3B"/>
    <w:rsid w:val="0007478E"/>
    <w:rsid w:val="00074C04"/>
    <w:rsid w:val="00080A8C"/>
    <w:rsid w:val="0008335E"/>
    <w:rsid w:val="000854F7"/>
    <w:rsid w:val="00085BEE"/>
    <w:rsid w:val="00091A0B"/>
    <w:rsid w:val="000944A5"/>
    <w:rsid w:val="000951CF"/>
    <w:rsid w:val="00096A03"/>
    <w:rsid w:val="00096FE7"/>
    <w:rsid w:val="0009781F"/>
    <w:rsid w:val="000979A3"/>
    <w:rsid w:val="00097AFF"/>
    <w:rsid w:val="000A179B"/>
    <w:rsid w:val="000A297D"/>
    <w:rsid w:val="000A5091"/>
    <w:rsid w:val="000B01EF"/>
    <w:rsid w:val="000B1CA9"/>
    <w:rsid w:val="000B26EF"/>
    <w:rsid w:val="000B2A5C"/>
    <w:rsid w:val="000B3372"/>
    <w:rsid w:val="000B3D79"/>
    <w:rsid w:val="000B3F9C"/>
    <w:rsid w:val="000B5F78"/>
    <w:rsid w:val="000B6B5A"/>
    <w:rsid w:val="000C05EA"/>
    <w:rsid w:val="000C0AF3"/>
    <w:rsid w:val="000C1210"/>
    <w:rsid w:val="000C1D39"/>
    <w:rsid w:val="000C20B7"/>
    <w:rsid w:val="000C303C"/>
    <w:rsid w:val="000C6841"/>
    <w:rsid w:val="000C78E9"/>
    <w:rsid w:val="000D03FB"/>
    <w:rsid w:val="000D09A4"/>
    <w:rsid w:val="000D1B79"/>
    <w:rsid w:val="000D235A"/>
    <w:rsid w:val="000D24B0"/>
    <w:rsid w:val="000D3548"/>
    <w:rsid w:val="000D3F75"/>
    <w:rsid w:val="000D6020"/>
    <w:rsid w:val="000D671C"/>
    <w:rsid w:val="000D6DD5"/>
    <w:rsid w:val="000D7D9C"/>
    <w:rsid w:val="000E194E"/>
    <w:rsid w:val="000E2E88"/>
    <w:rsid w:val="000E358B"/>
    <w:rsid w:val="000E50AF"/>
    <w:rsid w:val="000E61C2"/>
    <w:rsid w:val="000E730B"/>
    <w:rsid w:val="000E7C2D"/>
    <w:rsid w:val="000F2404"/>
    <w:rsid w:val="000F33CB"/>
    <w:rsid w:val="000F39B2"/>
    <w:rsid w:val="000F6D12"/>
    <w:rsid w:val="000F7D9B"/>
    <w:rsid w:val="000F7EF5"/>
    <w:rsid w:val="00100D62"/>
    <w:rsid w:val="00103825"/>
    <w:rsid w:val="001039B7"/>
    <w:rsid w:val="001047CC"/>
    <w:rsid w:val="00104C2B"/>
    <w:rsid w:val="00105AF5"/>
    <w:rsid w:val="001069DC"/>
    <w:rsid w:val="00107237"/>
    <w:rsid w:val="00107888"/>
    <w:rsid w:val="00110E9D"/>
    <w:rsid w:val="00111024"/>
    <w:rsid w:val="001118D1"/>
    <w:rsid w:val="001123F7"/>
    <w:rsid w:val="00113934"/>
    <w:rsid w:val="00113C59"/>
    <w:rsid w:val="001141DC"/>
    <w:rsid w:val="00114CD1"/>
    <w:rsid w:val="00115622"/>
    <w:rsid w:val="00116F23"/>
    <w:rsid w:val="00117FBC"/>
    <w:rsid w:val="001208E0"/>
    <w:rsid w:val="001220F0"/>
    <w:rsid w:val="001238AD"/>
    <w:rsid w:val="0012414A"/>
    <w:rsid w:val="00125205"/>
    <w:rsid w:val="00125279"/>
    <w:rsid w:val="00125AB6"/>
    <w:rsid w:val="00125D99"/>
    <w:rsid w:val="00125F81"/>
    <w:rsid w:val="00126C5A"/>
    <w:rsid w:val="00131C7B"/>
    <w:rsid w:val="0013243C"/>
    <w:rsid w:val="00132464"/>
    <w:rsid w:val="00133691"/>
    <w:rsid w:val="0013467D"/>
    <w:rsid w:val="001354EE"/>
    <w:rsid w:val="00135DFF"/>
    <w:rsid w:val="00136090"/>
    <w:rsid w:val="00136DF0"/>
    <w:rsid w:val="00136E53"/>
    <w:rsid w:val="0014005A"/>
    <w:rsid w:val="0014177E"/>
    <w:rsid w:val="0014469F"/>
    <w:rsid w:val="00145FCA"/>
    <w:rsid w:val="00147323"/>
    <w:rsid w:val="00147B57"/>
    <w:rsid w:val="001506ED"/>
    <w:rsid w:val="00151A42"/>
    <w:rsid w:val="0015216C"/>
    <w:rsid w:val="00152951"/>
    <w:rsid w:val="00153A98"/>
    <w:rsid w:val="00154671"/>
    <w:rsid w:val="00154B84"/>
    <w:rsid w:val="00154BAB"/>
    <w:rsid w:val="00155F41"/>
    <w:rsid w:val="0016140C"/>
    <w:rsid w:val="00161F3E"/>
    <w:rsid w:val="00162499"/>
    <w:rsid w:val="00165852"/>
    <w:rsid w:val="0017009E"/>
    <w:rsid w:val="00173826"/>
    <w:rsid w:val="001774CC"/>
    <w:rsid w:val="00177789"/>
    <w:rsid w:val="00180445"/>
    <w:rsid w:val="001838B7"/>
    <w:rsid w:val="00186C1E"/>
    <w:rsid w:val="00187CE2"/>
    <w:rsid w:val="00187E11"/>
    <w:rsid w:val="001901B1"/>
    <w:rsid w:val="00193DCD"/>
    <w:rsid w:val="00194432"/>
    <w:rsid w:val="0019686B"/>
    <w:rsid w:val="001A0021"/>
    <w:rsid w:val="001A306A"/>
    <w:rsid w:val="001A3796"/>
    <w:rsid w:val="001A52F4"/>
    <w:rsid w:val="001A633A"/>
    <w:rsid w:val="001B046F"/>
    <w:rsid w:val="001B0604"/>
    <w:rsid w:val="001B283D"/>
    <w:rsid w:val="001B28E2"/>
    <w:rsid w:val="001B2910"/>
    <w:rsid w:val="001B29EA"/>
    <w:rsid w:val="001B3395"/>
    <w:rsid w:val="001B3D7A"/>
    <w:rsid w:val="001B685C"/>
    <w:rsid w:val="001C0BE0"/>
    <w:rsid w:val="001C1CF2"/>
    <w:rsid w:val="001C2392"/>
    <w:rsid w:val="001C29AC"/>
    <w:rsid w:val="001C2E23"/>
    <w:rsid w:val="001C3D56"/>
    <w:rsid w:val="001C4922"/>
    <w:rsid w:val="001C4AEB"/>
    <w:rsid w:val="001C68D2"/>
    <w:rsid w:val="001D0EA4"/>
    <w:rsid w:val="001D13C2"/>
    <w:rsid w:val="001D3E77"/>
    <w:rsid w:val="001D7A25"/>
    <w:rsid w:val="001D7F72"/>
    <w:rsid w:val="001E24C3"/>
    <w:rsid w:val="001E2601"/>
    <w:rsid w:val="001E2653"/>
    <w:rsid w:val="001E2C93"/>
    <w:rsid w:val="001E2F0D"/>
    <w:rsid w:val="001E373D"/>
    <w:rsid w:val="001E38A5"/>
    <w:rsid w:val="001E42C0"/>
    <w:rsid w:val="001E4A92"/>
    <w:rsid w:val="001F0BDC"/>
    <w:rsid w:val="001F1BD1"/>
    <w:rsid w:val="001F1FC2"/>
    <w:rsid w:val="001F25BD"/>
    <w:rsid w:val="001F2EBE"/>
    <w:rsid w:val="001F32E2"/>
    <w:rsid w:val="001F514B"/>
    <w:rsid w:val="001F724F"/>
    <w:rsid w:val="001F7C02"/>
    <w:rsid w:val="002003CC"/>
    <w:rsid w:val="002043D5"/>
    <w:rsid w:val="002059E7"/>
    <w:rsid w:val="00206348"/>
    <w:rsid w:val="00210458"/>
    <w:rsid w:val="002104A2"/>
    <w:rsid w:val="00210CF0"/>
    <w:rsid w:val="0021264E"/>
    <w:rsid w:val="002130E9"/>
    <w:rsid w:val="00213C2B"/>
    <w:rsid w:val="00213D41"/>
    <w:rsid w:val="00216CDF"/>
    <w:rsid w:val="00217769"/>
    <w:rsid w:val="00220BDD"/>
    <w:rsid w:val="00221B12"/>
    <w:rsid w:val="00223092"/>
    <w:rsid w:val="00231591"/>
    <w:rsid w:val="002344ED"/>
    <w:rsid w:val="00234FB8"/>
    <w:rsid w:val="002373A8"/>
    <w:rsid w:val="00241358"/>
    <w:rsid w:val="00244DF8"/>
    <w:rsid w:val="002543D3"/>
    <w:rsid w:val="0025480A"/>
    <w:rsid w:val="00254A33"/>
    <w:rsid w:val="002577D5"/>
    <w:rsid w:val="00261252"/>
    <w:rsid w:val="00261C74"/>
    <w:rsid w:val="00261D0C"/>
    <w:rsid w:val="00262307"/>
    <w:rsid w:val="00262586"/>
    <w:rsid w:val="0026320D"/>
    <w:rsid w:val="00264551"/>
    <w:rsid w:val="00265967"/>
    <w:rsid w:val="00265BD4"/>
    <w:rsid w:val="00271FC5"/>
    <w:rsid w:val="00272749"/>
    <w:rsid w:val="0027287B"/>
    <w:rsid w:val="00272C9C"/>
    <w:rsid w:val="002738D2"/>
    <w:rsid w:val="00274058"/>
    <w:rsid w:val="002740D3"/>
    <w:rsid w:val="00276CDE"/>
    <w:rsid w:val="00276F1A"/>
    <w:rsid w:val="00280991"/>
    <w:rsid w:val="00280D43"/>
    <w:rsid w:val="002837EC"/>
    <w:rsid w:val="0028474A"/>
    <w:rsid w:val="0028737F"/>
    <w:rsid w:val="0029101B"/>
    <w:rsid w:val="002912E5"/>
    <w:rsid w:val="002913D6"/>
    <w:rsid w:val="002934CA"/>
    <w:rsid w:val="0029367E"/>
    <w:rsid w:val="00293F02"/>
    <w:rsid w:val="00295E72"/>
    <w:rsid w:val="002962C9"/>
    <w:rsid w:val="002A0D58"/>
    <w:rsid w:val="002A0EED"/>
    <w:rsid w:val="002A13AE"/>
    <w:rsid w:val="002A2168"/>
    <w:rsid w:val="002A28AB"/>
    <w:rsid w:val="002A3BDB"/>
    <w:rsid w:val="002A45E7"/>
    <w:rsid w:val="002A5DBA"/>
    <w:rsid w:val="002A7103"/>
    <w:rsid w:val="002B1E79"/>
    <w:rsid w:val="002B1F70"/>
    <w:rsid w:val="002B4263"/>
    <w:rsid w:val="002B46A3"/>
    <w:rsid w:val="002B5388"/>
    <w:rsid w:val="002B64EE"/>
    <w:rsid w:val="002B73F6"/>
    <w:rsid w:val="002C3528"/>
    <w:rsid w:val="002C44E1"/>
    <w:rsid w:val="002D1DC8"/>
    <w:rsid w:val="002D2717"/>
    <w:rsid w:val="002D2992"/>
    <w:rsid w:val="002D4541"/>
    <w:rsid w:val="002D528F"/>
    <w:rsid w:val="002D5ED3"/>
    <w:rsid w:val="002E12BB"/>
    <w:rsid w:val="002E158C"/>
    <w:rsid w:val="002E19C1"/>
    <w:rsid w:val="002E1B3E"/>
    <w:rsid w:val="002E1E44"/>
    <w:rsid w:val="002E2B85"/>
    <w:rsid w:val="002E3227"/>
    <w:rsid w:val="002E5ABA"/>
    <w:rsid w:val="002E62AB"/>
    <w:rsid w:val="002E64E9"/>
    <w:rsid w:val="002E74DA"/>
    <w:rsid w:val="002F017F"/>
    <w:rsid w:val="002F0AFA"/>
    <w:rsid w:val="002F1091"/>
    <w:rsid w:val="002F217D"/>
    <w:rsid w:val="002F33F6"/>
    <w:rsid w:val="002F3EB2"/>
    <w:rsid w:val="002F3F8E"/>
    <w:rsid w:val="002F42C2"/>
    <w:rsid w:val="002F44EC"/>
    <w:rsid w:val="002F5822"/>
    <w:rsid w:val="002F692B"/>
    <w:rsid w:val="003035BB"/>
    <w:rsid w:val="00304CAF"/>
    <w:rsid w:val="0031312A"/>
    <w:rsid w:val="00316585"/>
    <w:rsid w:val="00316BCC"/>
    <w:rsid w:val="00322F74"/>
    <w:rsid w:val="003237C3"/>
    <w:rsid w:val="003251A0"/>
    <w:rsid w:val="003267EB"/>
    <w:rsid w:val="003271E4"/>
    <w:rsid w:val="0033049E"/>
    <w:rsid w:val="00330BF1"/>
    <w:rsid w:val="00331A33"/>
    <w:rsid w:val="00332060"/>
    <w:rsid w:val="00332691"/>
    <w:rsid w:val="00332B81"/>
    <w:rsid w:val="003331E4"/>
    <w:rsid w:val="003331FA"/>
    <w:rsid w:val="00335B29"/>
    <w:rsid w:val="00337A65"/>
    <w:rsid w:val="00342828"/>
    <w:rsid w:val="003430C0"/>
    <w:rsid w:val="003433A8"/>
    <w:rsid w:val="00345ACA"/>
    <w:rsid w:val="00346788"/>
    <w:rsid w:val="00351938"/>
    <w:rsid w:val="00351CF5"/>
    <w:rsid w:val="00352E03"/>
    <w:rsid w:val="003536FE"/>
    <w:rsid w:val="00355278"/>
    <w:rsid w:val="003567D0"/>
    <w:rsid w:val="00356C04"/>
    <w:rsid w:val="00360FAD"/>
    <w:rsid w:val="00361C26"/>
    <w:rsid w:val="00364235"/>
    <w:rsid w:val="00367CA1"/>
    <w:rsid w:val="00370969"/>
    <w:rsid w:val="00371181"/>
    <w:rsid w:val="0037271B"/>
    <w:rsid w:val="00372907"/>
    <w:rsid w:val="00375093"/>
    <w:rsid w:val="0037533E"/>
    <w:rsid w:val="00375D3E"/>
    <w:rsid w:val="00377008"/>
    <w:rsid w:val="0038088D"/>
    <w:rsid w:val="00380B15"/>
    <w:rsid w:val="00380F01"/>
    <w:rsid w:val="003814F3"/>
    <w:rsid w:val="003827E9"/>
    <w:rsid w:val="00387B83"/>
    <w:rsid w:val="003915AD"/>
    <w:rsid w:val="00391BCE"/>
    <w:rsid w:val="00391D18"/>
    <w:rsid w:val="00392526"/>
    <w:rsid w:val="00393463"/>
    <w:rsid w:val="003945B4"/>
    <w:rsid w:val="003951E0"/>
    <w:rsid w:val="00395749"/>
    <w:rsid w:val="00395AA5"/>
    <w:rsid w:val="00395C0E"/>
    <w:rsid w:val="00396D92"/>
    <w:rsid w:val="00397B5F"/>
    <w:rsid w:val="00397BFF"/>
    <w:rsid w:val="00397C5E"/>
    <w:rsid w:val="003A00A5"/>
    <w:rsid w:val="003A02C4"/>
    <w:rsid w:val="003A0C5A"/>
    <w:rsid w:val="003A0CF8"/>
    <w:rsid w:val="003A2ED0"/>
    <w:rsid w:val="003A3709"/>
    <w:rsid w:val="003A437D"/>
    <w:rsid w:val="003A750C"/>
    <w:rsid w:val="003A7F0C"/>
    <w:rsid w:val="003B0986"/>
    <w:rsid w:val="003B1654"/>
    <w:rsid w:val="003B1DEE"/>
    <w:rsid w:val="003B3613"/>
    <w:rsid w:val="003B3F82"/>
    <w:rsid w:val="003B41B6"/>
    <w:rsid w:val="003B4283"/>
    <w:rsid w:val="003B609F"/>
    <w:rsid w:val="003B6EC1"/>
    <w:rsid w:val="003B6ED5"/>
    <w:rsid w:val="003C1860"/>
    <w:rsid w:val="003C20B5"/>
    <w:rsid w:val="003C2A4B"/>
    <w:rsid w:val="003C34C6"/>
    <w:rsid w:val="003C3637"/>
    <w:rsid w:val="003C3AFA"/>
    <w:rsid w:val="003C43A1"/>
    <w:rsid w:val="003C5796"/>
    <w:rsid w:val="003C5AC4"/>
    <w:rsid w:val="003C6480"/>
    <w:rsid w:val="003C77EC"/>
    <w:rsid w:val="003D0060"/>
    <w:rsid w:val="003D1CF2"/>
    <w:rsid w:val="003D21C2"/>
    <w:rsid w:val="003D3BBA"/>
    <w:rsid w:val="003D3F41"/>
    <w:rsid w:val="003D609A"/>
    <w:rsid w:val="003D69B9"/>
    <w:rsid w:val="003D6BFA"/>
    <w:rsid w:val="003E0378"/>
    <w:rsid w:val="003E1B34"/>
    <w:rsid w:val="003E3749"/>
    <w:rsid w:val="003E4C18"/>
    <w:rsid w:val="003E7CD0"/>
    <w:rsid w:val="003E7E41"/>
    <w:rsid w:val="003F0A73"/>
    <w:rsid w:val="003F2D11"/>
    <w:rsid w:val="003F3887"/>
    <w:rsid w:val="003F3AA2"/>
    <w:rsid w:val="003F3DEE"/>
    <w:rsid w:val="003F401C"/>
    <w:rsid w:val="003F484E"/>
    <w:rsid w:val="003F4C8C"/>
    <w:rsid w:val="00400EB4"/>
    <w:rsid w:val="00402081"/>
    <w:rsid w:val="00403B24"/>
    <w:rsid w:val="00404FBD"/>
    <w:rsid w:val="00406B74"/>
    <w:rsid w:val="00407EF8"/>
    <w:rsid w:val="004105A7"/>
    <w:rsid w:val="0041062E"/>
    <w:rsid w:val="00410B20"/>
    <w:rsid w:val="004128A2"/>
    <w:rsid w:val="00413EA1"/>
    <w:rsid w:val="004140F7"/>
    <w:rsid w:val="0041530A"/>
    <w:rsid w:val="0041557C"/>
    <w:rsid w:val="00415A14"/>
    <w:rsid w:val="004161CE"/>
    <w:rsid w:val="00416EA0"/>
    <w:rsid w:val="00421352"/>
    <w:rsid w:val="004247A3"/>
    <w:rsid w:val="00425909"/>
    <w:rsid w:val="004261CE"/>
    <w:rsid w:val="0042698B"/>
    <w:rsid w:val="0043404D"/>
    <w:rsid w:val="00436127"/>
    <w:rsid w:val="00437DFF"/>
    <w:rsid w:val="004406FB"/>
    <w:rsid w:val="004416C7"/>
    <w:rsid w:val="00442702"/>
    <w:rsid w:val="004464F2"/>
    <w:rsid w:val="00446B0C"/>
    <w:rsid w:val="00446F65"/>
    <w:rsid w:val="00450794"/>
    <w:rsid w:val="00453253"/>
    <w:rsid w:val="00453B95"/>
    <w:rsid w:val="004540FE"/>
    <w:rsid w:val="0045760E"/>
    <w:rsid w:val="0045764A"/>
    <w:rsid w:val="00457AF0"/>
    <w:rsid w:val="00462CBD"/>
    <w:rsid w:val="00463F3F"/>
    <w:rsid w:val="004649C0"/>
    <w:rsid w:val="004665FB"/>
    <w:rsid w:val="00467F3A"/>
    <w:rsid w:val="004715B4"/>
    <w:rsid w:val="004722F8"/>
    <w:rsid w:val="00472FEA"/>
    <w:rsid w:val="00473896"/>
    <w:rsid w:val="0047751E"/>
    <w:rsid w:val="00480320"/>
    <w:rsid w:val="0048146E"/>
    <w:rsid w:val="004818E6"/>
    <w:rsid w:val="00481A13"/>
    <w:rsid w:val="00482D2F"/>
    <w:rsid w:val="00482ECF"/>
    <w:rsid w:val="0048573F"/>
    <w:rsid w:val="00485B6A"/>
    <w:rsid w:val="00486900"/>
    <w:rsid w:val="00486C8D"/>
    <w:rsid w:val="00490817"/>
    <w:rsid w:val="0049200E"/>
    <w:rsid w:val="00492A41"/>
    <w:rsid w:val="004931ED"/>
    <w:rsid w:val="0049556E"/>
    <w:rsid w:val="00495FF3"/>
    <w:rsid w:val="00496778"/>
    <w:rsid w:val="00496983"/>
    <w:rsid w:val="00496B7D"/>
    <w:rsid w:val="004A070C"/>
    <w:rsid w:val="004A11D9"/>
    <w:rsid w:val="004A2912"/>
    <w:rsid w:val="004A343C"/>
    <w:rsid w:val="004A3676"/>
    <w:rsid w:val="004A383C"/>
    <w:rsid w:val="004A3986"/>
    <w:rsid w:val="004A3BA0"/>
    <w:rsid w:val="004A5785"/>
    <w:rsid w:val="004A60B1"/>
    <w:rsid w:val="004A61BE"/>
    <w:rsid w:val="004A6C55"/>
    <w:rsid w:val="004B0DE9"/>
    <w:rsid w:val="004B0E44"/>
    <w:rsid w:val="004B1142"/>
    <w:rsid w:val="004B297B"/>
    <w:rsid w:val="004B29CD"/>
    <w:rsid w:val="004B4B89"/>
    <w:rsid w:val="004C01D4"/>
    <w:rsid w:val="004C0750"/>
    <w:rsid w:val="004C44CB"/>
    <w:rsid w:val="004C4BEA"/>
    <w:rsid w:val="004C4D27"/>
    <w:rsid w:val="004C63B7"/>
    <w:rsid w:val="004C6739"/>
    <w:rsid w:val="004C67EB"/>
    <w:rsid w:val="004C69C0"/>
    <w:rsid w:val="004C6F82"/>
    <w:rsid w:val="004D08CA"/>
    <w:rsid w:val="004D0971"/>
    <w:rsid w:val="004D2610"/>
    <w:rsid w:val="004D39CE"/>
    <w:rsid w:val="004D3CEB"/>
    <w:rsid w:val="004D54DF"/>
    <w:rsid w:val="004D58B4"/>
    <w:rsid w:val="004D6AA3"/>
    <w:rsid w:val="004D728D"/>
    <w:rsid w:val="004D77D5"/>
    <w:rsid w:val="004D7B0B"/>
    <w:rsid w:val="004E0E37"/>
    <w:rsid w:val="004E0F33"/>
    <w:rsid w:val="004E21DC"/>
    <w:rsid w:val="004E2BB7"/>
    <w:rsid w:val="004E2FFB"/>
    <w:rsid w:val="004E3EE0"/>
    <w:rsid w:val="004E49D7"/>
    <w:rsid w:val="004E56CB"/>
    <w:rsid w:val="004E68EB"/>
    <w:rsid w:val="004E7353"/>
    <w:rsid w:val="004E796F"/>
    <w:rsid w:val="004F1907"/>
    <w:rsid w:val="004F4182"/>
    <w:rsid w:val="004F43EB"/>
    <w:rsid w:val="004F536C"/>
    <w:rsid w:val="004F5B95"/>
    <w:rsid w:val="004F6EA5"/>
    <w:rsid w:val="004F7995"/>
    <w:rsid w:val="004F7A8B"/>
    <w:rsid w:val="00502120"/>
    <w:rsid w:val="005027EB"/>
    <w:rsid w:val="00503A68"/>
    <w:rsid w:val="0050578C"/>
    <w:rsid w:val="00506BB8"/>
    <w:rsid w:val="00507506"/>
    <w:rsid w:val="0050787A"/>
    <w:rsid w:val="00507E55"/>
    <w:rsid w:val="0051215B"/>
    <w:rsid w:val="005131C1"/>
    <w:rsid w:val="005133E7"/>
    <w:rsid w:val="00513A14"/>
    <w:rsid w:val="00514640"/>
    <w:rsid w:val="00514A4A"/>
    <w:rsid w:val="005150C6"/>
    <w:rsid w:val="00515870"/>
    <w:rsid w:val="00515CB4"/>
    <w:rsid w:val="005164EA"/>
    <w:rsid w:val="00517179"/>
    <w:rsid w:val="00520ABD"/>
    <w:rsid w:val="005217F0"/>
    <w:rsid w:val="00523290"/>
    <w:rsid w:val="00524C0E"/>
    <w:rsid w:val="00525178"/>
    <w:rsid w:val="00527E95"/>
    <w:rsid w:val="005300F5"/>
    <w:rsid w:val="00533723"/>
    <w:rsid w:val="00535F59"/>
    <w:rsid w:val="00536DE9"/>
    <w:rsid w:val="00540336"/>
    <w:rsid w:val="005406EA"/>
    <w:rsid w:val="005414F4"/>
    <w:rsid w:val="00544276"/>
    <w:rsid w:val="00547446"/>
    <w:rsid w:val="005503EF"/>
    <w:rsid w:val="00550816"/>
    <w:rsid w:val="005536DD"/>
    <w:rsid w:val="00553ED5"/>
    <w:rsid w:val="00554315"/>
    <w:rsid w:val="00556785"/>
    <w:rsid w:val="00556BF0"/>
    <w:rsid w:val="00556FD6"/>
    <w:rsid w:val="00557A01"/>
    <w:rsid w:val="0056142D"/>
    <w:rsid w:val="00562537"/>
    <w:rsid w:val="00563E54"/>
    <w:rsid w:val="0056771D"/>
    <w:rsid w:val="005677B7"/>
    <w:rsid w:val="00571A68"/>
    <w:rsid w:val="00575E5A"/>
    <w:rsid w:val="005814C0"/>
    <w:rsid w:val="0058186E"/>
    <w:rsid w:val="005819EE"/>
    <w:rsid w:val="00584C42"/>
    <w:rsid w:val="005858A3"/>
    <w:rsid w:val="0058609F"/>
    <w:rsid w:val="00591E40"/>
    <w:rsid w:val="005923DD"/>
    <w:rsid w:val="00592D79"/>
    <w:rsid w:val="005938B8"/>
    <w:rsid w:val="00597013"/>
    <w:rsid w:val="00597F8B"/>
    <w:rsid w:val="005A1370"/>
    <w:rsid w:val="005A14DC"/>
    <w:rsid w:val="005A1868"/>
    <w:rsid w:val="005A447A"/>
    <w:rsid w:val="005A56B9"/>
    <w:rsid w:val="005A5F19"/>
    <w:rsid w:val="005A68D2"/>
    <w:rsid w:val="005A7396"/>
    <w:rsid w:val="005A7722"/>
    <w:rsid w:val="005A7C08"/>
    <w:rsid w:val="005B2369"/>
    <w:rsid w:val="005B2F8E"/>
    <w:rsid w:val="005B3062"/>
    <w:rsid w:val="005B308F"/>
    <w:rsid w:val="005B3489"/>
    <w:rsid w:val="005B3FE4"/>
    <w:rsid w:val="005B49CA"/>
    <w:rsid w:val="005C26BA"/>
    <w:rsid w:val="005C54CD"/>
    <w:rsid w:val="005C5630"/>
    <w:rsid w:val="005C5804"/>
    <w:rsid w:val="005C5EDF"/>
    <w:rsid w:val="005D04F8"/>
    <w:rsid w:val="005D094D"/>
    <w:rsid w:val="005D296F"/>
    <w:rsid w:val="005D2A61"/>
    <w:rsid w:val="005D45DF"/>
    <w:rsid w:val="005D45F6"/>
    <w:rsid w:val="005D4E1F"/>
    <w:rsid w:val="005D7729"/>
    <w:rsid w:val="005E2C30"/>
    <w:rsid w:val="005E32B4"/>
    <w:rsid w:val="005E484B"/>
    <w:rsid w:val="005E4F2E"/>
    <w:rsid w:val="005E6AE1"/>
    <w:rsid w:val="005E6C8B"/>
    <w:rsid w:val="005F0BDD"/>
    <w:rsid w:val="005F1D28"/>
    <w:rsid w:val="005F2541"/>
    <w:rsid w:val="005F399D"/>
    <w:rsid w:val="005F5E21"/>
    <w:rsid w:val="00602DE1"/>
    <w:rsid w:val="00603733"/>
    <w:rsid w:val="00604295"/>
    <w:rsid w:val="006049B4"/>
    <w:rsid w:val="0060556D"/>
    <w:rsid w:val="00607381"/>
    <w:rsid w:val="00610261"/>
    <w:rsid w:val="00611619"/>
    <w:rsid w:val="00614ED3"/>
    <w:rsid w:val="006153E8"/>
    <w:rsid w:val="0062155F"/>
    <w:rsid w:val="00621885"/>
    <w:rsid w:val="006223AB"/>
    <w:rsid w:val="00622838"/>
    <w:rsid w:val="0062455B"/>
    <w:rsid w:val="0062469A"/>
    <w:rsid w:val="006248D1"/>
    <w:rsid w:val="00624B56"/>
    <w:rsid w:val="00625547"/>
    <w:rsid w:val="00626FA2"/>
    <w:rsid w:val="006334A5"/>
    <w:rsid w:val="0063629F"/>
    <w:rsid w:val="006366FE"/>
    <w:rsid w:val="00637598"/>
    <w:rsid w:val="00637B6A"/>
    <w:rsid w:val="006407C2"/>
    <w:rsid w:val="006413B4"/>
    <w:rsid w:val="00642EFA"/>
    <w:rsid w:val="006439B0"/>
    <w:rsid w:val="0064436F"/>
    <w:rsid w:val="00645839"/>
    <w:rsid w:val="00650757"/>
    <w:rsid w:val="00651CD0"/>
    <w:rsid w:val="00652A35"/>
    <w:rsid w:val="00652D06"/>
    <w:rsid w:val="00654337"/>
    <w:rsid w:val="00656CA2"/>
    <w:rsid w:val="006571C6"/>
    <w:rsid w:val="006572FE"/>
    <w:rsid w:val="006576C4"/>
    <w:rsid w:val="00657791"/>
    <w:rsid w:val="006600D4"/>
    <w:rsid w:val="00662112"/>
    <w:rsid w:val="00662205"/>
    <w:rsid w:val="00662BE3"/>
    <w:rsid w:val="0066407A"/>
    <w:rsid w:val="00664449"/>
    <w:rsid w:val="006647E9"/>
    <w:rsid w:val="0066755C"/>
    <w:rsid w:val="0066776B"/>
    <w:rsid w:val="00667E8A"/>
    <w:rsid w:val="0067208B"/>
    <w:rsid w:val="006721B7"/>
    <w:rsid w:val="00672A13"/>
    <w:rsid w:val="00673C6A"/>
    <w:rsid w:val="00674648"/>
    <w:rsid w:val="006754FE"/>
    <w:rsid w:val="0067556F"/>
    <w:rsid w:val="0067697E"/>
    <w:rsid w:val="00676B02"/>
    <w:rsid w:val="0067776A"/>
    <w:rsid w:val="00681779"/>
    <w:rsid w:val="0068186E"/>
    <w:rsid w:val="0068190D"/>
    <w:rsid w:val="00681DFA"/>
    <w:rsid w:val="006823BA"/>
    <w:rsid w:val="00682A39"/>
    <w:rsid w:val="00682F8F"/>
    <w:rsid w:val="00685C02"/>
    <w:rsid w:val="00687311"/>
    <w:rsid w:val="006900C1"/>
    <w:rsid w:val="0069072A"/>
    <w:rsid w:val="00691BA3"/>
    <w:rsid w:val="00694740"/>
    <w:rsid w:val="00695B72"/>
    <w:rsid w:val="0069667C"/>
    <w:rsid w:val="00697E71"/>
    <w:rsid w:val="006A126C"/>
    <w:rsid w:val="006A201D"/>
    <w:rsid w:val="006A2FAF"/>
    <w:rsid w:val="006A314B"/>
    <w:rsid w:val="006A4A31"/>
    <w:rsid w:val="006A5219"/>
    <w:rsid w:val="006A5384"/>
    <w:rsid w:val="006A5830"/>
    <w:rsid w:val="006A58B3"/>
    <w:rsid w:val="006A6357"/>
    <w:rsid w:val="006A72A7"/>
    <w:rsid w:val="006B0283"/>
    <w:rsid w:val="006B069A"/>
    <w:rsid w:val="006B0B3E"/>
    <w:rsid w:val="006B0DDB"/>
    <w:rsid w:val="006B1B5D"/>
    <w:rsid w:val="006B6F7A"/>
    <w:rsid w:val="006B73DF"/>
    <w:rsid w:val="006B7749"/>
    <w:rsid w:val="006B78E1"/>
    <w:rsid w:val="006C136D"/>
    <w:rsid w:val="006C798C"/>
    <w:rsid w:val="006D1AB1"/>
    <w:rsid w:val="006D3316"/>
    <w:rsid w:val="006D4064"/>
    <w:rsid w:val="006D4E2D"/>
    <w:rsid w:val="006D5840"/>
    <w:rsid w:val="006D62B1"/>
    <w:rsid w:val="006D6AD7"/>
    <w:rsid w:val="006D792A"/>
    <w:rsid w:val="006E10A1"/>
    <w:rsid w:val="006E1D04"/>
    <w:rsid w:val="006E1D7F"/>
    <w:rsid w:val="006E1D9C"/>
    <w:rsid w:val="006E50FD"/>
    <w:rsid w:val="006E58B7"/>
    <w:rsid w:val="006E6A51"/>
    <w:rsid w:val="006E6E34"/>
    <w:rsid w:val="006E775D"/>
    <w:rsid w:val="006F0156"/>
    <w:rsid w:val="006F024E"/>
    <w:rsid w:val="006F3305"/>
    <w:rsid w:val="006F4DAA"/>
    <w:rsid w:val="006F6108"/>
    <w:rsid w:val="006F6D59"/>
    <w:rsid w:val="006F7CDD"/>
    <w:rsid w:val="00700AC7"/>
    <w:rsid w:val="00700C5C"/>
    <w:rsid w:val="00701B99"/>
    <w:rsid w:val="007022B2"/>
    <w:rsid w:val="0070339F"/>
    <w:rsid w:val="00706926"/>
    <w:rsid w:val="007102F5"/>
    <w:rsid w:val="007114D2"/>
    <w:rsid w:val="00711560"/>
    <w:rsid w:val="00711B88"/>
    <w:rsid w:val="0071341B"/>
    <w:rsid w:val="0071549F"/>
    <w:rsid w:val="00720271"/>
    <w:rsid w:val="007208C0"/>
    <w:rsid w:val="0072431A"/>
    <w:rsid w:val="007246C6"/>
    <w:rsid w:val="00724D6B"/>
    <w:rsid w:val="00725045"/>
    <w:rsid w:val="00726141"/>
    <w:rsid w:val="00726F52"/>
    <w:rsid w:val="00727977"/>
    <w:rsid w:val="0073282C"/>
    <w:rsid w:val="007342FA"/>
    <w:rsid w:val="007346BB"/>
    <w:rsid w:val="00737321"/>
    <w:rsid w:val="007416B2"/>
    <w:rsid w:val="00744881"/>
    <w:rsid w:val="007503A0"/>
    <w:rsid w:val="007517AD"/>
    <w:rsid w:val="0075333A"/>
    <w:rsid w:val="00753C1B"/>
    <w:rsid w:val="00753CA4"/>
    <w:rsid w:val="00754B15"/>
    <w:rsid w:val="00760B27"/>
    <w:rsid w:val="00761438"/>
    <w:rsid w:val="0076187B"/>
    <w:rsid w:val="00761B0D"/>
    <w:rsid w:val="0076266E"/>
    <w:rsid w:val="00762852"/>
    <w:rsid w:val="00762C23"/>
    <w:rsid w:val="00763694"/>
    <w:rsid w:val="00766C9F"/>
    <w:rsid w:val="00767273"/>
    <w:rsid w:val="00767B99"/>
    <w:rsid w:val="00770004"/>
    <w:rsid w:val="00772178"/>
    <w:rsid w:val="00772C6D"/>
    <w:rsid w:val="00774454"/>
    <w:rsid w:val="00776212"/>
    <w:rsid w:val="00777ADB"/>
    <w:rsid w:val="00777FE2"/>
    <w:rsid w:val="0078155E"/>
    <w:rsid w:val="007830BD"/>
    <w:rsid w:val="0078360E"/>
    <w:rsid w:val="00784A68"/>
    <w:rsid w:val="0078768A"/>
    <w:rsid w:val="00787A89"/>
    <w:rsid w:val="00790AB0"/>
    <w:rsid w:val="00791D98"/>
    <w:rsid w:val="00792005"/>
    <w:rsid w:val="00792169"/>
    <w:rsid w:val="007924AC"/>
    <w:rsid w:val="00792F3F"/>
    <w:rsid w:val="007949A1"/>
    <w:rsid w:val="007969F1"/>
    <w:rsid w:val="007A064E"/>
    <w:rsid w:val="007A1025"/>
    <w:rsid w:val="007A1C90"/>
    <w:rsid w:val="007A1D0D"/>
    <w:rsid w:val="007A498B"/>
    <w:rsid w:val="007A660B"/>
    <w:rsid w:val="007B03F1"/>
    <w:rsid w:val="007B407F"/>
    <w:rsid w:val="007B5230"/>
    <w:rsid w:val="007C4568"/>
    <w:rsid w:val="007C7303"/>
    <w:rsid w:val="007D18D0"/>
    <w:rsid w:val="007D2620"/>
    <w:rsid w:val="007D28B7"/>
    <w:rsid w:val="007D2938"/>
    <w:rsid w:val="007D3AF4"/>
    <w:rsid w:val="007D3E87"/>
    <w:rsid w:val="007D4184"/>
    <w:rsid w:val="007D55F6"/>
    <w:rsid w:val="007D7901"/>
    <w:rsid w:val="007E1F00"/>
    <w:rsid w:val="007E38EC"/>
    <w:rsid w:val="007E4485"/>
    <w:rsid w:val="007E5F73"/>
    <w:rsid w:val="007E6298"/>
    <w:rsid w:val="007E73AE"/>
    <w:rsid w:val="007F1882"/>
    <w:rsid w:val="007F1DD9"/>
    <w:rsid w:val="007F1E45"/>
    <w:rsid w:val="007F22E5"/>
    <w:rsid w:val="007F355D"/>
    <w:rsid w:val="007F3EDB"/>
    <w:rsid w:val="007F61A4"/>
    <w:rsid w:val="007F66A0"/>
    <w:rsid w:val="007F6C5A"/>
    <w:rsid w:val="007F7543"/>
    <w:rsid w:val="007F7A9D"/>
    <w:rsid w:val="007F7AAB"/>
    <w:rsid w:val="00800070"/>
    <w:rsid w:val="00800410"/>
    <w:rsid w:val="00800EBB"/>
    <w:rsid w:val="00801BA9"/>
    <w:rsid w:val="00802110"/>
    <w:rsid w:val="0080470E"/>
    <w:rsid w:val="0080519A"/>
    <w:rsid w:val="0080576B"/>
    <w:rsid w:val="0080640B"/>
    <w:rsid w:val="00806A3A"/>
    <w:rsid w:val="00807B26"/>
    <w:rsid w:val="00807DFD"/>
    <w:rsid w:val="00810169"/>
    <w:rsid w:val="008113F9"/>
    <w:rsid w:val="00811A69"/>
    <w:rsid w:val="00812167"/>
    <w:rsid w:val="0081324F"/>
    <w:rsid w:val="00815B66"/>
    <w:rsid w:val="00815C70"/>
    <w:rsid w:val="0081608A"/>
    <w:rsid w:val="00816CC9"/>
    <w:rsid w:val="00817340"/>
    <w:rsid w:val="00821DE7"/>
    <w:rsid w:val="00823318"/>
    <w:rsid w:val="008235D5"/>
    <w:rsid w:val="00825BB7"/>
    <w:rsid w:val="008261B5"/>
    <w:rsid w:val="00827B92"/>
    <w:rsid w:val="00830DF2"/>
    <w:rsid w:val="008324DD"/>
    <w:rsid w:val="008329DF"/>
    <w:rsid w:val="0083437F"/>
    <w:rsid w:val="0084039F"/>
    <w:rsid w:val="00843C3A"/>
    <w:rsid w:val="00843FAC"/>
    <w:rsid w:val="00844770"/>
    <w:rsid w:val="00845813"/>
    <w:rsid w:val="00846686"/>
    <w:rsid w:val="00846B87"/>
    <w:rsid w:val="00850B28"/>
    <w:rsid w:val="0085141D"/>
    <w:rsid w:val="0085186F"/>
    <w:rsid w:val="00852703"/>
    <w:rsid w:val="00853AD2"/>
    <w:rsid w:val="00855742"/>
    <w:rsid w:val="008618AF"/>
    <w:rsid w:val="008631E7"/>
    <w:rsid w:val="0086378D"/>
    <w:rsid w:val="00865453"/>
    <w:rsid w:val="008661C8"/>
    <w:rsid w:val="008669A9"/>
    <w:rsid w:val="00870E62"/>
    <w:rsid w:val="0087103D"/>
    <w:rsid w:val="00872A60"/>
    <w:rsid w:val="00873EDB"/>
    <w:rsid w:val="00874019"/>
    <w:rsid w:val="00875B8D"/>
    <w:rsid w:val="00880548"/>
    <w:rsid w:val="008806F4"/>
    <w:rsid w:val="00886681"/>
    <w:rsid w:val="00887563"/>
    <w:rsid w:val="008878E1"/>
    <w:rsid w:val="00891189"/>
    <w:rsid w:val="0089180C"/>
    <w:rsid w:val="00892E10"/>
    <w:rsid w:val="008942B6"/>
    <w:rsid w:val="00894764"/>
    <w:rsid w:val="0089682C"/>
    <w:rsid w:val="00896AAE"/>
    <w:rsid w:val="00896B8A"/>
    <w:rsid w:val="008A0C58"/>
    <w:rsid w:val="008A2662"/>
    <w:rsid w:val="008A36DB"/>
    <w:rsid w:val="008A611E"/>
    <w:rsid w:val="008A7299"/>
    <w:rsid w:val="008A7655"/>
    <w:rsid w:val="008B0C79"/>
    <w:rsid w:val="008B20F3"/>
    <w:rsid w:val="008B2614"/>
    <w:rsid w:val="008B3B75"/>
    <w:rsid w:val="008B6440"/>
    <w:rsid w:val="008B69A1"/>
    <w:rsid w:val="008B6D80"/>
    <w:rsid w:val="008B6F57"/>
    <w:rsid w:val="008B79CA"/>
    <w:rsid w:val="008B7AD6"/>
    <w:rsid w:val="008C366E"/>
    <w:rsid w:val="008C4D23"/>
    <w:rsid w:val="008C65AE"/>
    <w:rsid w:val="008C6FD3"/>
    <w:rsid w:val="008C78C9"/>
    <w:rsid w:val="008D10B7"/>
    <w:rsid w:val="008D17D9"/>
    <w:rsid w:val="008D30CF"/>
    <w:rsid w:val="008D5209"/>
    <w:rsid w:val="008D59B6"/>
    <w:rsid w:val="008D69AD"/>
    <w:rsid w:val="008D6F56"/>
    <w:rsid w:val="008D7824"/>
    <w:rsid w:val="008D7CFD"/>
    <w:rsid w:val="008E1619"/>
    <w:rsid w:val="008E1BA8"/>
    <w:rsid w:val="008E29BD"/>
    <w:rsid w:val="008E30A9"/>
    <w:rsid w:val="008E38B3"/>
    <w:rsid w:val="008E53E5"/>
    <w:rsid w:val="008F0B5A"/>
    <w:rsid w:val="008F151C"/>
    <w:rsid w:val="008F179D"/>
    <w:rsid w:val="008F280F"/>
    <w:rsid w:val="008F3B54"/>
    <w:rsid w:val="008F3BF4"/>
    <w:rsid w:val="008F42E7"/>
    <w:rsid w:val="008F4561"/>
    <w:rsid w:val="008F4BEE"/>
    <w:rsid w:val="0090156F"/>
    <w:rsid w:val="00903DEB"/>
    <w:rsid w:val="00904123"/>
    <w:rsid w:val="00904521"/>
    <w:rsid w:val="0090496A"/>
    <w:rsid w:val="00904D33"/>
    <w:rsid w:val="00905180"/>
    <w:rsid w:val="00905E97"/>
    <w:rsid w:val="00905EB9"/>
    <w:rsid w:val="00905FD8"/>
    <w:rsid w:val="00906486"/>
    <w:rsid w:val="00907A48"/>
    <w:rsid w:val="0091051E"/>
    <w:rsid w:val="00911B02"/>
    <w:rsid w:val="009121CF"/>
    <w:rsid w:val="0091443B"/>
    <w:rsid w:val="00916C08"/>
    <w:rsid w:val="00920320"/>
    <w:rsid w:val="00920381"/>
    <w:rsid w:val="00920715"/>
    <w:rsid w:val="00921216"/>
    <w:rsid w:val="00921BF2"/>
    <w:rsid w:val="009270EA"/>
    <w:rsid w:val="00930088"/>
    <w:rsid w:val="00930F58"/>
    <w:rsid w:val="0093372F"/>
    <w:rsid w:val="009338B2"/>
    <w:rsid w:val="00934545"/>
    <w:rsid w:val="00934AB1"/>
    <w:rsid w:val="00934E6E"/>
    <w:rsid w:val="009372F8"/>
    <w:rsid w:val="00937768"/>
    <w:rsid w:val="00940319"/>
    <w:rsid w:val="009404DE"/>
    <w:rsid w:val="00941979"/>
    <w:rsid w:val="00945348"/>
    <w:rsid w:val="0094788A"/>
    <w:rsid w:val="0094799D"/>
    <w:rsid w:val="009514B5"/>
    <w:rsid w:val="00952379"/>
    <w:rsid w:val="009531E5"/>
    <w:rsid w:val="0095332E"/>
    <w:rsid w:val="0095513D"/>
    <w:rsid w:val="009617CE"/>
    <w:rsid w:val="00962D23"/>
    <w:rsid w:val="00964D6F"/>
    <w:rsid w:val="00965419"/>
    <w:rsid w:val="00965655"/>
    <w:rsid w:val="00967460"/>
    <w:rsid w:val="009702DD"/>
    <w:rsid w:val="0097172D"/>
    <w:rsid w:val="00971E95"/>
    <w:rsid w:val="00973465"/>
    <w:rsid w:val="00973EE6"/>
    <w:rsid w:val="00974ACB"/>
    <w:rsid w:val="0097532F"/>
    <w:rsid w:val="00977D02"/>
    <w:rsid w:val="00980A83"/>
    <w:rsid w:val="00981B63"/>
    <w:rsid w:val="0098320E"/>
    <w:rsid w:val="00984473"/>
    <w:rsid w:val="00987BE9"/>
    <w:rsid w:val="00990111"/>
    <w:rsid w:val="009928C6"/>
    <w:rsid w:val="009938B7"/>
    <w:rsid w:val="009970E5"/>
    <w:rsid w:val="0099728C"/>
    <w:rsid w:val="009A0A5B"/>
    <w:rsid w:val="009A2CE2"/>
    <w:rsid w:val="009A2D0A"/>
    <w:rsid w:val="009A306C"/>
    <w:rsid w:val="009A4DBC"/>
    <w:rsid w:val="009A606C"/>
    <w:rsid w:val="009B20A7"/>
    <w:rsid w:val="009B2157"/>
    <w:rsid w:val="009B2DA5"/>
    <w:rsid w:val="009B2DC1"/>
    <w:rsid w:val="009B4799"/>
    <w:rsid w:val="009B527F"/>
    <w:rsid w:val="009B5601"/>
    <w:rsid w:val="009B5945"/>
    <w:rsid w:val="009B6C53"/>
    <w:rsid w:val="009C02DA"/>
    <w:rsid w:val="009C21B3"/>
    <w:rsid w:val="009C2BFD"/>
    <w:rsid w:val="009C3C85"/>
    <w:rsid w:val="009C46BC"/>
    <w:rsid w:val="009C50F3"/>
    <w:rsid w:val="009C6A07"/>
    <w:rsid w:val="009C7132"/>
    <w:rsid w:val="009D045E"/>
    <w:rsid w:val="009D1997"/>
    <w:rsid w:val="009D19CA"/>
    <w:rsid w:val="009D3AF0"/>
    <w:rsid w:val="009D4604"/>
    <w:rsid w:val="009E0765"/>
    <w:rsid w:val="009E1682"/>
    <w:rsid w:val="009E17EE"/>
    <w:rsid w:val="009E184C"/>
    <w:rsid w:val="009E195B"/>
    <w:rsid w:val="009E1BE0"/>
    <w:rsid w:val="009E31E7"/>
    <w:rsid w:val="009E596D"/>
    <w:rsid w:val="009E5EF4"/>
    <w:rsid w:val="009E7081"/>
    <w:rsid w:val="009E7F88"/>
    <w:rsid w:val="009F0859"/>
    <w:rsid w:val="009F118B"/>
    <w:rsid w:val="009F1709"/>
    <w:rsid w:val="009F1E6A"/>
    <w:rsid w:val="009F1EE6"/>
    <w:rsid w:val="00A01002"/>
    <w:rsid w:val="00A03EA0"/>
    <w:rsid w:val="00A04CF0"/>
    <w:rsid w:val="00A04E97"/>
    <w:rsid w:val="00A0506B"/>
    <w:rsid w:val="00A06E58"/>
    <w:rsid w:val="00A07648"/>
    <w:rsid w:val="00A10624"/>
    <w:rsid w:val="00A118C4"/>
    <w:rsid w:val="00A12A69"/>
    <w:rsid w:val="00A136E8"/>
    <w:rsid w:val="00A14CA8"/>
    <w:rsid w:val="00A14D60"/>
    <w:rsid w:val="00A1643C"/>
    <w:rsid w:val="00A20483"/>
    <w:rsid w:val="00A20F03"/>
    <w:rsid w:val="00A215E2"/>
    <w:rsid w:val="00A2555F"/>
    <w:rsid w:val="00A25712"/>
    <w:rsid w:val="00A264E6"/>
    <w:rsid w:val="00A273AE"/>
    <w:rsid w:val="00A34A15"/>
    <w:rsid w:val="00A35A52"/>
    <w:rsid w:val="00A43004"/>
    <w:rsid w:val="00A431A5"/>
    <w:rsid w:val="00A4349C"/>
    <w:rsid w:val="00A43867"/>
    <w:rsid w:val="00A439E2"/>
    <w:rsid w:val="00A442A2"/>
    <w:rsid w:val="00A44C5A"/>
    <w:rsid w:val="00A45127"/>
    <w:rsid w:val="00A47DD6"/>
    <w:rsid w:val="00A50210"/>
    <w:rsid w:val="00A524B6"/>
    <w:rsid w:val="00A52A94"/>
    <w:rsid w:val="00A54766"/>
    <w:rsid w:val="00A5499F"/>
    <w:rsid w:val="00A55068"/>
    <w:rsid w:val="00A570D2"/>
    <w:rsid w:val="00A576AF"/>
    <w:rsid w:val="00A605EA"/>
    <w:rsid w:val="00A6299B"/>
    <w:rsid w:val="00A62AEB"/>
    <w:rsid w:val="00A6608D"/>
    <w:rsid w:val="00A7032F"/>
    <w:rsid w:val="00A703D1"/>
    <w:rsid w:val="00A70959"/>
    <w:rsid w:val="00A7136D"/>
    <w:rsid w:val="00A72D51"/>
    <w:rsid w:val="00A73953"/>
    <w:rsid w:val="00A74C56"/>
    <w:rsid w:val="00A76C6B"/>
    <w:rsid w:val="00A773F7"/>
    <w:rsid w:val="00A77732"/>
    <w:rsid w:val="00A77E1C"/>
    <w:rsid w:val="00A8070A"/>
    <w:rsid w:val="00A80808"/>
    <w:rsid w:val="00A81009"/>
    <w:rsid w:val="00A8350B"/>
    <w:rsid w:val="00A83948"/>
    <w:rsid w:val="00A8563E"/>
    <w:rsid w:val="00A85C8A"/>
    <w:rsid w:val="00A86ED5"/>
    <w:rsid w:val="00A87B30"/>
    <w:rsid w:val="00A90AB7"/>
    <w:rsid w:val="00A93032"/>
    <w:rsid w:val="00A936D9"/>
    <w:rsid w:val="00A93761"/>
    <w:rsid w:val="00A93877"/>
    <w:rsid w:val="00A938D9"/>
    <w:rsid w:val="00A93AE2"/>
    <w:rsid w:val="00A93AED"/>
    <w:rsid w:val="00A97038"/>
    <w:rsid w:val="00A97221"/>
    <w:rsid w:val="00AA0C4D"/>
    <w:rsid w:val="00AA0E17"/>
    <w:rsid w:val="00AA2577"/>
    <w:rsid w:val="00AA25C7"/>
    <w:rsid w:val="00AA287D"/>
    <w:rsid w:val="00AA33D2"/>
    <w:rsid w:val="00AA3A27"/>
    <w:rsid w:val="00AA4131"/>
    <w:rsid w:val="00AA5485"/>
    <w:rsid w:val="00AA54D4"/>
    <w:rsid w:val="00AA6116"/>
    <w:rsid w:val="00AB16A8"/>
    <w:rsid w:val="00AB2066"/>
    <w:rsid w:val="00AB33B2"/>
    <w:rsid w:val="00AB412A"/>
    <w:rsid w:val="00AB43CA"/>
    <w:rsid w:val="00AB5D24"/>
    <w:rsid w:val="00AB619E"/>
    <w:rsid w:val="00AB6BBB"/>
    <w:rsid w:val="00AB7108"/>
    <w:rsid w:val="00AC05C6"/>
    <w:rsid w:val="00AC068D"/>
    <w:rsid w:val="00AC2842"/>
    <w:rsid w:val="00AC3046"/>
    <w:rsid w:val="00AC3294"/>
    <w:rsid w:val="00AC3ABE"/>
    <w:rsid w:val="00AC426B"/>
    <w:rsid w:val="00AC48B5"/>
    <w:rsid w:val="00AC7AE5"/>
    <w:rsid w:val="00AD0484"/>
    <w:rsid w:val="00AD2EB7"/>
    <w:rsid w:val="00AD4CD6"/>
    <w:rsid w:val="00AD57FC"/>
    <w:rsid w:val="00AD694C"/>
    <w:rsid w:val="00AD6DC5"/>
    <w:rsid w:val="00AD7816"/>
    <w:rsid w:val="00AE0EE0"/>
    <w:rsid w:val="00AE204F"/>
    <w:rsid w:val="00AE34B1"/>
    <w:rsid w:val="00AE74FE"/>
    <w:rsid w:val="00AE7ABC"/>
    <w:rsid w:val="00AF00D3"/>
    <w:rsid w:val="00AF046E"/>
    <w:rsid w:val="00AF0A12"/>
    <w:rsid w:val="00AF16DF"/>
    <w:rsid w:val="00AF2CED"/>
    <w:rsid w:val="00AF3868"/>
    <w:rsid w:val="00AF5A65"/>
    <w:rsid w:val="00AF5CCB"/>
    <w:rsid w:val="00AF6A3B"/>
    <w:rsid w:val="00AF7378"/>
    <w:rsid w:val="00B0125A"/>
    <w:rsid w:val="00B012BF"/>
    <w:rsid w:val="00B0231A"/>
    <w:rsid w:val="00B02835"/>
    <w:rsid w:val="00B02B84"/>
    <w:rsid w:val="00B056DF"/>
    <w:rsid w:val="00B05F61"/>
    <w:rsid w:val="00B0626D"/>
    <w:rsid w:val="00B0673B"/>
    <w:rsid w:val="00B06BD4"/>
    <w:rsid w:val="00B1204E"/>
    <w:rsid w:val="00B12EAA"/>
    <w:rsid w:val="00B17BD0"/>
    <w:rsid w:val="00B17C45"/>
    <w:rsid w:val="00B20640"/>
    <w:rsid w:val="00B20D79"/>
    <w:rsid w:val="00B21398"/>
    <w:rsid w:val="00B2372B"/>
    <w:rsid w:val="00B2594D"/>
    <w:rsid w:val="00B25975"/>
    <w:rsid w:val="00B262B7"/>
    <w:rsid w:val="00B2660C"/>
    <w:rsid w:val="00B279D4"/>
    <w:rsid w:val="00B30553"/>
    <w:rsid w:val="00B33499"/>
    <w:rsid w:val="00B34289"/>
    <w:rsid w:val="00B36FAA"/>
    <w:rsid w:val="00B37BA5"/>
    <w:rsid w:val="00B420F5"/>
    <w:rsid w:val="00B4221B"/>
    <w:rsid w:val="00B4404E"/>
    <w:rsid w:val="00B4628C"/>
    <w:rsid w:val="00B47881"/>
    <w:rsid w:val="00B5070B"/>
    <w:rsid w:val="00B51F28"/>
    <w:rsid w:val="00B5282F"/>
    <w:rsid w:val="00B534A1"/>
    <w:rsid w:val="00B54EB9"/>
    <w:rsid w:val="00B555E1"/>
    <w:rsid w:val="00B55622"/>
    <w:rsid w:val="00B6020F"/>
    <w:rsid w:val="00B60349"/>
    <w:rsid w:val="00B65162"/>
    <w:rsid w:val="00B65D43"/>
    <w:rsid w:val="00B6618E"/>
    <w:rsid w:val="00B66223"/>
    <w:rsid w:val="00B6634E"/>
    <w:rsid w:val="00B665E4"/>
    <w:rsid w:val="00B66DF9"/>
    <w:rsid w:val="00B67E37"/>
    <w:rsid w:val="00B71B7C"/>
    <w:rsid w:val="00B733C7"/>
    <w:rsid w:val="00B747D1"/>
    <w:rsid w:val="00B772DB"/>
    <w:rsid w:val="00B80664"/>
    <w:rsid w:val="00B80F75"/>
    <w:rsid w:val="00B817BE"/>
    <w:rsid w:val="00B83DB5"/>
    <w:rsid w:val="00B865E1"/>
    <w:rsid w:val="00B91775"/>
    <w:rsid w:val="00B9232E"/>
    <w:rsid w:val="00B92417"/>
    <w:rsid w:val="00B9581D"/>
    <w:rsid w:val="00B959E1"/>
    <w:rsid w:val="00B9618D"/>
    <w:rsid w:val="00BA0768"/>
    <w:rsid w:val="00BA611C"/>
    <w:rsid w:val="00BB08E2"/>
    <w:rsid w:val="00BB28A3"/>
    <w:rsid w:val="00BB2F2C"/>
    <w:rsid w:val="00BB5289"/>
    <w:rsid w:val="00BB6B6E"/>
    <w:rsid w:val="00BB6EDE"/>
    <w:rsid w:val="00BB766D"/>
    <w:rsid w:val="00BC1EAD"/>
    <w:rsid w:val="00BC222B"/>
    <w:rsid w:val="00BC26C0"/>
    <w:rsid w:val="00BC28C5"/>
    <w:rsid w:val="00BC299B"/>
    <w:rsid w:val="00BC2FA9"/>
    <w:rsid w:val="00BC49FC"/>
    <w:rsid w:val="00BC4A4C"/>
    <w:rsid w:val="00BC5C13"/>
    <w:rsid w:val="00BC64EA"/>
    <w:rsid w:val="00BC6D25"/>
    <w:rsid w:val="00BD30A7"/>
    <w:rsid w:val="00BD3E7E"/>
    <w:rsid w:val="00BD44AC"/>
    <w:rsid w:val="00BD511C"/>
    <w:rsid w:val="00BD63F8"/>
    <w:rsid w:val="00BD6F56"/>
    <w:rsid w:val="00BD771F"/>
    <w:rsid w:val="00BE1359"/>
    <w:rsid w:val="00BE5DA2"/>
    <w:rsid w:val="00BE62FE"/>
    <w:rsid w:val="00BE6F13"/>
    <w:rsid w:val="00BF0007"/>
    <w:rsid w:val="00BF0D48"/>
    <w:rsid w:val="00BF2A4F"/>
    <w:rsid w:val="00BF31F5"/>
    <w:rsid w:val="00BF3795"/>
    <w:rsid w:val="00BF40C4"/>
    <w:rsid w:val="00BF6C2B"/>
    <w:rsid w:val="00BF75F3"/>
    <w:rsid w:val="00C0131F"/>
    <w:rsid w:val="00C01324"/>
    <w:rsid w:val="00C01F34"/>
    <w:rsid w:val="00C05552"/>
    <w:rsid w:val="00C06927"/>
    <w:rsid w:val="00C06A59"/>
    <w:rsid w:val="00C06D24"/>
    <w:rsid w:val="00C06F29"/>
    <w:rsid w:val="00C0792D"/>
    <w:rsid w:val="00C07C00"/>
    <w:rsid w:val="00C07E6F"/>
    <w:rsid w:val="00C101B6"/>
    <w:rsid w:val="00C10C2C"/>
    <w:rsid w:val="00C11B07"/>
    <w:rsid w:val="00C11F4A"/>
    <w:rsid w:val="00C14005"/>
    <w:rsid w:val="00C141C6"/>
    <w:rsid w:val="00C14242"/>
    <w:rsid w:val="00C14AD5"/>
    <w:rsid w:val="00C156E9"/>
    <w:rsid w:val="00C15E66"/>
    <w:rsid w:val="00C16AC6"/>
    <w:rsid w:val="00C206E7"/>
    <w:rsid w:val="00C20F58"/>
    <w:rsid w:val="00C2111B"/>
    <w:rsid w:val="00C21E4D"/>
    <w:rsid w:val="00C227DF"/>
    <w:rsid w:val="00C22E2D"/>
    <w:rsid w:val="00C242A8"/>
    <w:rsid w:val="00C31315"/>
    <w:rsid w:val="00C3171D"/>
    <w:rsid w:val="00C31C41"/>
    <w:rsid w:val="00C3428A"/>
    <w:rsid w:val="00C35186"/>
    <w:rsid w:val="00C35332"/>
    <w:rsid w:val="00C37F49"/>
    <w:rsid w:val="00C43C31"/>
    <w:rsid w:val="00C44D2D"/>
    <w:rsid w:val="00C475B8"/>
    <w:rsid w:val="00C522B4"/>
    <w:rsid w:val="00C52A20"/>
    <w:rsid w:val="00C533FB"/>
    <w:rsid w:val="00C53C03"/>
    <w:rsid w:val="00C53D6A"/>
    <w:rsid w:val="00C54535"/>
    <w:rsid w:val="00C55935"/>
    <w:rsid w:val="00C61870"/>
    <w:rsid w:val="00C61E66"/>
    <w:rsid w:val="00C63139"/>
    <w:rsid w:val="00C64D09"/>
    <w:rsid w:val="00C66ACB"/>
    <w:rsid w:val="00C6763F"/>
    <w:rsid w:val="00C678F1"/>
    <w:rsid w:val="00C67FE5"/>
    <w:rsid w:val="00C71D5F"/>
    <w:rsid w:val="00C75AD6"/>
    <w:rsid w:val="00C762EE"/>
    <w:rsid w:val="00C76E56"/>
    <w:rsid w:val="00C77274"/>
    <w:rsid w:val="00C8462F"/>
    <w:rsid w:val="00C86359"/>
    <w:rsid w:val="00C86452"/>
    <w:rsid w:val="00C91BE2"/>
    <w:rsid w:val="00C931AA"/>
    <w:rsid w:val="00C945AC"/>
    <w:rsid w:val="00C949B7"/>
    <w:rsid w:val="00C94DA1"/>
    <w:rsid w:val="00C96746"/>
    <w:rsid w:val="00C96DF6"/>
    <w:rsid w:val="00C97647"/>
    <w:rsid w:val="00CA2C43"/>
    <w:rsid w:val="00CA4068"/>
    <w:rsid w:val="00CA6608"/>
    <w:rsid w:val="00CB063F"/>
    <w:rsid w:val="00CB1F2D"/>
    <w:rsid w:val="00CB290D"/>
    <w:rsid w:val="00CB2E69"/>
    <w:rsid w:val="00CB3617"/>
    <w:rsid w:val="00CB3B52"/>
    <w:rsid w:val="00CB5D64"/>
    <w:rsid w:val="00CB6931"/>
    <w:rsid w:val="00CC0B9E"/>
    <w:rsid w:val="00CC2094"/>
    <w:rsid w:val="00CC5C1A"/>
    <w:rsid w:val="00CC69BE"/>
    <w:rsid w:val="00CC76F7"/>
    <w:rsid w:val="00CC77CA"/>
    <w:rsid w:val="00CD208F"/>
    <w:rsid w:val="00CD372C"/>
    <w:rsid w:val="00CD4267"/>
    <w:rsid w:val="00CD51A5"/>
    <w:rsid w:val="00CD54D0"/>
    <w:rsid w:val="00CD65D8"/>
    <w:rsid w:val="00CD76BE"/>
    <w:rsid w:val="00CE022E"/>
    <w:rsid w:val="00CE25A0"/>
    <w:rsid w:val="00CE7BDB"/>
    <w:rsid w:val="00CE7EA6"/>
    <w:rsid w:val="00CF0EBD"/>
    <w:rsid w:val="00CF16BC"/>
    <w:rsid w:val="00CF3598"/>
    <w:rsid w:val="00CF3F59"/>
    <w:rsid w:val="00CF4ABA"/>
    <w:rsid w:val="00CF512D"/>
    <w:rsid w:val="00CF7DF6"/>
    <w:rsid w:val="00CF7EBF"/>
    <w:rsid w:val="00D005C6"/>
    <w:rsid w:val="00D00D93"/>
    <w:rsid w:val="00D01437"/>
    <w:rsid w:val="00D02568"/>
    <w:rsid w:val="00D03231"/>
    <w:rsid w:val="00D0380C"/>
    <w:rsid w:val="00D03E2F"/>
    <w:rsid w:val="00D1046D"/>
    <w:rsid w:val="00D13595"/>
    <w:rsid w:val="00D14CD8"/>
    <w:rsid w:val="00D15EF7"/>
    <w:rsid w:val="00D165C3"/>
    <w:rsid w:val="00D16BED"/>
    <w:rsid w:val="00D20091"/>
    <w:rsid w:val="00D21015"/>
    <w:rsid w:val="00D2118A"/>
    <w:rsid w:val="00D23A17"/>
    <w:rsid w:val="00D2600C"/>
    <w:rsid w:val="00D26139"/>
    <w:rsid w:val="00D26EA7"/>
    <w:rsid w:val="00D2759A"/>
    <w:rsid w:val="00D279AA"/>
    <w:rsid w:val="00D3054D"/>
    <w:rsid w:val="00D31609"/>
    <w:rsid w:val="00D341BD"/>
    <w:rsid w:val="00D351B5"/>
    <w:rsid w:val="00D3670D"/>
    <w:rsid w:val="00D36A56"/>
    <w:rsid w:val="00D43736"/>
    <w:rsid w:val="00D44D1C"/>
    <w:rsid w:val="00D460B7"/>
    <w:rsid w:val="00D46288"/>
    <w:rsid w:val="00D512BA"/>
    <w:rsid w:val="00D521F5"/>
    <w:rsid w:val="00D55EFF"/>
    <w:rsid w:val="00D5697A"/>
    <w:rsid w:val="00D5766C"/>
    <w:rsid w:val="00D57ECE"/>
    <w:rsid w:val="00D6129C"/>
    <w:rsid w:val="00D6182D"/>
    <w:rsid w:val="00D67293"/>
    <w:rsid w:val="00D70444"/>
    <w:rsid w:val="00D70B1F"/>
    <w:rsid w:val="00D70DAC"/>
    <w:rsid w:val="00D723FF"/>
    <w:rsid w:val="00D74074"/>
    <w:rsid w:val="00D7546C"/>
    <w:rsid w:val="00D76142"/>
    <w:rsid w:val="00D7692C"/>
    <w:rsid w:val="00D76B25"/>
    <w:rsid w:val="00D77B8F"/>
    <w:rsid w:val="00D80513"/>
    <w:rsid w:val="00D80BC5"/>
    <w:rsid w:val="00D816A2"/>
    <w:rsid w:val="00D829DE"/>
    <w:rsid w:val="00D8380A"/>
    <w:rsid w:val="00D83B44"/>
    <w:rsid w:val="00D841ED"/>
    <w:rsid w:val="00D87072"/>
    <w:rsid w:val="00D874D6"/>
    <w:rsid w:val="00D87E97"/>
    <w:rsid w:val="00D87F7E"/>
    <w:rsid w:val="00D92C89"/>
    <w:rsid w:val="00D949E1"/>
    <w:rsid w:val="00D979F9"/>
    <w:rsid w:val="00D97D40"/>
    <w:rsid w:val="00DA17DA"/>
    <w:rsid w:val="00DA1D68"/>
    <w:rsid w:val="00DA3672"/>
    <w:rsid w:val="00DA3C89"/>
    <w:rsid w:val="00DA3CCB"/>
    <w:rsid w:val="00DA48D7"/>
    <w:rsid w:val="00DA4C1C"/>
    <w:rsid w:val="00DA63F7"/>
    <w:rsid w:val="00DB1338"/>
    <w:rsid w:val="00DB5415"/>
    <w:rsid w:val="00DB564A"/>
    <w:rsid w:val="00DB6CA2"/>
    <w:rsid w:val="00DB7801"/>
    <w:rsid w:val="00DC06D1"/>
    <w:rsid w:val="00DC1A3C"/>
    <w:rsid w:val="00DC240B"/>
    <w:rsid w:val="00DC2B4A"/>
    <w:rsid w:val="00DC47FE"/>
    <w:rsid w:val="00DC6642"/>
    <w:rsid w:val="00DC77BC"/>
    <w:rsid w:val="00DD089B"/>
    <w:rsid w:val="00DD0D8F"/>
    <w:rsid w:val="00DD1CE3"/>
    <w:rsid w:val="00DD1E41"/>
    <w:rsid w:val="00DD21D7"/>
    <w:rsid w:val="00DD3D83"/>
    <w:rsid w:val="00DD47EA"/>
    <w:rsid w:val="00DD54BE"/>
    <w:rsid w:val="00DD69A6"/>
    <w:rsid w:val="00DD7055"/>
    <w:rsid w:val="00DD777D"/>
    <w:rsid w:val="00DE1264"/>
    <w:rsid w:val="00DE3A4D"/>
    <w:rsid w:val="00DE413A"/>
    <w:rsid w:val="00DE4144"/>
    <w:rsid w:val="00DE4BC5"/>
    <w:rsid w:val="00DF0191"/>
    <w:rsid w:val="00DF0B9C"/>
    <w:rsid w:val="00DF169D"/>
    <w:rsid w:val="00DF248A"/>
    <w:rsid w:val="00DF3451"/>
    <w:rsid w:val="00DF6635"/>
    <w:rsid w:val="00E00136"/>
    <w:rsid w:val="00E001F5"/>
    <w:rsid w:val="00E019BA"/>
    <w:rsid w:val="00E01BFC"/>
    <w:rsid w:val="00E04067"/>
    <w:rsid w:val="00E0474D"/>
    <w:rsid w:val="00E06CC7"/>
    <w:rsid w:val="00E06E8B"/>
    <w:rsid w:val="00E07469"/>
    <w:rsid w:val="00E10AB1"/>
    <w:rsid w:val="00E10EDB"/>
    <w:rsid w:val="00E1438D"/>
    <w:rsid w:val="00E14D03"/>
    <w:rsid w:val="00E14E05"/>
    <w:rsid w:val="00E14EEB"/>
    <w:rsid w:val="00E201FE"/>
    <w:rsid w:val="00E20E4D"/>
    <w:rsid w:val="00E21683"/>
    <w:rsid w:val="00E22C89"/>
    <w:rsid w:val="00E22D78"/>
    <w:rsid w:val="00E23DB0"/>
    <w:rsid w:val="00E25835"/>
    <w:rsid w:val="00E306CB"/>
    <w:rsid w:val="00E30B8A"/>
    <w:rsid w:val="00E30CA3"/>
    <w:rsid w:val="00E31914"/>
    <w:rsid w:val="00E3209A"/>
    <w:rsid w:val="00E3255D"/>
    <w:rsid w:val="00E351E9"/>
    <w:rsid w:val="00E35BE7"/>
    <w:rsid w:val="00E36D8B"/>
    <w:rsid w:val="00E371C2"/>
    <w:rsid w:val="00E3740D"/>
    <w:rsid w:val="00E41D23"/>
    <w:rsid w:val="00E44561"/>
    <w:rsid w:val="00E45A61"/>
    <w:rsid w:val="00E45D0F"/>
    <w:rsid w:val="00E47A43"/>
    <w:rsid w:val="00E515C7"/>
    <w:rsid w:val="00E51636"/>
    <w:rsid w:val="00E51828"/>
    <w:rsid w:val="00E51AD8"/>
    <w:rsid w:val="00E52608"/>
    <w:rsid w:val="00E54B79"/>
    <w:rsid w:val="00E5752E"/>
    <w:rsid w:val="00E57757"/>
    <w:rsid w:val="00E60923"/>
    <w:rsid w:val="00E60CC5"/>
    <w:rsid w:val="00E61677"/>
    <w:rsid w:val="00E6196B"/>
    <w:rsid w:val="00E61F95"/>
    <w:rsid w:val="00E6357E"/>
    <w:rsid w:val="00E6678A"/>
    <w:rsid w:val="00E703B6"/>
    <w:rsid w:val="00E70AAB"/>
    <w:rsid w:val="00E70E7A"/>
    <w:rsid w:val="00E712FE"/>
    <w:rsid w:val="00E71714"/>
    <w:rsid w:val="00E72C38"/>
    <w:rsid w:val="00E73362"/>
    <w:rsid w:val="00E75E9F"/>
    <w:rsid w:val="00E77292"/>
    <w:rsid w:val="00E80797"/>
    <w:rsid w:val="00E809C4"/>
    <w:rsid w:val="00E827FC"/>
    <w:rsid w:val="00E83404"/>
    <w:rsid w:val="00E84099"/>
    <w:rsid w:val="00E87DC3"/>
    <w:rsid w:val="00E92C01"/>
    <w:rsid w:val="00E93E16"/>
    <w:rsid w:val="00E94083"/>
    <w:rsid w:val="00E951E5"/>
    <w:rsid w:val="00E9565A"/>
    <w:rsid w:val="00E958B1"/>
    <w:rsid w:val="00E95DCD"/>
    <w:rsid w:val="00E963E6"/>
    <w:rsid w:val="00E96937"/>
    <w:rsid w:val="00E96C21"/>
    <w:rsid w:val="00E96DFC"/>
    <w:rsid w:val="00E96FEE"/>
    <w:rsid w:val="00E97226"/>
    <w:rsid w:val="00EA160A"/>
    <w:rsid w:val="00EA3053"/>
    <w:rsid w:val="00EA395D"/>
    <w:rsid w:val="00EA472D"/>
    <w:rsid w:val="00EA504F"/>
    <w:rsid w:val="00EA6391"/>
    <w:rsid w:val="00EA692F"/>
    <w:rsid w:val="00EA74F7"/>
    <w:rsid w:val="00EB22CC"/>
    <w:rsid w:val="00EB234B"/>
    <w:rsid w:val="00EB27F5"/>
    <w:rsid w:val="00EB3181"/>
    <w:rsid w:val="00EB3BA2"/>
    <w:rsid w:val="00EC0329"/>
    <w:rsid w:val="00EC0B43"/>
    <w:rsid w:val="00EC0EE3"/>
    <w:rsid w:val="00EC1B6F"/>
    <w:rsid w:val="00EC28E9"/>
    <w:rsid w:val="00EC4744"/>
    <w:rsid w:val="00EC4D76"/>
    <w:rsid w:val="00EC5BAC"/>
    <w:rsid w:val="00EC634B"/>
    <w:rsid w:val="00EC6D9B"/>
    <w:rsid w:val="00EC75FE"/>
    <w:rsid w:val="00ED1671"/>
    <w:rsid w:val="00ED2002"/>
    <w:rsid w:val="00ED250A"/>
    <w:rsid w:val="00ED2865"/>
    <w:rsid w:val="00ED34BC"/>
    <w:rsid w:val="00ED47F0"/>
    <w:rsid w:val="00ED79EE"/>
    <w:rsid w:val="00ED7B1B"/>
    <w:rsid w:val="00ED7E0C"/>
    <w:rsid w:val="00EE0E78"/>
    <w:rsid w:val="00EE52D5"/>
    <w:rsid w:val="00EE543D"/>
    <w:rsid w:val="00EE6CED"/>
    <w:rsid w:val="00EE782D"/>
    <w:rsid w:val="00EE7AC8"/>
    <w:rsid w:val="00EE7FCF"/>
    <w:rsid w:val="00EF002C"/>
    <w:rsid w:val="00EF082E"/>
    <w:rsid w:val="00EF28D3"/>
    <w:rsid w:val="00EF3322"/>
    <w:rsid w:val="00EF3D23"/>
    <w:rsid w:val="00EF3F55"/>
    <w:rsid w:val="00EF3FD0"/>
    <w:rsid w:val="00EF61A2"/>
    <w:rsid w:val="00F00014"/>
    <w:rsid w:val="00F01F6D"/>
    <w:rsid w:val="00F02098"/>
    <w:rsid w:val="00F02F8C"/>
    <w:rsid w:val="00F0448E"/>
    <w:rsid w:val="00F047A5"/>
    <w:rsid w:val="00F07FE3"/>
    <w:rsid w:val="00F105FD"/>
    <w:rsid w:val="00F10EAC"/>
    <w:rsid w:val="00F12450"/>
    <w:rsid w:val="00F145BE"/>
    <w:rsid w:val="00F16621"/>
    <w:rsid w:val="00F21CAA"/>
    <w:rsid w:val="00F2404F"/>
    <w:rsid w:val="00F26084"/>
    <w:rsid w:val="00F262FC"/>
    <w:rsid w:val="00F2777C"/>
    <w:rsid w:val="00F30878"/>
    <w:rsid w:val="00F32867"/>
    <w:rsid w:val="00F33D99"/>
    <w:rsid w:val="00F347FC"/>
    <w:rsid w:val="00F34E2C"/>
    <w:rsid w:val="00F372F6"/>
    <w:rsid w:val="00F37D3F"/>
    <w:rsid w:val="00F37E83"/>
    <w:rsid w:val="00F37F36"/>
    <w:rsid w:val="00F40336"/>
    <w:rsid w:val="00F4144D"/>
    <w:rsid w:val="00F43BEB"/>
    <w:rsid w:val="00F445CB"/>
    <w:rsid w:val="00F44609"/>
    <w:rsid w:val="00F45E90"/>
    <w:rsid w:val="00F479A6"/>
    <w:rsid w:val="00F50394"/>
    <w:rsid w:val="00F53C78"/>
    <w:rsid w:val="00F5409F"/>
    <w:rsid w:val="00F54CE3"/>
    <w:rsid w:val="00F55530"/>
    <w:rsid w:val="00F5662D"/>
    <w:rsid w:val="00F56838"/>
    <w:rsid w:val="00F56B53"/>
    <w:rsid w:val="00F57D7E"/>
    <w:rsid w:val="00F60532"/>
    <w:rsid w:val="00F608CF"/>
    <w:rsid w:val="00F61651"/>
    <w:rsid w:val="00F619CF"/>
    <w:rsid w:val="00F62BCD"/>
    <w:rsid w:val="00F63A9A"/>
    <w:rsid w:val="00F64F87"/>
    <w:rsid w:val="00F65D3C"/>
    <w:rsid w:val="00F671F8"/>
    <w:rsid w:val="00F702F8"/>
    <w:rsid w:val="00F714DD"/>
    <w:rsid w:val="00F71E6D"/>
    <w:rsid w:val="00F71FA9"/>
    <w:rsid w:val="00F73949"/>
    <w:rsid w:val="00F73FAE"/>
    <w:rsid w:val="00F746CE"/>
    <w:rsid w:val="00F7546C"/>
    <w:rsid w:val="00F763AE"/>
    <w:rsid w:val="00F76A1A"/>
    <w:rsid w:val="00F76E85"/>
    <w:rsid w:val="00F80FCE"/>
    <w:rsid w:val="00F82E9D"/>
    <w:rsid w:val="00F832F4"/>
    <w:rsid w:val="00F84EB2"/>
    <w:rsid w:val="00F85591"/>
    <w:rsid w:val="00F855AA"/>
    <w:rsid w:val="00F861FC"/>
    <w:rsid w:val="00F8724C"/>
    <w:rsid w:val="00F9070B"/>
    <w:rsid w:val="00F91958"/>
    <w:rsid w:val="00F934D9"/>
    <w:rsid w:val="00F93B64"/>
    <w:rsid w:val="00F95C45"/>
    <w:rsid w:val="00F961CC"/>
    <w:rsid w:val="00F9682E"/>
    <w:rsid w:val="00F97200"/>
    <w:rsid w:val="00FA2BF3"/>
    <w:rsid w:val="00FA469C"/>
    <w:rsid w:val="00FA6801"/>
    <w:rsid w:val="00FB0BC4"/>
    <w:rsid w:val="00FB28B8"/>
    <w:rsid w:val="00FB2B7B"/>
    <w:rsid w:val="00FB2F10"/>
    <w:rsid w:val="00FB3B44"/>
    <w:rsid w:val="00FB4C9B"/>
    <w:rsid w:val="00FB5D29"/>
    <w:rsid w:val="00FB7318"/>
    <w:rsid w:val="00FC00F0"/>
    <w:rsid w:val="00FC12C5"/>
    <w:rsid w:val="00FC328A"/>
    <w:rsid w:val="00FC3F26"/>
    <w:rsid w:val="00FC4E46"/>
    <w:rsid w:val="00FC5A69"/>
    <w:rsid w:val="00FC5C49"/>
    <w:rsid w:val="00FC727C"/>
    <w:rsid w:val="00FD07F2"/>
    <w:rsid w:val="00FD0BBD"/>
    <w:rsid w:val="00FD1F05"/>
    <w:rsid w:val="00FD2566"/>
    <w:rsid w:val="00FD3192"/>
    <w:rsid w:val="00FD3E6C"/>
    <w:rsid w:val="00FD4EB2"/>
    <w:rsid w:val="00FD5093"/>
    <w:rsid w:val="00FD6AE7"/>
    <w:rsid w:val="00FD7152"/>
    <w:rsid w:val="00FD7312"/>
    <w:rsid w:val="00FE1C16"/>
    <w:rsid w:val="00FE266E"/>
    <w:rsid w:val="00FE44F9"/>
    <w:rsid w:val="00FE77B1"/>
    <w:rsid w:val="00FF172A"/>
    <w:rsid w:val="00FF2E57"/>
    <w:rsid w:val="00FF4883"/>
    <w:rsid w:val="00FF4E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F7DF6"/>
    <w:pPr>
      <w:spacing w:after="120"/>
    </w:pPr>
    <w:rPr>
      <w:rFonts w:ascii="Arial" w:hAnsi="Arial"/>
      <w:szCs w:val="24"/>
    </w:rPr>
  </w:style>
  <w:style w:type="paragraph" w:styleId="1">
    <w:name w:val="heading 1"/>
    <w:aliases w:val="Style 82"/>
    <w:basedOn w:val="a0"/>
    <w:next w:val="a0"/>
    <w:qFormat/>
    <w:rsid w:val="00CF7DF6"/>
    <w:pPr>
      <w:keepNext/>
      <w:numPr>
        <w:numId w:val="21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aliases w:val="HD2,H2,Style 28"/>
    <w:basedOn w:val="a0"/>
    <w:next w:val="a0"/>
    <w:qFormat/>
    <w:rsid w:val="00CF7DF6"/>
    <w:pPr>
      <w:keepNext/>
      <w:numPr>
        <w:ilvl w:val="1"/>
        <w:numId w:val="21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aliases w:val="Style 84"/>
    <w:basedOn w:val="a0"/>
    <w:next w:val="a0"/>
    <w:uiPriority w:val="9"/>
    <w:qFormat/>
    <w:rsid w:val="00CF7DF6"/>
    <w:pPr>
      <w:keepNext/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aliases w:val="H4"/>
    <w:basedOn w:val="a0"/>
    <w:next w:val="a0"/>
    <w:qFormat/>
    <w:rsid w:val="00CF7DF6"/>
    <w:pPr>
      <w:keepNext/>
      <w:numPr>
        <w:ilvl w:val="3"/>
        <w:numId w:val="37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aliases w:val="H5"/>
    <w:basedOn w:val="a0"/>
    <w:next w:val="a0"/>
    <w:qFormat/>
    <w:rsid w:val="00CF7DF6"/>
    <w:pPr>
      <w:keepNext/>
      <w:numPr>
        <w:ilvl w:val="4"/>
        <w:numId w:val="37"/>
      </w:numPr>
      <w:outlineLvl w:val="4"/>
    </w:pPr>
    <w:rPr>
      <w:b/>
      <w:bCs/>
    </w:rPr>
  </w:style>
  <w:style w:type="paragraph" w:styleId="6">
    <w:name w:val="heading 6"/>
    <w:basedOn w:val="a0"/>
    <w:next w:val="a0"/>
    <w:qFormat/>
    <w:rsid w:val="00CF7DF6"/>
    <w:pPr>
      <w:numPr>
        <w:ilvl w:val="5"/>
        <w:numId w:val="37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0"/>
    <w:next w:val="a0"/>
    <w:qFormat/>
    <w:rsid w:val="00CF7DF6"/>
    <w:pPr>
      <w:numPr>
        <w:ilvl w:val="6"/>
        <w:numId w:val="37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0"/>
    <w:next w:val="a0"/>
    <w:qFormat/>
    <w:rsid w:val="00CF7DF6"/>
    <w:pPr>
      <w:numPr>
        <w:ilvl w:val="7"/>
        <w:numId w:val="37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0"/>
    <w:next w:val="a0"/>
    <w:qFormat/>
    <w:rsid w:val="00CF7DF6"/>
    <w:pPr>
      <w:numPr>
        <w:ilvl w:val="8"/>
        <w:numId w:val="37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0">
    <w:name w:val="toc 1"/>
    <w:basedOn w:val="a0"/>
    <w:next w:val="a0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0"/>
    <w:next w:val="a0"/>
    <w:autoRedefine/>
    <w:semiHidden/>
    <w:rsid w:val="00CF7DF6"/>
    <w:pPr>
      <w:ind w:left="240"/>
    </w:pPr>
  </w:style>
  <w:style w:type="paragraph" w:styleId="31">
    <w:name w:val="toc 3"/>
    <w:basedOn w:val="a0"/>
    <w:next w:val="a0"/>
    <w:autoRedefine/>
    <w:semiHidden/>
    <w:rsid w:val="00CF7DF6"/>
    <w:pPr>
      <w:ind w:left="480"/>
    </w:pPr>
  </w:style>
  <w:style w:type="paragraph" w:styleId="40">
    <w:name w:val="toc 4"/>
    <w:basedOn w:val="a0"/>
    <w:next w:val="a0"/>
    <w:autoRedefine/>
    <w:semiHidden/>
    <w:rsid w:val="00CF7DF6"/>
    <w:pPr>
      <w:ind w:left="720"/>
    </w:pPr>
  </w:style>
  <w:style w:type="paragraph" w:styleId="50">
    <w:name w:val="toc 5"/>
    <w:basedOn w:val="a0"/>
    <w:next w:val="a0"/>
    <w:autoRedefine/>
    <w:semiHidden/>
    <w:rsid w:val="00CF7DF6"/>
    <w:pPr>
      <w:ind w:left="960"/>
    </w:pPr>
  </w:style>
  <w:style w:type="paragraph" w:styleId="60">
    <w:name w:val="toc 6"/>
    <w:basedOn w:val="a0"/>
    <w:next w:val="a0"/>
    <w:autoRedefine/>
    <w:semiHidden/>
    <w:rsid w:val="00CF7DF6"/>
    <w:pPr>
      <w:ind w:left="1200"/>
    </w:pPr>
  </w:style>
  <w:style w:type="paragraph" w:styleId="70">
    <w:name w:val="toc 7"/>
    <w:basedOn w:val="a0"/>
    <w:next w:val="a0"/>
    <w:autoRedefine/>
    <w:semiHidden/>
    <w:rsid w:val="00CF7DF6"/>
    <w:pPr>
      <w:ind w:left="1440"/>
    </w:pPr>
  </w:style>
  <w:style w:type="paragraph" w:styleId="80">
    <w:name w:val="toc 8"/>
    <w:basedOn w:val="a0"/>
    <w:next w:val="a0"/>
    <w:autoRedefine/>
    <w:semiHidden/>
    <w:rsid w:val="00CF7DF6"/>
    <w:pPr>
      <w:ind w:left="1680"/>
    </w:pPr>
  </w:style>
  <w:style w:type="paragraph" w:styleId="90">
    <w:name w:val="toc 9"/>
    <w:basedOn w:val="a0"/>
    <w:next w:val="a0"/>
    <w:autoRedefine/>
    <w:semiHidden/>
    <w:rsid w:val="00CF7DF6"/>
    <w:pPr>
      <w:ind w:left="1920"/>
    </w:pPr>
  </w:style>
  <w:style w:type="character" w:styleId="a4">
    <w:name w:val="Hyperlink"/>
    <w:rsid w:val="00CF7DF6"/>
    <w:rPr>
      <w:color w:val="0000FF"/>
      <w:u w:val="single"/>
    </w:rPr>
  </w:style>
  <w:style w:type="paragraph" w:styleId="a5">
    <w:name w:val="footnote text"/>
    <w:basedOn w:val="a0"/>
    <w:semiHidden/>
    <w:rsid w:val="00CF7DF6"/>
    <w:rPr>
      <w:szCs w:val="20"/>
    </w:rPr>
  </w:style>
  <w:style w:type="character" w:styleId="a6">
    <w:name w:val="footnote reference"/>
    <w:semiHidden/>
    <w:rsid w:val="00CF7DF6"/>
    <w:rPr>
      <w:vertAlign w:val="superscript"/>
    </w:rPr>
  </w:style>
  <w:style w:type="paragraph" w:styleId="a7">
    <w:name w:val="caption"/>
    <w:basedOn w:val="a0"/>
    <w:next w:val="a0"/>
    <w:qFormat/>
    <w:rsid w:val="00CF7DF6"/>
    <w:pPr>
      <w:spacing w:before="120"/>
    </w:pPr>
    <w:rPr>
      <w:b/>
      <w:bCs/>
      <w:szCs w:val="20"/>
    </w:rPr>
  </w:style>
  <w:style w:type="paragraph" w:styleId="a8">
    <w:name w:val="header"/>
    <w:aliases w:val="h,Ò³Ã¼,Draft,Table header,Draft1,Draft2"/>
    <w:basedOn w:val="a0"/>
    <w:link w:val="Char"/>
    <w:rsid w:val="00CF7DF6"/>
    <w:pPr>
      <w:tabs>
        <w:tab w:val="center" w:pos="4320"/>
        <w:tab w:val="right" w:pos="8640"/>
      </w:tabs>
    </w:pPr>
  </w:style>
  <w:style w:type="paragraph" w:styleId="a9">
    <w:name w:val="footer"/>
    <w:basedOn w:val="a0"/>
    <w:link w:val="Char0"/>
    <w:uiPriority w:val="99"/>
    <w:rsid w:val="00CF7DF6"/>
    <w:pPr>
      <w:tabs>
        <w:tab w:val="center" w:pos="4320"/>
        <w:tab w:val="right" w:pos="8640"/>
      </w:tabs>
    </w:pPr>
  </w:style>
  <w:style w:type="character" w:styleId="aa">
    <w:name w:val="page number"/>
    <w:basedOn w:val="a1"/>
    <w:rsid w:val="00CF7DF6"/>
  </w:style>
  <w:style w:type="paragraph" w:styleId="ab">
    <w:name w:val="Date"/>
    <w:basedOn w:val="a0"/>
    <w:next w:val="a0"/>
    <w:rsid w:val="00CF7DF6"/>
  </w:style>
  <w:style w:type="character" w:styleId="ac">
    <w:name w:val="FollowedHyperlink"/>
    <w:rsid w:val="00CF7DF6"/>
    <w:rPr>
      <w:color w:val="800080"/>
      <w:u w:val="single"/>
    </w:rPr>
  </w:style>
  <w:style w:type="paragraph" w:styleId="ad">
    <w:name w:val="Title"/>
    <w:basedOn w:val="a0"/>
    <w:qFormat/>
    <w:rsid w:val="00CF7DF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0"/>
    <w:rsid w:val="00CF7DF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e">
    <w:name w:val="Body Text"/>
    <w:basedOn w:val="a0"/>
    <w:rsid w:val="00CF7DF6"/>
    <w:pPr>
      <w:spacing w:line="300" w:lineRule="auto"/>
      <w:ind w:firstLine="547"/>
    </w:pPr>
    <w:rPr>
      <w:sz w:val="24"/>
      <w:szCs w:val="20"/>
    </w:rPr>
  </w:style>
  <w:style w:type="paragraph" w:customStyle="1" w:styleId="af">
    <w:name w:val="缺省文本"/>
    <w:basedOn w:val="a0"/>
    <w:rsid w:val="00CF7DF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0">
    <w:name w:val="Normal (Web)"/>
    <w:basedOn w:val="a0"/>
    <w:uiPriority w:val="99"/>
    <w:rsid w:val="00CF7DF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0"/>
    <w:rsid w:val="00CF7DF6"/>
    <w:pPr>
      <w:spacing w:line="300" w:lineRule="auto"/>
    </w:pPr>
    <w:rPr>
      <w:color w:val="000000"/>
      <w:sz w:val="24"/>
    </w:rPr>
  </w:style>
  <w:style w:type="character" w:styleId="af1">
    <w:name w:val="annotation reference"/>
    <w:semiHidden/>
    <w:rsid w:val="00CF7DF6"/>
    <w:rPr>
      <w:sz w:val="21"/>
      <w:szCs w:val="21"/>
    </w:rPr>
  </w:style>
  <w:style w:type="paragraph" w:styleId="af2">
    <w:name w:val="annotation text"/>
    <w:basedOn w:val="a0"/>
    <w:semiHidden/>
    <w:rsid w:val="00CF7DF6"/>
  </w:style>
  <w:style w:type="paragraph" w:customStyle="1" w:styleId="Informal1">
    <w:name w:val="Informal1"/>
    <w:rsid w:val="00CF7DF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0"/>
    <w:rsid w:val="00CF7DF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0"/>
    <w:rsid w:val="00CF7DF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0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0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3">
    <w:name w:val="Balloon Text"/>
    <w:basedOn w:val="a0"/>
    <w:semiHidden/>
    <w:rsid w:val="00DD3D83"/>
    <w:rPr>
      <w:sz w:val="18"/>
      <w:szCs w:val="18"/>
    </w:rPr>
  </w:style>
  <w:style w:type="paragraph" w:customStyle="1" w:styleId="BodyText1">
    <w:name w:val="Body Text 1"/>
    <w:basedOn w:val="ae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4">
    <w:name w:val="Table Grid"/>
    <w:basedOn w:val="a2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TableText"/>
    <w:rsid w:val="004416C7"/>
    <w:pPr>
      <w:spacing w:before="120" w:after="120"/>
    </w:pPr>
    <w:rPr>
      <w:b/>
    </w:rPr>
  </w:style>
  <w:style w:type="paragraph" w:customStyle="1" w:styleId="TableText">
    <w:name w:val="Table Text"/>
    <w:basedOn w:val="a0"/>
    <w:rsid w:val="004416C7"/>
    <w:pPr>
      <w:keepLines/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hAnsi="Times New Roman"/>
      <w:sz w:val="18"/>
      <w:szCs w:val="20"/>
      <w:lang w:eastAsia="en-US"/>
    </w:rPr>
  </w:style>
  <w:style w:type="paragraph" w:styleId="af5">
    <w:name w:val="Document Map"/>
    <w:basedOn w:val="a0"/>
    <w:link w:val="Char1"/>
    <w:rsid w:val="00667E8A"/>
    <w:rPr>
      <w:rFonts w:ascii="宋体"/>
      <w:sz w:val="18"/>
      <w:szCs w:val="18"/>
    </w:rPr>
  </w:style>
  <w:style w:type="character" w:customStyle="1" w:styleId="Char1">
    <w:name w:val="文档结构图 Char"/>
    <w:link w:val="af5"/>
    <w:rsid w:val="00667E8A"/>
    <w:rPr>
      <w:rFonts w:ascii="宋体" w:hAnsi="Arial"/>
      <w:sz w:val="18"/>
      <w:szCs w:val="18"/>
    </w:rPr>
  </w:style>
  <w:style w:type="paragraph" w:customStyle="1" w:styleId="a">
    <w:name w:val="编号正文（首行缩进两字）"/>
    <w:basedOn w:val="af6"/>
    <w:rsid w:val="00554315"/>
    <w:pPr>
      <w:widowControl w:val="0"/>
      <w:numPr>
        <w:numId w:val="7"/>
      </w:numPr>
      <w:tabs>
        <w:tab w:val="num" w:pos="1245"/>
      </w:tabs>
      <w:spacing w:after="0" w:line="360" w:lineRule="auto"/>
      <w:ind w:left="-2" w:firstLineChars="0" w:firstLine="0"/>
      <w:jc w:val="both"/>
    </w:pPr>
    <w:rPr>
      <w:rFonts w:ascii="仿宋_GB2312" w:eastAsia="仿宋_GB2312" w:hAnsi="Times New Roman"/>
      <w:kern w:val="2"/>
      <w:sz w:val="24"/>
      <w:szCs w:val="20"/>
    </w:rPr>
  </w:style>
  <w:style w:type="paragraph" w:styleId="af6">
    <w:name w:val="Normal Indent"/>
    <w:basedOn w:val="a0"/>
    <w:rsid w:val="00554315"/>
    <w:pPr>
      <w:ind w:firstLineChars="200" w:firstLine="420"/>
    </w:pPr>
  </w:style>
  <w:style w:type="paragraph" w:styleId="af7">
    <w:name w:val="List Paragraph"/>
    <w:basedOn w:val="a0"/>
    <w:uiPriority w:val="34"/>
    <w:qFormat/>
    <w:rsid w:val="004F5B95"/>
    <w:pPr>
      <w:ind w:firstLineChars="200" w:firstLine="420"/>
    </w:pPr>
  </w:style>
  <w:style w:type="paragraph" w:customStyle="1" w:styleId="Default">
    <w:name w:val="Default"/>
    <w:rsid w:val="00816CC9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customStyle="1" w:styleId="Char">
    <w:name w:val="页眉 Char"/>
    <w:aliases w:val="h Char,Ò³Ã¼ Char,Draft Char,Table header Char,Draft1 Char,Draft2 Char"/>
    <w:basedOn w:val="a1"/>
    <w:link w:val="a8"/>
    <w:rsid w:val="005F1D28"/>
    <w:rPr>
      <w:rFonts w:ascii="Arial" w:hAnsi="Arial"/>
      <w:szCs w:val="24"/>
    </w:rPr>
  </w:style>
  <w:style w:type="character" w:customStyle="1" w:styleId="Char0">
    <w:name w:val="页脚 Char"/>
    <w:basedOn w:val="a1"/>
    <w:link w:val="a9"/>
    <w:uiPriority w:val="99"/>
    <w:rsid w:val="005F1D28"/>
    <w:rPr>
      <w:rFonts w:ascii="Arial" w:hAnsi="Arial"/>
      <w:szCs w:val="24"/>
    </w:rPr>
  </w:style>
  <w:style w:type="character" w:styleId="af8">
    <w:name w:val="Intense Emphasis"/>
    <w:basedOn w:val="a1"/>
    <w:uiPriority w:val="21"/>
    <w:qFormat/>
    <w:rsid w:val="00BD63F8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021110\Desktop\DPCA\BP\Document_Template\&#19994;&#21153;&#34013;&#22270;-&#20998;&#27169;&#22359;&#25551;&#3684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A8503D8-27A1-46FA-8700-15A307806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业务蓝图-分模块描述.dot</Template>
  <TotalTime>0</TotalTime>
  <Pages>4</Pages>
  <Words>183</Words>
  <Characters>1047</Characters>
  <Application>Microsoft Office Word</Application>
  <DocSecurity>0</DocSecurity>
  <Lines>8</Lines>
  <Paragraphs>2</Paragraphs>
  <ScaleCrop>false</ScaleCrop>
  <Company>haier</Company>
  <LinksUpToDate>false</LinksUpToDate>
  <CharactersWithSpaces>1228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 blueprint</dc:title>
  <dc:creator>PSI-PMO</dc:creator>
  <cp:lastModifiedBy>haier</cp:lastModifiedBy>
  <cp:revision>2</cp:revision>
  <cp:lastPrinted>2013-02-20T03:28:00Z</cp:lastPrinted>
  <dcterms:created xsi:type="dcterms:W3CDTF">2013-12-05T07:07:00Z</dcterms:created>
  <dcterms:modified xsi:type="dcterms:W3CDTF">2013-12-05T07:07:00Z</dcterms:modified>
</cp:coreProperties>
</file>